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4887D1" w14:textId="6F3D18C1" w:rsidR="00C97F1D" w:rsidRPr="00FE47A5" w:rsidRDefault="00A47932" w:rsidP="00893548">
      <w:pPr>
        <w:pStyle w:val="CoverProductName"/>
      </w:pPr>
      <w:r w:rsidRPr="006E3B88">
        <w:fldChar w:fldCharType="begin"/>
      </w:r>
      <w:r w:rsidR="00F414EF" w:rsidRPr="006E3B88">
        <w:instrText xml:space="preserve"> SUBJECT   \* MERGEFORMAT </w:instrText>
      </w:r>
      <w:r w:rsidRPr="006E3B88">
        <w:fldChar w:fldCharType="separate"/>
      </w:r>
      <w:r w:rsidR="00A41D96">
        <w:t>Turnkey Service for Zelle</w:t>
      </w:r>
      <w:r w:rsidR="00A41D96" w:rsidRPr="00A41D96">
        <w:rPr>
          <w:vertAlign w:val="superscript"/>
        </w:rPr>
        <w:t>®</w:t>
      </w:r>
      <w:r w:rsidR="00A41D96">
        <w:t>: Mobile SDK</w:t>
      </w:r>
      <w:r w:rsidRPr="006E3B88">
        <w:rPr>
          <w:vertAlign w:val="superscript"/>
        </w:rPr>
        <w:fldChar w:fldCharType="end"/>
      </w:r>
    </w:p>
    <w:p w14:paraId="7E83C89B" w14:textId="08A49049" w:rsidR="00C97F1D" w:rsidRPr="000E0B02" w:rsidRDefault="00A47932" w:rsidP="00B2247F">
      <w:pPr>
        <w:pStyle w:val="CoverDocumentTitle"/>
      </w:pPr>
      <w:r w:rsidRPr="006E3B88">
        <w:fldChar w:fldCharType="begin"/>
      </w:r>
      <w:r w:rsidR="00F414EF" w:rsidRPr="006E3B88">
        <w:instrText xml:space="preserve"> TITLE   \* MERGEFORMAT </w:instrText>
      </w:r>
      <w:r w:rsidRPr="006E3B88">
        <w:fldChar w:fldCharType="separate"/>
      </w:r>
      <w:r w:rsidR="00A41D96">
        <w:t>Technical Integration Guide</w:t>
      </w:r>
      <w:r w:rsidRPr="006E3B88">
        <w:rPr>
          <w:vertAlign w:val="superscript"/>
        </w:rPr>
        <w:fldChar w:fldCharType="end"/>
      </w:r>
    </w:p>
    <w:p w14:paraId="5DE6B4CF" w14:textId="2F96CBBF" w:rsidR="006F4FFB" w:rsidRPr="000E0B02" w:rsidRDefault="00A47932" w:rsidP="0003421D">
      <w:pPr>
        <w:pStyle w:val="CoverDate-Version"/>
      </w:pPr>
      <w:r w:rsidRPr="006E3B88">
        <w:fldChar w:fldCharType="begin"/>
      </w:r>
      <w:r w:rsidR="00F414EF" w:rsidRPr="006E3B88">
        <w:rPr>
          <w:lang w:val="fr-FR"/>
        </w:rPr>
        <w:instrText xml:space="preserve"> KEYWORDS   \* MERGEFORMAT </w:instrText>
      </w:r>
      <w:r w:rsidRPr="006E3B88">
        <w:fldChar w:fldCharType="separate"/>
      </w:r>
      <w:r w:rsidR="00A41D96">
        <w:rPr>
          <w:lang w:val="fr-FR"/>
        </w:rPr>
        <w:t>May 2023</w:t>
      </w:r>
      <w:r w:rsidRPr="006E3B88">
        <w:fldChar w:fldCharType="end"/>
      </w:r>
    </w:p>
    <w:p w14:paraId="7DEA5754" w14:textId="77777777" w:rsidR="006F4FFB" w:rsidRPr="00626E71" w:rsidRDefault="006F4FFB">
      <w:pPr>
        <w:rPr>
          <w:lang w:val="fr-FR"/>
        </w:rPr>
      </w:pPr>
    </w:p>
    <w:p w14:paraId="77FC74CC" w14:textId="1027F085" w:rsidR="0059453B" w:rsidRPr="00626E71" w:rsidRDefault="0059453B">
      <w:pPr>
        <w:rPr>
          <w:lang w:val="fr-FR"/>
        </w:rPr>
      </w:pPr>
    </w:p>
    <w:p w14:paraId="7A214F33" w14:textId="77777777" w:rsidR="0059453B" w:rsidRPr="00626E71" w:rsidRDefault="0059453B">
      <w:pPr>
        <w:rPr>
          <w:lang w:val="fr-FR"/>
        </w:rPr>
      </w:pPr>
    </w:p>
    <w:p w14:paraId="5509944A" w14:textId="77777777" w:rsidR="0059453B" w:rsidRPr="00626E71" w:rsidRDefault="0059453B">
      <w:pPr>
        <w:rPr>
          <w:lang w:val="fr-FR"/>
        </w:rPr>
      </w:pPr>
    </w:p>
    <w:p w14:paraId="668E408B" w14:textId="77777777" w:rsidR="0059453B" w:rsidRPr="00626E71" w:rsidRDefault="0059453B">
      <w:pPr>
        <w:rPr>
          <w:lang w:val="fr-FR"/>
        </w:rPr>
      </w:pPr>
    </w:p>
    <w:p w14:paraId="2AEF0153" w14:textId="77777777" w:rsidR="0059453B" w:rsidRPr="00626E71" w:rsidRDefault="0059453B">
      <w:pPr>
        <w:rPr>
          <w:lang w:val="fr-FR"/>
        </w:rPr>
      </w:pPr>
    </w:p>
    <w:p w14:paraId="17ACE33D" w14:textId="77777777" w:rsidR="0059453B" w:rsidRPr="00626E71" w:rsidRDefault="0059453B">
      <w:pPr>
        <w:rPr>
          <w:lang w:val="fr-FR"/>
        </w:rPr>
      </w:pPr>
    </w:p>
    <w:p w14:paraId="2BBE1E9D" w14:textId="77777777" w:rsidR="0059453B" w:rsidRPr="00626E71" w:rsidRDefault="0059453B">
      <w:pPr>
        <w:rPr>
          <w:lang w:val="fr-FR"/>
        </w:rPr>
      </w:pPr>
    </w:p>
    <w:p w14:paraId="2786D99B" w14:textId="77777777" w:rsidR="0059453B" w:rsidRPr="00626E71" w:rsidRDefault="0059453B">
      <w:pPr>
        <w:rPr>
          <w:lang w:val="fr-FR"/>
        </w:rPr>
      </w:pPr>
    </w:p>
    <w:p w14:paraId="7A62D97C" w14:textId="77777777" w:rsidR="0059453B" w:rsidRPr="00626E71" w:rsidRDefault="0059453B">
      <w:pPr>
        <w:rPr>
          <w:lang w:val="fr-FR"/>
        </w:rPr>
      </w:pPr>
    </w:p>
    <w:p w14:paraId="7EC3036B" w14:textId="77777777" w:rsidR="0059453B" w:rsidRPr="00626E71" w:rsidRDefault="0059453B">
      <w:pPr>
        <w:rPr>
          <w:lang w:val="fr-FR"/>
        </w:rPr>
      </w:pPr>
    </w:p>
    <w:p w14:paraId="2C70272F" w14:textId="77777777" w:rsidR="0059453B" w:rsidRPr="00626E71" w:rsidRDefault="0059453B">
      <w:pPr>
        <w:rPr>
          <w:lang w:val="fr-FR"/>
        </w:rPr>
      </w:pPr>
    </w:p>
    <w:p w14:paraId="5E856ED8" w14:textId="77777777" w:rsidR="006F4FFB" w:rsidRPr="00626E71" w:rsidRDefault="006F4FFB">
      <w:pPr>
        <w:rPr>
          <w:lang w:val="fr-FR"/>
        </w:rPr>
      </w:pPr>
    </w:p>
    <w:p w14:paraId="38B1F466" w14:textId="77777777" w:rsidR="0028387F" w:rsidRPr="00626E71" w:rsidRDefault="006F4FFB" w:rsidP="007875C4">
      <w:pPr>
        <w:pStyle w:val="Heading5"/>
        <w:rPr>
          <w:lang w:val="fr-FR"/>
        </w:rPr>
      </w:pPr>
      <w:r w:rsidRPr="00626E71">
        <w:rPr>
          <w:lang w:val="fr-FR"/>
        </w:rPr>
        <w:br w:type="page"/>
      </w:r>
    </w:p>
    <w:p w14:paraId="1E078983" w14:textId="77777777" w:rsidR="007875C4" w:rsidRPr="00626E71" w:rsidRDefault="007875C4" w:rsidP="007875C4">
      <w:pPr>
        <w:rPr>
          <w:lang w:val="fr-FR"/>
        </w:rPr>
      </w:pPr>
    </w:p>
    <w:p w14:paraId="5645861E" w14:textId="56D4EDFA" w:rsidR="0028387F" w:rsidRPr="001A4EED" w:rsidRDefault="0028387F" w:rsidP="0028387F">
      <w:pPr>
        <w:pStyle w:val="copyright"/>
        <w:rPr>
          <w:rFonts w:cs="Arial"/>
          <w:szCs w:val="18"/>
        </w:rPr>
      </w:pPr>
      <w:r w:rsidRPr="004B095D">
        <w:rPr>
          <w:rFonts w:cs="Arial"/>
          <w:szCs w:val="18"/>
        </w:rPr>
        <w:t>© 20</w:t>
      </w:r>
      <w:r w:rsidR="004B095D" w:rsidRPr="004B095D">
        <w:rPr>
          <w:rFonts w:cs="Arial"/>
          <w:szCs w:val="18"/>
        </w:rPr>
        <w:t>21</w:t>
      </w:r>
      <w:r w:rsidR="007273BB" w:rsidRPr="004B095D">
        <w:rPr>
          <w:rFonts w:cs="Arial"/>
          <w:szCs w:val="18"/>
        </w:rPr>
        <w:t>-</w:t>
      </w:r>
      <w:r w:rsidRPr="004B095D">
        <w:rPr>
          <w:rFonts w:cs="Arial"/>
          <w:szCs w:val="18"/>
        </w:rPr>
        <w:t>20</w:t>
      </w:r>
      <w:r w:rsidR="004B095D" w:rsidRPr="004B095D">
        <w:rPr>
          <w:rFonts w:cs="Arial"/>
          <w:szCs w:val="18"/>
        </w:rPr>
        <w:t>2</w:t>
      </w:r>
      <w:r w:rsidR="00005DC2">
        <w:rPr>
          <w:rFonts w:cs="Arial"/>
          <w:szCs w:val="18"/>
        </w:rPr>
        <w:t>3</w:t>
      </w:r>
      <w:r w:rsidRPr="004B095D">
        <w:rPr>
          <w:rFonts w:cs="Arial"/>
          <w:szCs w:val="18"/>
        </w:rPr>
        <w:t xml:space="preserve"> Fiserv, Inc</w:t>
      </w:r>
      <w:r w:rsidR="008F3A7F" w:rsidRPr="004B095D">
        <w:rPr>
          <w:rFonts w:cs="Arial"/>
          <w:szCs w:val="18"/>
        </w:rPr>
        <w:t xml:space="preserve">. </w:t>
      </w:r>
      <w:r w:rsidRPr="004B095D">
        <w:rPr>
          <w:rFonts w:cs="Arial"/>
          <w:szCs w:val="18"/>
        </w:rPr>
        <w:t>or its affiliates</w:t>
      </w:r>
      <w:r w:rsidR="008F3A7F" w:rsidRPr="004B095D">
        <w:rPr>
          <w:rFonts w:cs="Arial"/>
          <w:szCs w:val="18"/>
        </w:rPr>
        <w:t xml:space="preserve">. </w:t>
      </w:r>
      <w:r w:rsidRPr="004B095D">
        <w:rPr>
          <w:rFonts w:cs="Arial"/>
          <w:szCs w:val="18"/>
        </w:rPr>
        <w:t>All rights reserved</w:t>
      </w:r>
      <w:r w:rsidR="008F3A7F" w:rsidRPr="004B095D">
        <w:rPr>
          <w:rFonts w:cs="Arial"/>
          <w:szCs w:val="18"/>
        </w:rPr>
        <w:t xml:space="preserve">. </w:t>
      </w:r>
      <w:r w:rsidRPr="004B095D">
        <w:rPr>
          <w:rFonts w:cs="Arial"/>
          <w:szCs w:val="18"/>
        </w:rPr>
        <w:t>This work is confidential and its use is strictly limited</w:t>
      </w:r>
      <w:r w:rsidR="008F3A7F" w:rsidRPr="004B095D">
        <w:rPr>
          <w:rFonts w:cs="Arial"/>
          <w:szCs w:val="18"/>
        </w:rPr>
        <w:t xml:space="preserve">. </w:t>
      </w:r>
      <w:r w:rsidRPr="004B095D">
        <w:rPr>
          <w:rFonts w:cs="Arial"/>
          <w:szCs w:val="18"/>
        </w:rPr>
        <w:t>Use is permitted only in accordance with the terms of the agreement under which it was furnished</w:t>
      </w:r>
      <w:r w:rsidR="008F3A7F" w:rsidRPr="004B095D">
        <w:rPr>
          <w:rFonts w:cs="Arial"/>
          <w:szCs w:val="18"/>
        </w:rPr>
        <w:t xml:space="preserve">. </w:t>
      </w:r>
      <w:r w:rsidRPr="004B095D">
        <w:rPr>
          <w:rFonts w:cs="Arial"/>
          <w:szCs w:val="18"/>
        </w:rPr>
        <w:t>Any other use, duplication, or dissemination without the prior written consent of Fiserv, Inc</w:t>
      </w:r>
      <w:r w:rsidR="008F3A7F" w:rsidRPr="004B095D">
        <w:rPr>
          <w:rFonts w:cs="Arial"/>
          <w:szCs w:val="18"/>
        </w:rPr>
        <w:t xml:space="preserve">. </w:t>
      </w:r>
      <w:r w:rsidRPr="004B095D">
        <w:rPr>
          <w:rFonts w:cs="Arial"/>
          <w:szCs w:val="18"/>
        </w:rPr>
        <w:t>or its affiliates is strictly prohibited</w:t>
      </w:r>
      <w:r w:rsidR="008F3A7F" w:rsidRPr="004B095D">
        <w:rPr>
          <w:rFonts w:cs="Arial"/>
          <w:szCs w:val="18"/>
        </w:rPr>
        <w:t xml:space="preserve">. </w:t>
      </w:r>
      <w:r w:rsidRPr="004B095D">
        <w:rPr>
          <w:rFonts w:cs="Arial"/>
          <w:szCs w:val="18"/>
        </w:rPr>
        <w:t>The information contai</w:t>
      </w:r>
      <w:r w:rsidRPr="001A4EED">
        <w:rPr>
          <w:rFonts w:cs="Arial"/>
          <w:szCs w:val="18"/>
        </w:rPr>
        <w:t>ned herein is subject to change without notice</w:t>
      </w:r>
      <w:r w:rsidR="008F3A7F" w:rsidRPr="001A4EED">
        <w:rPr>
          <w:rFonts w:cs="Arial"/>
          <w:szCs w:val="18"/>
        </w:rPr>
        <w:t>.</w:t>
      </w:r>
      <w:r w:rsidR="008F3A7F">
        <w:rPr>
          <w:rFonts w:cs="Arial"/>
          <w:szCs w:val="18"/>
        </w:rPr>
        <w:t xml:space="preserve"> </w:t>
      </w:r>
      <w:r w:rsidRPr="001A4EED">
        <w:rPr>
          <w:rFonts w:cs="Arial"/>
          <w:szCs w:val="18"/>
        </w:rPr>
        <w:t>Except as specified by the agreement under which the materials are furnished, Fiserv, Inc</w:t>
      </w:r>
      <w:r w:rsidR="008F3A7F" w:rsidRPr="001A4EED">
        <w:rPr>
          <w:rFonts w:cs="Arial"/>
          <w:szCs w:val="18"/>
        </w:rPr>
        <w:t>.</w:t>
      </w:r>
      <w:r w:rsidR="008F3A7F">
        <w:rPr>
          <w:rFonts w:cs="Arial"/>
          <w:szCs w:val="18"/>
        </w:rPr>
        <w:t xml:space="preserve"> </w:t>
      </w:r>
      <w:r w:rsidRPr="001A4EED">
        <w:rPr>
          <w:rFonts w:cs="Arial"/>
          <w:szCs w:val="18"/>
        </w:rPr>
        <w:t xml:space="preserve">and its affiliates do not accept any liabilities with respect to the information contained herein and </w:t>
      </w:r>
      <w:r w:rsidR="00810CC8">
        <w:rPr>
          <w:rFonts w:cs="Arial"/>
          <w:szCs w:val="18"/>
        </w:rPr>
        <w:t>are</w:t>
      </w:r>
      <w:r w:rsidRPr="001A4EED">
        <w:rPr>
          <w:rFonts w:cs="Arial"/>
          <w:szCs w:val="18"/>
        </w:rPr>
        <w:t xml:space="preserve"> not responsible for any direct, indirect, special, consequential or exemplary damages resulting from the use of this information</w:t>
      </w:r>
      <w:r w:rsidR="008F3A7F" w:rsidRPr="001A4EED">
        <w:rPr>
          <w:rFonts w:cs="Arial"/>
          <w:szCs w:val="18"/>
        </w:rPr>
        <w:t>.</w:t>
      </w:r>
      <w:r w:rsidR="008F3A7F">
        <w:rPr>
          <w:rFonts w:cs="Arial"/>
          <w:szCs w:val="18"/>
        </w:rPr>
        <w:t xml:space="preserve"> </w:t>
      </w:r>
      <w:r w:rsidRPr="001A4EED">
        <w:rPr>
          <w:rFonts w:cs="Arial"/>
          <w:szCs w:val="18"/>
        </w:rPr>
        <w:t>No warranties, either express or implied, are granted or extended by this document.</w:t>
      </w:r>
    </w:p>
    <w:p w14:paraId="6D8284A1" w14:textId="77777777" w:rsidR="0028387F" w:rsidRPr="001A4EED" w:rsidRDefault="0028387F" w:rsidP="0028387F">
      <w:pPr>
        <w:pStyle w:val="copyright"/>
      </w:pPr>
    </w:p>
    <w:p w14:paraId="22F59986" w14:textId="3A520F61" w:rsidR="0028387F" w:rsidRPr="001A4EED" w:rsidRDefault="00000000" w:rsidP="0028387F">
      <w:pPr>
        <w:pStyle w:val="copyright"/>
        <w:rPr>
          <w:rFonts w:cs="Arial"/>
          <w:szCs w:val="18"/>
        </w:rPr>
      </w:pPr>
      <w:hyperlink r:id="rId13" w:history="1">
        <w:r w:rsidR="00E94D0B" w:rsidRPr="000A36C9">
          <w:rPr>
            <w:rStyle w:val="Hyperlink"/>
            <w:rFonts w:cs="Arial"/>
            <w:szCs w:val="18"/>
          </w:rPr>
          <w:t>http://www.fiserv.com</w:t>
        </w:r>
      </w:hyperlink>
      <w:r w:rsidR="00E94D0B">
        <w:rPr>
          <w:rFonts w:cs="Arial"/>
          <w:szCs w:val="18"/>
        </w:rPr>
        <w:t xml:space="preserve"> </w:t>
      </w:r>
    </w:p>
    <w:p w14:paraId="41452F6F" w14:textId="77777777" w:rsidR="0028387F" w:rsidRDefault="0028387F" w:rsidP="0028387F">
      <w:pPr>
        <w:pStyle w:val="copyright"/>
        <w:rPr>
          <w:rFonts w:cs="Arial"/>
          <w:szCs w:val="18"/>
        </w:rPr>
      </w:pPr>
    </w:p>
    <w:p w14:paraId="4CC6FFAB" w14:textId="37DAAE15" w:rsidR="0028387F" w:rsidRDefault="0028387F" w:rsidP="0028387F">
      <w:pPr>
        <w:pStyle w:val="copyright"/>
        <w:rPr>
          <w:rFonts w:cs="Arial"/>
          <w:szCs w:val="18"/>
        </w:rPr>
      </w:pPr>
      <w:r w:rsidRPr="001A4EED">
        <w:rPr>
          <w:rFonts w:cs="Arial"/>
          <w:szCs w:val="18"/>
        </w:rPr>
        <w:t>Fiserv is a registered trademark of Fiserv, Inc.</w:t>
      </w:r>
    </w:p>
    <w:p w14:paraId="5B552355" w14:textId="340D3F34" w:rsidR="00437D9C" w:rsidRDefault="00437D9C" w:rsidP="0028387F">
      <w:pPr>
        <w:pStyle w:val="copyright"/>
        <w:rPr>
          <w:rFonts w:cs="Arial"/>
          <w:szCs w:val="18"/>
        </w:rPr>
      </w:pPr>
    </w:p>
    <w:p w14:paraId="7B3E7B97" w14:textId="1B23C501" w:rsidR="00437D9C" w:rsidRPr="001A4EED" w:rsidRDefault="00437D9C" w:rsidP="0028387F">
      <w:pPr>
        <w:pStyle w:val="copyright"/>
        <w:rPr>
          <w:rFonts w:cs="Arial"/>
          <w:szCs w:val="18"/>
        </w:rPr>
      </w:pPr>
      <w:r w:rsidRPr="00C27FD3">
        <w:rPr>
          <w:rFonts w:cs="Arial"/>
          <w:szCs w:val="18"/>
        </w:rPr>
        <w:t>Zelle</w:t>
      </w:r>
      <w:r w:rsidR="00CB7DE1" w:rsidRPr="00CC1863">
        <w:rPr>
          <w:vertAlign w:val="superscript"/>
        </w:rPr>
        <w:t>®</w:t>
      </w:r>
      <w:r w:rsidRPr="00C27FD3">
        <w:rPr>
          <w:rFonts w:cs="Arial"/>
          <w:szCs w:val="18"/>
        </w:rPr>
        <w:t xml:space="preserve"> and the Zelle</w:t>
      </w:r>
      <w:r w:rsidR="00CB7DE1" w:rsidRPr="00CC1863">
        <w:rPr>
          <w:vertAlign w:val="superscript"/>
        </w:rPr>
        <w:t>®</w:t>
      </w:r>
      <w:r w:rsidRPr="00C27FD3">
        <w:rPr>
          <w:rFonts w:cs="Arial"/>
          <w:szCs w:val="18"/>
        </w:rPr>
        <w:t xml:space="preserve"> related marks are wholly owned by Early Warning Services, LLC and are used herein under license.</w:t>
      </w:r>
    </w:p>
    <w:p w14:paraId="0DC7EA7A" w14:textId="77777777" w:rsidR="0028387F" w:rsidRPr="001A4EED" w:rsidRDefault="0028387F" w:rsidP="0028387F">
      <w:pPr>
        <w:pStyle w:val="copyright"/>
        <w:rPr>
          <w:rFonts w:cs="Arial"/>
          <w:szCs w:val="18"/>
        </w:rPr>
      </w:pPr>
    </w:p>
    <w:p w14:paraId="10FDBF66" w14:textId="77777777" w:rsidR="0028387F" w:rsidRPr="001A4EED" w:rsidRDefault="0028387F" w:rsidP="0028387F">
      <w:pPr>
        <w:pStyle w:val="copyright"/>
        <w:rPr>
          <w:rFonts w:cs="Arial"/>
          <w:szCs w:val="18"/>
        </w:rPr>
      </w:pPr>
      <w:r w:rsidRPr="001A4EED">
        <w:rPr>
          <w:rFonts w:cs="Arial"/>
          <w:szCs w:val="18"/>
        </w:rPr>
        <w:t>Other brands and their products are trademarks or registered trademarks of their respective holders and should be</w:t>
      </w:r>
      <w:r w:rsidR="004D4AD4">
        <w:rPr>
          <w:rFonts w:cs="Arial"/>
          <w:szCs w:val="18"/>
        </w:rPr>
        <w:t xml:space="preserve"> </w:t>
      </w:r>
      <w:r w:rsidRPr="001A4EED">
        <w:rPr>
          <w:rFonts w:cs="Arial"/>
          <w:szCs w:val="18"/>
        </w:rPr>
        <w:t>noted as such.</w:t>
      </w:r>
    </w:p>
    <w:p w14:paraId="120F8BCA" w14:textId="77777777" w:rsidR="0028387F" w:rsidRPr="001A4EED" w:rsidRDefault="0028387F" w:rsidP="0028387F">
      <w:pPr>
        <w:pStyle w:val="copyright"/>
        <w:rPr>
          <w:rFonts w:cs="Arial"/>
          <w:szCs w:val="18"/>
        </w:rPr>
      </w:pPr>
    </w:p>
    <w:p w14:paraId="77C6FB5B" w14:textId="77777777" w:rsidR="0028387F" w:rsidRDefault="0028387F" w:rsidP="0028387F">
      <w:pPr>
        <w:pStyle w:val="copyright"/>
        <w:rPr>
          <w:rFonts w:cs="Arial"/>
          <w:szCs w:val="18"/>
        </w:rPr>
      </w:pPr>
    </w:p>
    <w:p w14:paraId="4216CEA7" w14:textId="77777777" w:rsidR="00FC20D0" w:rsidRDefault="00FC20D0" w:rsidP="00FC20D0"/>
    <w:p w14:paraId="236A418B" w14:textId="77777777" w:rsidR="00CF2B72" w:rsidRDefault="00CF2B72" w:rsidP="00FC20D0">
      <w:pPr>
        <w:sectPr w:rsidR="00CF2B72" w:rsidSect="00212870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2240" w:h="15840" w:code="1"/>
          <w:pgMar w:top="1440" w:right="1440" w:bottom="1080" w:left="1440" w:header="648" w:footer="720" w:gutter="0"/>
          <w:cols w:space="720"/>
          <w:titlePg/>
          <w:docGrid w:linePitch="272"/>
        </w:sectPr>
      </w:pPr>
    </w:p>
    <w:p w14:paraId="5A801C2D" w14:textId="77777777" w:rsidR="008A70E1" w:rsidRPr="00AE1A05" w:rsidRDefault="00D45842" w:rsidP="00DE4AC8">
      <w:pPr>
        <w:pStyle w:val="TOCHeading"/>
        <w:rPr>
          <w:lang w:val="fr-FR"/>
        </w:rPr>
      </w:pPr>
      <w:r w:rsidRPr="00AE1A05">
        <w:rPr>
          <w:lang w:val="fr-FR"/>
        </w:rPr>
        <w:lastRenderedPageBreak/>
        <w:t>Contents</w:t>
      </w:r>
      <w:r w:rsidR="00A47932">
        <w:rPr>
          <w:lang w:val="fr-FR"/>
        </w:rPr>
        <w:fldChar w:fldCharType="begin"/>
      </w:r>
      <w:r w:rsidR="00C22A96">
        <w:instrText xml:space="preserve"> XE "</w:instrText>
      </w:r>
      <w:r w:rsidR="00C22A96" w:rsidRPr="00132318">
        <w:instrText>Table of Contents</w:instrText>
      </w:r>
      <w:r w:rsidR="00C22A96">
        <w:instrText xml:space="preserve">" </w:instrText>
      </w:r>
      <w:r w:rsidR="00A47932">
        <w:rPr>
          <w:lang w:val="fr-FR"/>
        </w:rPr>
        <w:fldChar w:fldCharType="end"/>
      </w:r>
      <w:r w:rsidR="00A47932">
        <w:rPr>
          <w:lang w:val="fr-FR"/>
        </w:rPr>
        <w:fldChar w:fldCharType="begin"/>
      </w:r>
      <w:r w:rsidR="00C22A96">
        <w:instrText xml:space="preserve"> XE "</w:instrText>
      </w:r>
      <w:r w:rsidR="00C22A96" w:rsidRPr="00132318">
        <w:instrText>TOC</w:instrText>
      </w:r>
      <w:r w:rsidR="00C22A96">
        <w:instrText>" \t "</w:instrText>
      </w:r>
      <w:r w:rsidR="00C22A96" w:rsidRPr="00DE6C18">
        <w:rPr>
          <w:rFonts w:ascii="Calibri" w:hAnsi="Calibri"/>
          <w:i/>
        </w:rPr>
        <w:instrText>See</w:instrText>
      </w:r>
      <w:r w:rsidR="00C22A96" w:rsidRPr="00DE6C18">
        <w:rPr>
          <w:rFonts w:ascii="Calibri" w:hAnsi="Calibri"/>
        </w:rPr>
        <w:instrText xml:space="preserve"> Table of Contents</w:instrText>
      </w:r>
      <w:r w:rsidR="00C22A96">
        <w:instrText xml:space="preserve">" </w:instrText>
      </w:r>
      <w:r w:rsidR="00A47932">
        <w:rPr>
          <w:lang w:val="fr-FR"/>
        </w:rPr>
        <w:fldChar w:fldCharType="end"/>
      </w:r>
    </w:p>
    <w:p w14:paraId="345BB7DC" w14:textId="0EB636B9" w:rsidR="00E2267D" w:rsidRDefault="00A47932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fldChar w:fldCharType="begin"/>
      </w:r>
      <w:r w:rsidR="00EE39EC" w:rsidRPr="00AE1A05">
        <w:rPr>
          <w:lang w:val="fr-FR"/>
        </w:rPr>
        <w:instrText xml:space="preserve"> TOC \o "1-3" \h</w:instrText>
      </w:r>
      <w:r w:rsidR="00D40B2D">
        <w:instrText xml:space="preserve"> </w:instrText>
      </w:r>
      <w:r w:rsidR="00B70847">
        <w:instrText xml:space="preserve"> </w:instrText>
      </w:r>
      <w:r w:rsidR="00EE39EC" w:rsidRPr="00AE1A05">
        <w:rPr>
          <w:lang w:val="fr-FR"/>
        </w:rPr>
        <w:instrText xml:space="preserve">\z \u </w:instrText>
      </w:r>
      <w:r>
        <w:fldChar w:fldCharType="separate"/>
      </w:r>
      <w:hyperlink w:anchor="_Toc133844815" w:history="1">
        <w:r w:rsidR="00E2267D" w:rsidRPr="00AA4A30">
          <w:rPr>
            <w:rStyle w:val="Hyperlink"/>
            <w:noProof/>
          </w:rPr>
          <w:t>Revision History</w:t>
        </w:r>
        <w:r w:rsidR="00E2267D">
          <w:rPr>
            <w:noProof/>
            <w:webHidden/>
          </w:rPr>
          <w:tab/>
        </w:r>
        <w:r w:rsidR="00E2267D">
          <w:rPr>
            <w:noProof/>
            <w:webHidden/>
          </w:rPr>
          <w:fldChar w:fldCharType="begin"/>
        </w:r>
        <w:r w:rsidR="00E2267D">
          <w:rPr>
            <w:noProof/>
            <w:webHidden/>
          </w:rPr>
          <w:instrText xml:space="preserve"> PAGEREF _Toc133844815 \h </w:instrText>
        </w:r>
        <w:r w:rsidR="00E2267D">
          <w:rPr>
            <w:noProof/>
            <w:webHidden/>
          </w:rPr>
        </w:r>
        <w:r w:rsidR="00E2267D">
          <w:rPr>
            <w:noProof/>
            <w:webHidden/>
          </w:rPr>
          <w:fldChar w:fldCharType="separate"/>
        </w:r>
        <w:r w:rsidR="00E2267D">
          <w:rPr>
            <w:noProof/>
            <w:webHidden/>
          </w:rPr>
          <w:t>5</w:t>
        </w:r>
        <w:r w:rsidR="00E2267D">
          <w:rPr>
            <w:noProof/>
            <w:webHidden/>
          </w:rPr>
          <w:fldChar w:fldCharType="end"/>
        </w:r>
      </w:hyperlink>
    </w:p>
    <w:p w14:paraId="3DA930AA" w14:textId="696FECB4" w:rsidR="00E2267D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33844816" w:history="1">
        <w:r w:rsidR="00E2267D" w:rsidRPr="00AA4A30">
          <w:rPr>
            <w:rStyle w:val="Hyperlink"/>
            <w:noProof/>
          </w:rPr>
          <w:t>Document Purpose</w:t>
        </w:r>
        <w:r w:rsidR="00E2267D">
          <w:rPr>
            <w:noProof/>
            <w:webHidden/>
          </w:rPr>
          <w:tab/>
        </w:r>
        <w:r w:rsidR="00E2267D">
          <w:rPr>
            <w:noProof/>
            <w:webHidden/>
          </w:rPr>
          <w:fldChar w:fldCharType="begin"/>
        </w:r>
        <w:r w:rsidR="00E2267D">
          <w:rPr>
            <w:noProof/>
            <w:webHidden/>
          </w:rPr>
          <w:instrText xml:space="preserve"> PAGEREF _Toc133844816 \h </w:instrText>
        </w:r>
        <w:r w:rsidR="00E2267D">
          <w:rPr>
            <w:noProof/>
            <w:webHidden/>
          </w:rPr>
        </w:r>
        <w:r w:rsidR="00E2267D">
          <w:rPr>
            <w:noProof/>
            <w:webHidden/>
          </w:rPr>
          <w:fldChar w:fldCharType="separate"/>
        </w:r>
        <w:r w:rsidR="00E2267D">
          <w:rPr>
            <w:noProof/>
            <w:webHidden/>
          </w:rPr>
          <w:t>7</w:t>
        </w:r>
        <w:r w:rsidR="00E2267D">
          <w:rPr>
            <w:noProof/>
            <w:webHidden/>
          </w:rPr>
          <w:fldChar w:fldCharType="end"/>
        </w:r>
      </w:hyperlink>
    </w:p>
    <w:p w14:paraId="1EBCB703" w14:textId="7DCE6AC7" w:rsidR="00E2267D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33844817" w:history="1">
        <w:r w:rsidR="00E2267D" w:rsidRPr="00AA4A30">
          <w:rPr>
            <w:rStyle w:val="Hyperlink"/>
            <w:noProof/>
          </w:rPr>
          <w:t>Mobile SDK</w:t>
        </w:r>
        <w:r w:rsidR="00E2267D">
          <w:rPr>
            <w:noProof/>
            <w:webHidden/>
          </w:rPr>
          <w:tab/>
        </w:r>
        <w:r w:rsidR="00E2267D">
          <w:rPr>
            <w:noProof/>
            <w:webHidden/>
          </w:rPr>
          <w:fldChar w:fldCharType="begin"/>
        </w:r>
        <w:r w:rsidR="00E2267D">
          <w:rPr>
            <w:noProof/>
            <w:webHidden/>
          </w:rPr>
          <w:instrText xml:space="preserve"> PAGEREF _Toc133844817 \h </w:instrText>
        </w:r>
        <w:r w:rsidR="00E2267D">
          <w:rPr>
            <w:noProof/>
            <w:webHidden/>
          </w:rPr>
        </w:r>
        <w:r w:rsidR="00E2267D">
          <w:rPr>
            <w:noProof/>
            <w:webHidden/>
          </w:rPr>
          <w:fldChar w:fldCharType="separate"/>
        </w:r>
        <w:r w:rsidR="00E2267D">
          <w:rPr>
            <w:noProof/>
            <w:webHidden/>
          </w:rPr>
          <w:t>8</w:t>
        </w:r>
        <w:r w:rsidR="00E2267D">
          <w:rPr>
            <w:noProof/>
            <w:webHidden/>
          </w:rPr>
          <w:fldChar w:fldCharType="end"/>
        </w:r>
      </w:hyperlink>
    </w:p>
    <w:p w14:paraId="48C5ABFB" w14:textId="6BE6E25D" w:rsidR="00E2267D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3844818" w:history="1">
        <w:r w:rsidR="00E2267D" w:rsidRPr="00AA4A30">
          <w:rPr>
            <w:rStyle w:val="Hyperlink"/>
            <w:noProof/>
          </w:rPr>
          <w:t>Mobile SDK Capabilities</w:t>
        </w:r>
        <w:r w:rsidR="00E2267D">
          <w:rPr>
            <w:noProof/>
            <w:webHidden/>
          </w:rPr>
          <w:tab/>
        </w:r>
        <w:r w:rsidR="00E2267D">
          <w:rPr>
            <w:noProof/>
            <w:webHidden/>
          </w:rPr>
          <w:fldChar w:fldCharType="begin"/>
        </w:r>
        <w:r w:rsidR="00E2267D">
          <w:rPr>
            <w:noProof/>
            <w:webHidden/>
          </w:rPr>
          <w:instrText xml:space="preserve"> PAGEREF _Toc133844818 \h </w:instrText>
        </w:r>
        <w:r w:rsidR="00E2267D">
          <w:rPr>
            <w:noProof/>
            <w:webHidden/>
          </w:rPr>
        </w:r>
        <w:r w:rsidR="00E2267D">
          <w:rPr>
            <w:noProof/>
            <w:webHidden/>
          </w:rPr>
          <w:fldChar w:fldCharType="separate"/>
        </w:r>
        <w:r w:rsidR="00E2267D">
          <w:rPr>
            <w:noProof/>
            <w:webHidden/>
          </w:rPr>
          <w:t>9</w:t>
        </w:r>
        <w:r w:rsidR="00E2267D">
          <w:rPr>
            <w:noProof/>
            <w:webHidden/>
          </w:rPr>
          <w:fldChar w:fldCharType="end"/>
        </w:r>
      </w:hyperlink>
    </w:p>
    <w:p w14:paraId="6263975F" w14:textId="2277E689" w:rsidR="00E2267D" w:rsidRDefault="00000000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3844819" w:history="1">
        <w:r w:rsidR="00E2267D" w:rsidRPr="00AA4A30">
          <w:rPr>
            <w:rStyle w:val="Hyperlink"/>
            <w:noProof/>
          </w:rPr>
          <w:t>Access to Contacts</w:t>
        </w:r>
        <w:r w:rsidR="00E2267D">
          <w:rPr>
            <w:noProof/>
            <w:webHidden/>
          </w:rPr>
          <w:tab/>
        </w:r>
        <w:r w:rsidR="00E2267D">
          <w:rPr>
            <w:noProof/>
            <w:webHidden/>
          </w:rPr>
          <w:fldChar w:fldCharType="begin"/>
        </w:r>
        <w:r w:rsidR="00E2267D">
          <w:rPr>
            <w:noProof/>
            <w:webHidden/>
          </w:rPr>
          <w:instrText xml:space="preserve"> PAGEREF _Toc133844819 \h </w:instrText>
        </w:r>
        <w:r w:rsidR="00E2267D">
          <w:rPr>
            <w:noProof/>
            <w:webHidden/>
          </w:rPr>
        </w:r>
        <w:r w:rsidR="00E2267D">
          <w:rPr>
            <w:noProof/>
            <w:webHidden/>
          </w:rPr>
          <w:fldChar w:fldCharType="separate"/>
        </w:r>
        <w:r w:rsidR="00E2267D">
          <w:rPr>
            <w:noProof/>
            <w:webHidden/>
          </w:rPr>
          <w:t>9</w:t>
        </w:r>
        <w:r w:rsidR="00E2267D">
          <w:rPr>
            <w:noProof/>
            <w:webHidden/>
          </w:rPr>
          <w:fldChar w:fldCharType="end"/>
        </w:r>
      </w:hyperlink>
    </w:p>
    <w:p w14:paraId="21B2F387" w14:textId="2F445A63" w:rsidR="00E2267D" w:rsidRDefault="00000000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3844820" w:history="1">
        <w:r w:rsidR="00E2267D" w:rsidRPr="00AA4A30">
          <w:rPr>
            <w:rStyle w:val="Hyperlink"/>
            <w:noProof/>
          </w:rPr>
          <w:t>Access to Camera</w:t>
        </w:r>
        <w:r w:rsidR="00E2267D">
          <w:rPr>
            <w:noProof/>
            <w:webHidden/>
          </w:rPr>
          <w:tab/>
        </w:r>
        <w:r w:rsidR="00E2267D">
          <w:rPr>
            <w:noProof/>
            <w:webHidden/>
          </w:rPr>
          <w:fldChar w:fldCharType="begin"/>
        </w:r>
        <w:r w:rsidR="00E2267D">
          <w:rPr>
            <w:noProof/>
            <w:webHidden/>
          </w:rPr>
          <w:instrText xml:space="preserve"> PAGEREF _Toc133844820 \h </w:instrText>
        </w:r>
        <w:r w:rsidR="00E2267D">
          <w:rPr>
            <w:noProof/>
            <w:webHidden/>
          </w:rPr>
        </w:r>
        <w:r w:rsidR="00E2267D">
          <w:rPr>
            <w:noProof/>
            <w:webHidden/>
          </w:rPr>
          <w:fldChar w:fldCharType="separate"/>
        </w:r>
        <w:r w:rsidR="00E2267D">
          <w:rPr>
            <w:noProof/>
            <w:webHidden/>
          </w:rPr>
          <w:t>9</w:t>
        </w:r>
        <w:r w:rsidR="00E2267D">
          <w:rPr>
            <w:noProof/>
            <w:webHidden/>
          </w:rPr>
          <w:fldChar w:fldCharType="end"/>
        </w:r>
      </w:hyperlink>
    </w:p>
    <w:p w14:paraId="6935379D" w14:textId="1D9E98CC" w:rsidR="00E2267D" w:rsidRDefault="00000000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3844821" w:history="1">
        <w:r w:rsidR="00E2267D" w:rsidRPr="00AA4A30">
          <w:rPr>
            <w:rStyle w:val="Hyperlink"/>
            <w:noProof/>
          </w:rPr>
          <w:t>Access to Photo Gallery</w:t>
        </w:r>
        <w:r w:rsidR="00E2267D">
          <w:rPr>
            <w:noProof/>
            <w:webHidden/>
          </w:rPr>
          <w:tab/>
        </w:r>
        <w:r w:rsidR="00E2267D">
          <w:rPr>
            <w:noProof/>
            <w:webHidden/>
          </w:rPr>
          <w:fldChar w:fldCharType="begin"/>
        </w:r>
        <w:r w:rsidR="00E2267D">
          <w:rPr>
            <w:noProof/>
            <w:webHidden/>
          </w:rPr>
          <w:instrText xml:space="preserve"> PAGEREF _Toc133844821 \h </w:instrText>
        </w:r>
        <w:r w:rsidR="00E2267D">
          <w:rPr>
            <w:noProof/>
            <w:webHidden/>
          </w:rPr>
        </w:r>
        <w:r w:rsidR="00E2267D">
          <w:rPr>
            <w:noProof/>
            <w:webHidden/>
          </w:rPr>
          <w:fldChar w:fldCharType="separate"/>
        </w:r>
        <w:r w:rsidR="00E2267D">
          <w:rPr>
            <w:noProof/>
            <w:webHidden/>
          </w:rPr>
          <w:t>9</w:t>
        </w:r>
        <w:r w:rsidR="00E2267D">
          <w:rPr>
            <w:noProof/>
            <w:webHidden/>
          </w:rPr>
          <w:fldChar w:fldCharType="end"/>
        </w:r>
      </w:hyperlink>
    </w:p>
    <w:p w14:paraId="39A37D5E" w14:textId="6E1DA7F9" w:rsidR="00E2267D" w:rsidRDefault="00000000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3844822" w:history="1">
        <w:r w:rsidR="00E2267D" w:rsidRPr="00AA4A30">
          <w:rPr>
            <w:rStyle w:val="Hyperlink"/>
            <w:noProof/>
          </w:rPr>
          <w:t>Access to Share Sheet (SMS, Email, Etc.)</w:t>
        </w:r>
        <w:r w:rsidR="00E2267D">
          <w:rPr>
            <w:noProof/>
            <w:webHidden/>
          </w:rPr>
          <w:tab/>
        </w:r>
        <w:r w:rsidR="00E2267D">
          <w:rPr>
            <w:noProof/>
            <w:webHidden/>
          </w:rPr>
          <w:fldChar w:fldCharType="begin"/>
        </w:r>
        <w:r w:rsidR="00E2267D">
          <w:rPr>
            <w:noProof/>
            <w:webHidden/>
          </w:rPr>
          <w:instrText xml:space="preserve"> PAGEREF _Toc133844822 \h </w:instrText>
        </w:r>
        <w:r w:rsidR="00E2267D">
          <w:rPr>
            <w:noProof/>
            <w:webHidden/>
          </w:rPr>
        </w:r>
        <w:r w:rsidR="00E2267D">
          <w:rPr>
            <w:noProof/>
            <w:webHidden/>
          </w:rPr>
          <w:fldChar w:fldCharType="separate"/>
        </w:r>
        <w:r w:rsidR="00E2267D">
          <w:rPr>
            <w:noProof/>
            <w:webHidden/>
          </w:rPr>
          <w:t>9</w:t>
        </w:r>
        <w:r w:rsidR="00E2267D">
          <w:rPr>
            <w:noProof/>
            <w:webHidden/>
          </w:rPr>
          <w:fldChar w:fldCharType="end"/>
        </w:r>
      </w:hyperlink>
    </w:p>
    <w:p w14:paraId="500D583D" w14:textId="0C467807" w:rsidR="00E2267D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33844823" w:history="1">
        <w:r w:rsidR="00E2267D" w:rsidRPr="00AA4A30">
          <w:rPr>
            <w:rStyle w:val="Hyperlink"/>
            <w:noProof/>
          </w:rPr>
          <w:t>Implementation Overview</w:t>
        </w:r>
        <w:r w:rsidR="00E2267D">
          <w:rPr>
            <w:noProof/>
            <w:webHidden/>
          </w:rPr>
          <w:tab/>
        </w:r>
        <w:r w:rsidR="00E2267D">
          <w:rPr>
            <w:noProof/>
            <w:webHidden/>
          </w:rPr>
          <w:fldChar w:fldCharType="begin"/>
        </w:r>
        <w:r w:rsidR="00E2267D">
          <w:rPr>
            <w:noProof/>
            <w:webHidden/>
          </w:rPr>
          <w:instrText xml:space="preserve"> PAGEREF _Toc133844823 \h </w:instrText>
        </w:r>
        <w:r w:rsidR="00E2267D">
          <w:rPr>
            <w:noProof/>
            <w:webHidden/>
          </w:rPr>
        </w:r>
        <w:r w:rsidR="00E2267D">
          <w:rPr>
            <w:noProof/>
            <w:webHidden/>
          </w:rPr>
          <w:fldChar w:fldCharType="separate"/>
        </w:r>
        <w:r w:rsidR="00E2267D">
          <w:rPr>
            <w:noProof/>
            <w:webHidden/>
          </w:rPr>
          <w:t>10</w:t>
        </w:r>
        <w:r w:rsidR="00E2267D">
          <w:rPr>
            <w:noProof/>
            <w:webHidden/>
          </w:rPr>
          <w:fldChar w:fldCharType="end"/>
        </w:r>
      </w:hyperlink>
    </w:p>
    <w:p w14:paraId="2AFEF4E0" w14:textId="06C9722C" w:rsidR="00E2267D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3844824" w:history="1">
        <w:r w:rsidR="00E2267D" w:rsidRPr="00AA4A30">
          <w:rPr>
            <w:rStyle w:val="Hyperlink"/>
            <w:noProof/>
          </w:rPr>
          <w:t>Sequence to Launch Zelle</w:t>
        </w:r>
        <w:r w:rsidR="00E2267D" w:rsidRPr="00AA4A30">
          <w:rPr>
            <w:rStyle w:val="Hyperlink"/>
            <w:noProof/>
            <w:vertAlign w:val="superscript"/>
          </w:rPr>
          <w:t>®</w:t>
        </w:r>
        <w:r w:rsidR="00E2267D" w:rsidRPr="00AA4A30">
          <w:rPr>
            <w:rStyle w:val="Hyperlink"/>
            <w:noProof/>
          </w:rPr>
          <w:t xml:space="preserve"> Web UI</w:t>
        </w:r>
        <w:r w:rsidR="00E2267D">
          <w:rPr>
            <w:noProof/>
            <w:webHidden/>
          </w:rPr>
          <w:tab/>
        </w:r>
        <w:r w:rsidR="00E2267D">
          <w:rPr>
            <w:noProof/>
            <w:webHidden/>
          </w:rPr>
          <w:fldChar w:fldCharType="begin"/>
        </w:r>
        <w:r w:rsidR="00E2267D">
          <w:rPr>
            <w:noProof/>
            <w:webHidden/>
          </w:rPr>
          <w:instrText xml:space="preserve"> PAGEREF _Toc133844824 \h </w:instrText>
        </w:r>
        <w:r w:rsidR="00E2267D">
          <w:rPr>
            <w:noProof/>
            <w:webHidden/>
          </w:rPr>
        </w:r>
        <w:r w:rsidR="00E2267D">
          <w:rPr>
            <w:noProof/>
            <w:webHidden/>
          </w:rPr>
          <w:fldChar w:fldCharType="separate"/>
        </w:r>
        <w:r w:rsidR="00E2267D">
          <w:rPr>
            <w:noProof/>
            <w:webHidden/>
          </w:rPr>
          <w:t>10</w:t>
        </w:r>
        <w:r w:rsidR="00E2267D">
          <w:rPr>
            <w:noProof/>
            <w:webHidden/>
          </w:rPr>
          <w:fldChar w:fldCharType="end"/>
        </w:r>
      </w:hyperlink>
    </w:p>
    <w:p w14:paraId="1205119D" w14:textId="3B22F16E" w:rsidR="00E2267D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3844825" w:history="1">
        <w:r w:rsidR="00E2267D" w:rsidRPr="00AA4A30">
          <w:rPr>
            <w:rStyle w:val="Hyperlink"/>
            <w:noProof/>
          </w:rPr>
          <w:t>Bill Pay Sequence to Launch Zelle</w:t>
        </w:r>
        <w:r w:rsidR="00E2267D" w:rsidRPr="00AA4A30">
          <w:rPr>
            <w:rStyle w:val="Hyperlink"/>
            <w:noProof/>
            <w:vertAlign w:val="superscript"/>
          </w:rPr>
          <w:t>®</w:t>
        </w:r>
        <w:r w:rsidR="00E2267D" w:rsidRPr="00AA4A30">
          <w:rPr>
            <w:rStyle w:val="Hyperlink"/>
            <w:noProof/>
          </w:rPr>
          <w:t xml:space="preserve"> Web UI</w:t>
        </w:r>
        <w:r w:rsidR="00E2267D">
          <w:rPr>
            <w:noProof/>
            <w:webHidden/>
          </w:rPr>
          <w:tab/>
        </w:r>
        <w:r w:rsidR="00E2267D">
          <w:rPr>
            <w:noProof/>
            <w:webHidden/>
          </w:rPr>
          <w:fldChar w:fldCharType="begin"/>
        </w:r>
        <w:r w:rsidR="00E2267D">
          <w:rPr>
            <w:noProof/>
            <w:webHidden/>
          </w:rPr>
          <w:instrText xml:space="preserve"> PAGEREF _Toc133844825 \h </w:instrText>
        </w:r>
        <w:r w:rsidR="00E2267D">
          <w:rPr>
            <w:noProof/>
            <w:webHidden/>
          </w:rPr>
        </w:r>
        <w:r w:rsidR="00E2267D">
          <w:rPr>
            <w:noProof/>
            <w:webHidden/>
          </w:rPr>
          <w:fldChar w:fldCharType="separate"/>
        </w:r>
        <w:r w:rsidR="00E2267D">
          <w:rPr>
            <w:noProof/>
            <w:webHidden/>
          </w:rPr>
          <w:t>11</w:t>
        </w:r>
        <w:r w:rsidR="00E2267D">
          <w:rPr>
            <w:noProof/>
            <w:webHidden/>
          </w:rPr>
          <w:fldChar w:fldCharType="end"/>
        </w:r>
      </w:hyperlink>
    </w:p>
    <w:p w14:paraId="67817E83" w14:textId="2550A514" w:rsidR="00E2267D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3844826" w:history="1">
        <w:r w:rsidR="00E2267D" w:rsidRPr="00AA4A30">
          <w:rPr>
            <w:rStyle w:val="Hyperlink"/>
            <w:noProof/>
          </w:rPr>
          <w:t>Bill Pay Sequence to Launch Zelle</w:t>
        </w:r>
        <w:r w:rsidR="00E2267D" w:rsidRPr="00AA4A30">
          <w:rPr>
            <w:rStyle w:val="Hyperlink"/>
            <w:noProof/>
            <w:vertAlign w:val="superscript"/>
          </w:rPr>
          <w:t>®</w:t>
        </w:r>
        <w:r w:rsidR="00E2267D" w:rsidRPr="00AA4A30">
          <w:rPr>
            <w:rStyle w:val="Hyperlink"/>
            <w:noProof/>
          </w:rPr>
          <w:t xml:space="preserve"> Web UI (Zelle Deep Link)</w:t>
        </w:r>
        <w:r w:rsidR="00E2267D">
          <w:rPr>
            <w:noProof/>
            <w:webHidden/>
          </w:rPr>
          <w:tab/>
        </w:r>
        <w:r w:rsidR="00E2267D">
          <w:rPr>
            <w:noProof/>
            <w:webHidden/>
          </w:rPr>
          <w:fldChar w:fldCharType="begin"/>
        </w:r>
        <w:r w:rsidR="00E2267D">
          <w:rPr>
            <w:noProof/>
            <w:webHidden/>
          </w:rPr>
          <w:instrText xml:space="preserve"> PAGEREF _Toc133844826 \h </w:instrText>
        </w:r>
        <w:r w:rsidR="00E2267D">
          <w:rPr>
            <w:noProof/>
            <w:webHidden/>
          </w:rPr>
        </w:r>
        <w:r w:rsidR="00E2267D">
          <w:rPr>
            <w:noProof/>
            <w:webHidden/>
          </w:rPr>
          <w:fldChar w:fldCharType="separate"/>
        </w:r>
        <w:r w:rsidR="00E2267D">
          <w:rPr>
            <w:noProof/>
            <w:webHidden/>
          </w:rPr>
          <w:t>11</w:t>
        </w:r>
        <w:r w:rsidR="00E2267D">
          <w:rPr>
            <w:noProof/>
            <w:webHidden/>
          </w:rPr>
          <w:fldChar w:fldCharType="end"/>
        </w:r>
      </w:hyperlink>
    </w:p>
    <w:p w14:paraId="6DDF568E" w14:textId="13593345" w:rsidR="00E2267D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3844827" w:history="1">
        <w:r w:rsidR="00E2267D" w:rsidRPr="00AA4A30">
          <w:rPr>
            <w:rStyle w:val="Hyperlink"/>
            <w:noProof/>
          </w:rPr>
          <w:t>Sample Sequences for Native Functions</w:t>
        </w:r>
        <w:r w:rsidR="00E2267D">
          <w:rPr>
            <w:noProof/>
            <w:webHidden/>
          </w:rPr>
          <w:tab/>
        </w:r>
        <w:r w:rsidR="00E2267D">
          <w:rPr>
            <w:noProof/>
            <w:webHidden/>
          </w:rPr>
          <w:fldChar w:fldCharType="begin"/>
        </w:r>
        <w:r w:rsidR="00E2267D">
          <w:rPr>
            <w:noProof/>
            <w:webHidden/>
          </w:rPr>
          <w:instrText xml:space="preserve"> PAGEREF _Toc133844827 \h </w:instrText>
        </w:r>
        <w:r w:rsidR="00E2267D">
          <w:rPr>
            <w:noProof/>
            <w:webHidden/>
          </w:rPr>
        </w:r>
        <w:r w:rsidR="00E2267D">
          <w:rPr>
            <w:noProof/>
            <w:webHidden/>
          </w:rPr>
          <w:fldChar w:fldCharType="separate"/>
        </w:r>
        <w:r w:rsidR="00E2267D">
          <w:rPr>
            <w:noProof/>
            <w:webHidden/>
          </w:rPr>
          <w:t>12</w:t>
        </w:r>
        <w:r w:rsidR="00E2267D">
          <w:rPr>
            <w:noProof/>
            <w:webHidden/>
          </w:rPr>
          <w:fldChar w:fldCharType="end"/>
        </w:r>
      </w:hyperlink>
    </w:p>
    <w:p w14:paraId="2C08862A" w14:textId="74AAD5FE" w:rsidR="00E2267D" w:rsidRDefault="00000000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3844828" w:history="1">
        <w:r w:rsidR="00E2267D" w:rsidRPr="00AA4A30">
          <w:rPr>
            <w:rStyle w:val="Hyperlink"/>
            <w:noProof/>
          </w:rPr>
          <w:t>Sample Sequence – QR Code</w:t>
        </w:r>
        <w:r w:rsidR="00E2267D">
          <w:rPr>
            <w:noProof/>
            <w:webHidden/>
          </w:rPr>
          <w:tab/>
        </w:r>
        <w:r w:rsidR="00E2267D">
          <w:rPr>
            <w:noProof/>
            <w:webHidden/>
          </w:rPr>
          <w:fldChar w:fldCharType="begin"/>
        </w:r>
        <w:r w:rsidR="00E2267D">
          <w:rPr>
            <w:noProof/>
            <w:webHidden/>
          </w:rPr>
          <w:instrText xml:space="preserve"> PAGEREF _Toc133844828 \h </w:instrText>
        </w:r>
        <w:r w:rsidR="00E2267D">
          <w:rPr>
            <w:noProof/>
            <w:webHidden/>
          </w:rPr>
        </w:r>
        <w:r w:rsidR="00E2267D">
          <w:rPr>
            <w:noProof/>
            <w:webHidden/>
          </w:rPr>
          <w:fldChar w:fldCharType="separate"/>
        </w:r>
        <w:r w:rsidR="00E2267D">
          <w:rPr>
            <w:noProof/>
            <w:webHidden/>
          </w:rPr>
          <w:t>12</w:t>
        </w:r>
        <w:r w:rsidR="00E2267D">
          <w:rPr>
            <w:noProof/>
            <w:webHidden/>
          </w:rPr>
          <w:fldChar w:fldCharType="end"/>
        </w:r>
      </w:hyperlink>
    </w:p>
    <w:p w14:paraId="5E0FC768" w14:textId="1F8BB836" w:rsidR="00E2267D" w:rsidRDefault="00000000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3844829" w:history="1">
        <w:r w:rsidR="00E2267D" w:rsidRPr="00AA4A30">
          <w:rPr>
            <w:rStyle w:val="Hyperlink"/>
            <w:noProof/>
          </w:rPr>
          <w:t>Bill Pay Sample Sequence – QR Code</w:t>
        </w:r>
        <w:r w:rsidR="00E2267D">
          <w:rPr>
            <w:noProof/>
            <w:webHidden/>
          </w:rPr>
          <w:tab/>
        </w:r>
        <w:r w:rsidR="00E2267D">
          <w:rPr>
            <w:noProof/>
            <w:webHidden/>
          </w:rPr>
          <w:fldChar w:fldCharType="begin"/>
        </w:r>
        <w:r w:rsidR="00E2267D">
          <w:rPr>
            <w:noProof/>
            <w:webHidden/>
          </w:rPr>
          <w:instrText xml:space="preserve"> PAGEREF _Toc133844829 \h </w:instrText>
        </w:r>
        <w:r w:rsidR="00E2267D">
          <w:rPr>
            <w:noProof/>
            <w:webHidden/>
          </w:rPr>
        </w:r>
        <w:r w:rsidR="00E2267D">
          <w:rPr>
            <w:noProof/>
            <w:webHidden/>
          </w:rPr>
          <w:fldChar w:fldCharType="separate"/>
        </w:r>
        <w:r w:rsidR="00E2267D">
          <w:rPr>
            <w:noProof/>
            <w:webHidden/>
          </w:rPr>
          <w:t>13</w:t>
        </w:r>
        <w:r w:rsidR="00E2267D">
          <w:rPr>
            <w:noProof/>
            <w:webHidden/>
          </w:rPr>
          <w:fldChar w:fldCharType="end"/>
        </w:r>
      </w:hyperlink>
    </w:p>
    <w:p w14:paraId="1E61CBEE" w14:textId="656E391F" w:rsidR="00E2267D" w:rsidRDefault="00000000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3844830" w:history="1">
        <w:r w:rsidR="00E2267D" w:rsidRPr="00AA4A30">
          <w:rPr>
            <w:rStyle w:val="Hyperlink"/>
            <w:noProof/>
          </w:rPr>
          <w:t>Sample Sequence – Zelle</w:t>
        </w:r>
        <w:r w:rsidR="00E2267D" w:rsidRPr="00AA4A30">
          <w:rPr>
            <w:rStyle w:val="Hyperlink"/>
            <w:noProof/>
            <w:vertAlign w:val="superscript"/>
          </w:rPr>
          <w:t>®</w:t>
        </w:r>
        <w:r w:rsidR="00E2267D" w:rsidRPr="00AA4A30">
          <w:rPr>
            <w:rStyle w:val="Hyperlink"/>
            <w:noProof/>
          </w:rPr>
          <w:t xml:space="preserve"> Ready Contacts</w:t>
        </w:r>
        <w:r w:rsidR="00E2267D">
          <w:rPr>
            <w:noProof/>
            <w:webHidden/>
          </w:rPr>
          <w:tab/>
        </w:r>
        <w:r w:rsidR="00E2267D">
          <w:rPr>
            <w:noProof/>
            <w:webHidden/>
          </w:rPr>
          <w:fldChar w:fldCharType="begin"/>
        </w:r>
        <w:r w:rsidR="00E2267D">
          <w:rPr>
            <w:noProof/>
            <w:webHidden/>
          </w:rPr>
          <w:instrText xml:space="preserve"> PAGEREF _Toc133844830 \h </w:instrText>
        </w:r>
        <w:r w:rsidR="00E2267D">
          <w:rPr>
            <w:noProof/>
            <w:webHidden/>
          </w:rPr>
        </w:r>
        <w:r w:rsidR="00E2267D">
          <w:rPr>
            <w:noProof/>
            <w:webHidden/>
          </w:rPr>
          <w:fldChar w:fldCharType="separate"/>
        </w:r>
        <w:r w:rsidR="00E2267D">
          <w:rPr>
            <w:noProof/>
            <w:webHidden/>
          </w:rPr>
          <w:t>14</w:t>
        </w:r>
        <w:r w:rsidR="00E2267D">
          <w:rPr>
            <w:noProof/>
            <w:webHidden/>
          </w:rPr>
          <w:fldChar w:fldCharType="end"/>
        </w:r>
      </w:hyperlink>
    </w:p>
    <w:p w14:paraId="28D93990" w14:textId="506CD248" w:rsidR="00E2267D" w:rsidRDefault="00000000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3844831" w:history="1">
        <w:r w:rsidR="00E2267D" w:rsidRPr="00AA4A30">
          <w:rPr>
            <w:rStyle w:val="Hyperlink"/>
            <w:noProof/>
          </w:rPr>
          <w:t>Bill Pay Sample Sequence – Zelle</w:t>
        </w:r>
        <w:r w:rsidR="00E2267D" w:rsidRPr="00AA4A30">
          <w:rPr>
            <w:rStyle w:val="Hyperlink"/>
            <w:noProof/>
            <w:vertAlign w:val="superscript"/>
          </w:rPr>
          <w:t>®</w:t>
        </w:r>
        <w:r w:rsidR="00E2267D" w:rsidRPr="00AA4A30">
          <w:rPr>
            <w:rStyle w:val="Hyperlink"/>
            <w:noProof/>
          </w:rPr>
          <w:t xml:space="preserve"> Ready Contacts</w:t>
        </w:r>
        <w:r w:rsidR="00E2267D">
          <w:rPr>
            <w:noProof/>
            <w:webHidden/>
          </w:rPr>
          <w:tab/>
        </w:r>
        <w:r w:rsidR="00E2267D">
          <w:rPr>
            <w:noProof/>
            <w:webHidden/>
          </w:rPr>
          <w:fldChar w:fldCharType="begin"/>
        </w:r>
        <w:r w:rsidR="00E2267D">
          <w:rPr>
            <w:noProof/>
            <w:webHidden/>
          </w:rPr>
          <w:instrText xml:space="preserve"> PAGEREF _Toc133844831 \h </w:instrText>
        </w:r>
        <w:r w:rsidR="00E2267D">
          <w:rPr>
            <w:noProof/>
            <w:webHidden/>
          </w:rPr>
        </w:r>
        <w:r w:rsidR="00E2267D">
          <w:rPr>
            <w:noProof/>
            <w:webHidden/>
          </w:rPr>
          <w:fldChar w:fldCharType="separate"/>
        </w:r>
        <w:r w:rsidR="00E2267D">
          <w:rPr>
            <w:noProof/>
            <w:webHidden/>
          </w:rPr>
          <w:t>15</w:t>
        </w:r>
        <w:r w:rsidR="00E2267D">
          <w:rPr>
            <w:noProof/>
            <w:webHidden/>
          </w:rPr>
          <w:fldChar w:fldCharType="end"/>
        </w:r>
      </w:hyperlink>
    </w:p>
    <w:p w14:paraId="30820375" w14:textId="314FD71E" w:rsidR="00E2267D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3844832" w:history="1">
        <w:r w:rsidR="00E2267D" w:rsidRPr="00AA4A30">
          <w:rPr>
            <w:rStyle w:val="Hyperlink"/>
            <w:noProof/>
          </w:rPr>
          <w:t>Mobile SDK Parameters</w:t>
        </w:r>
        <w:r w:rsidR="00E2267D">
          <w:rPr>
            <w:noProof/>
            <w:webHidden/>
          </w:rPr>
          <w:tab/>
        </w:r>
        <w:r w:rsidR="00E2267D">
          <w:rPr>
            <w:noProof/>
            <w:webHidden/>
          </w:rPr>
          <w:fldChar w:fldCharType="begin"/>
        </w:r>
        <w:r w:rsidR="00E2267D">
          <w:rPr>
            <w:noProof/>
            <w:webHidden/>
          </w:rPr>
          <w:instrText xml:space="preserve"> PAGEREF _Toc133844832 \h </w:instrText>
        </w:r>
        <w:r w:rsidR="00E2267D">
          <w:rPr>
            <w:noProof/>
            <w:webHidden/>
          </w:rPr>
        </w:r>
        <w:r w:rsidR="00E2267D">
          <w:rPr>
            <w:noProof/>
            <w:webHidden/>
          </w:rPr>
          <w:fldChar w:fldCharType="separate"/>
        </w:r>
        <w:r w:rsidR="00E2267D">
          <w:rPr>
            <w:noProof/>
            <w:webHidden/>
          </w:rPr>
          <w:t>16</w:t>
        </w:r>
        <w:r w:rsidR="00E2267D">
          <w:rPr>
            <w:noProof/>
            <w:webHidden/>
          </w:rPr>
          <w:fldChar w:fldCharType="end"/>
        </w:r>
      </w:hyperlink>
    </w:p>
    <w:p w14:paraId="06CB778C" w14:textId="4137D13F" w:rsidR="00E2267D" w:rsidRDefault="00000000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3844833" w:history="1">
        <w:r w:rsidR="00E2267D" w:rsidRPr="00AA4A30">
          <w:rPr>
            <w:rStyle w:val="Hyperlink"/>
            <w:noProof/>
          </w:rPr>
          <w:t>Sample</w:t>
        </w:r>
        <w:r w:rsidR="00E2267D">
          <w:rPr>
            <w:noProof/>
            <w:webHidden/>
          </w:rPr>
          <w:tab/>
        </w:r>
        <w:r w:rsidR="00E2267D">
          <w:rPr>
            <w:noProof/>
            <w:webHidden/>
          </w:rPr>
          <w:fldChar w:fldCharType="begin"/>
        </w:r>
        <w:r w:rsidR="00E2267D">
          <w:rPr>
            <w:noProof/>
            <w:webHidden/>
          </w:rPr>
          <w:instrText xml:space="preserve"> PAGEREF _Toc133844833 \h </w:instrText>
        </w:r>
        <w:r w:rsidR="00E2267D">
          <w:rPr>
            <w:noProof/>
            <w:webHidden/>
          </w:rPr>
        </w:r>
        <w:r w:rsidR="00E2267D">
          <w:rPr>
            <w:noProof/>
            <w:webHidden/>
          </w:rPr>
          <w:fldChar w:fldCharType="separate"/>
        </w:r>
        <w:r w:rsidR="00E2267D">
          <w:rPr>
            <w:noProof/>
            <w:webHidden/>
          </w:rPr>
          <w:t>16</w:t>
        </w:r>
        <w:r w:rsidR="00E2267D">
          <w:rPr>
            <w:noProof/>
            <w:webHidden/>
          </w:rPr>
          <w:fldChar w:fldCharType="end"/>
        </w:r>
      </w:hyperlink>
    </w:p>
    <w:p w14:paraId="46B5F9BF" w14:textId="013D5EC9" w:rsidR="00E2267D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33844834" w:history="1">
        <w:r w:rsidR="00E2267D" w:rsidRPr="00AA4A30">
          <w:rPr>
            <w:rStyle w:val="Hyperlink"/>
            <w:noProof/>
          </w:rPr>
          <w:t>Implementing Mobile SDK Within Android App</w:t>
        </w:r>
        <w:r w:rsidR="00E2267D">
          <w:rPr>
            <w:noProof/>
            <w:webHidden/>
          </w:rPr>
          <w:tab/>
        </w:r>
        <w:r w:rsidR="00E2267D">
          <w:rPr>
            <w:noProof/>
            <w:webHidden/>
          </w:rPr>
          <w:fldChar w:fldCharType="begin"/>
        </w:r>
        <w:r w:rsidR="00E2267D">
          <w:rPr>
            <w:noProof/>
            <w:webHidden/>
          </w:rPr>
          <w:instrText xml:space="preserve"> PAGEREF _Toc133844834 \h </w:instrText>
        </w:r>
        <w:r w:rsidR="00E2267D">
          <w:rPr>
            <w:noProof/>
            <w:webHidden/>
          </w:rPr>
        </w:r>
        <w:r w:rsidR="00E2267D">
          <w:rPr>
            <w:noProof/>
            <w:webHidden/>
          </w:rPr>
          <w:fldChar w:fldCharType="separate"/>
        </w:r>
        <w:r w:rsidR="00E2267D">
          <w:rPr>
            <w:noProof/>
            <w:webHidden/>
          </w:rPr>
          <w:t>18</w:t>
        </w:r>
        <w:r w:rsidR="00E2267D">
          <w:rPr>
            <w:noProof/>
            <w:webHidden/>
          </w:rPr>
          <w:fldChar w:fldCharType="end"/>
        </w:r>
      </w:hyperlink>
    </w:p>
    <w:p w14:paraId="4E3ADD97" w14:textId="2B3BA46D" w:rsidR="00E2267D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3844835" w:history="1">
        <w:r w:rsidR="00E2267D" w:rsidRPr="00AA4A30">
          <w:rPr>
            <w:rStyle w:val="Hyperlink"/>
            <w:noProof/>
          </w:rPr>
          <w:t>Steps for Quick Start</w:t>
        </w:r>
        <w:r w:rsidR="00E2267D">
          <w:rPr>
            <w:noProof/>
            <w:webHidden/>
          </w:rPr>
          <w:tab/>
        </w:r>
        <w:r w:rsidR="00E2267D">
          <w:rPr>
            <w:noProof/>
            <w:webHidden/>
          </w:rPr>
          <w:fldChar w:fldCharType="begin"/>
        </w:r>
        <w:r w:rsidR="00E2267D">
          <w:rPr>
            <w:noProof/>
            <w:webHidden/>
          </w:rPr>
          <w:instrText xml:space="preserve"> PAGEREF _Toc133844835 \h </w:instrText>
        </w:r>
        <w:r w:rsidR="00E2267D">
          <w:rPr>
            <w:noProof/>
            <w:webHidden/>
          </w:rPr>
        </w:r>
        <w:r w:rsidR="00E2267D">
          <w:rPr>
            <w:noProof/>
            <w:webHidden/>
          </w:rPr>
          <w:fldChar w:fldCharType="separate"/>
        </w:r>
        <w:r w:rsidR="00E2267D">
          <w:rPr>
            <w:noProof/>
            <w:webHidden/>
          </w:rPr>
          <w:t>18</w:t>
        </w:r>
        <w:r w:rsidR="00E2267D">
          <w:rPr>
            <w:noProof/>
            <w:webHidden/>
          </w:rPr>
          <w:fldChar w:fldCharType="end"/>
        </w:r>
      </w:hyperlink>
    </w:p>
    <w:p w14:paraId="4353D574" w14:textId="0FE48E14" w:rsidR="00E2267D" w:rsidRDefault="00000000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3844836" w:history="1">
        <w:r w:rsidR="00E2267D" w:rsidRPr="00AA4A30">
          <w:rPr>
            <w:rStyle w:val="Hyperlink"/>
            <w:noProof/>
          </w:rPr>
          <w:t>Project Setup</w:t>
        </w:r>
        <w:r w:rsidR="00E2267D">
          <w:rPr>
            <w:noProof/>
            <w:webHidden/>
          </w:rPr>
          <w:tab/>
        </w:r>
        <w:r w:rsidR="00E2267D">
          <w:rPr>
            <w:noProof/>
            <w:webHidden/>
          </w:rPr>
          <w:fldChar w:fldCharType="begin"/>
        </w:r>
        <w:r w:rsidR="00E2267D">
          <w:rPr>
            <w:noProof/>
            <w:webHidden/>
          </w:rPr>
          <w:instrText xml:space="preserve"> PAGEREF _Toc133844836 \h </w:instrText>
        </w:r>
        <w:r w:rsidR="00E2267D">
          <w:rPr>
            <w:noProof/>
            <w:webHidden/>
          </w:rPr>
        </w:r>
        <w:r w:rsidR="00E2267D">
          <w:rPr>
            <w:noProof/>
            <w:webHidden/>
          </w:rPr>
          <w:fldChar w:fldCharType="separate"/>
        </w:r>
        <w:r w:rsidR="00E2267D">
          <w:rPr>
            <w:noProof/>
            <w:webHidden/>
          </w:rPr>
          <w:t>18</w:t>
        </w:r>
        <w:r w:rsidR="00E2267D">
          <w:rPr>
            <w:noProof/>
            <w:webHidden/>
          </w:rPr>
          <w:fldChar w:fldCharType="end"/>
        </w:r>
      </w:hyperlink>
    </w:p>
    <w:p w14:paraId="023096B1" w14:textId="6ED5F257" w:rsidR="00E2267D" w:rsidRDefault="00000000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3844837" w:history="1">
        <w:r w:rsidR="00E2267D" w:rsidRPr="00AA4A30">
          <w:rPr>
            <w:rStyle w:val="Hyperlink"/>
            <w:noProof/>
          </w:rPr>
          <w:t>Device Orientation Support (Optional)</w:t>
        </w:r>
        <w:r w:rsidR="00E2267D">
          <w:rPr>
            <w:noProof/>
            <w:webHidden/>
          </w:rPr>
          <w:tab/>
        </w:r>
        <w:r w:rsidR="00E2267D">
          <w:rPr>
            <w:noProof/>
            <w:webHidden/>
          </w:rPr>
          <w:fldChar w:fldCharType="begin"/>
        </w:r>
        <w:r w:rsidR="00E2267D">
          <w:rPr>
            <w:noProof/>
            <w:webHidden/>
          </w:rPr>
          <w:instrText xml:space="preserve"> PAGEREF _Toc133844837 \h </w:instrText>
        </w:r>
        <w:r w:rsidR="00E2267D">
          <w:rPr>
            <w:noProof/>
            <w:webHidden/>
          </w:rPr>
        </w:r>
        <w:r w:rsidR="00E2267D">
          <w:rPr>
            <w:noProof/>
            <w:webHidden/>
          </w:rPr>
          <w:fldChar w:fldCharType="separate"/>
        </w:r>
        <w:r w:rsidR="00E2267D">
          <w:rPr>
            <w:noProof/>
            <w:webHidden/>
          </w:rPr>
          <w:t>18</w:t>
        </w:r>
        <w:r w:rsidR="00E2267D">
          <w:rPr>
            <w:noProof/>
            <w:webHidden/>
          </w:rPr>
          <w:fldChar w:fldCharType="end"/>
        </w:r>
      </w:hyperlink>
    </w:p>
    <w:p w14:paraId="1D11A5B9" w14:textId="72FD7581" w:rsidR="00E2267D" w:rsidRDefault="00000000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3844838" w:history="1">
        <w:r w:rsidR="00E2267D" w:rsidRPr="00AA4A30">
          <w:rPr>
            <w:rStyle w:val="Hyperlink"/>
            <w:noProof/>
          </w:rPr>
          <w:t>Implementation Steps with Pseudocode (Kotlin)</w:t>
        </w:r>
        <w:r w:rsidR="00E2267D">
          <w:rPr>
            <w:noProof/>
            <w:webHidden/>
          </w:rPr>
          <w:tab/>
        </w:r>
        <w:r w:rsidR="00E2267D">
          <w:rPr>
            <w:noProof/>
            <w:webHidden/>
          </w:rPr>
          <w:fldChar w:fldCharType="begin"/>
        </w:r>
        <w:r w:rsidR="00E2267D">
          <w:rPr>
            <w:noProof/>
            <w:webHidden/>
          </w:rPr>
          <w:instrText xml:space="preserve"> PAGEREF _Toc133844838 \h </w:instrText>
        </w:r>
        <w:r w:rsidR="00E2267D">
          <w:rPr>
            <w:noProof/>
            <w:webHidden/>
          </w:rPr>
        </w:r>
        <w:r w:rsidR="00E2267D">
          <w:rPr>
            <w:noProof/>
            <w:webHidden/>
          </w:rPr>
          <w:fldChar w:fldCharType="separate"/>
        </w:r>
        <w:r w:rsidR="00E2267D">
          <w:rPr>
            <w:noProof/>
            <w:webHidden/>
          </w:rPr>
          <w:t>18</w:t>
        </w:r>
        <w:r w:rsidR="00E2267D">
          <w:rPr>
            <w:noProof/>
            <w:webHidden/>
          </w:rPr>
          <w:fldChar w:fldCharType="end"/>
        </w:r>
      </w:hyperlink>
    </w:p>
    <w:p w14:paraId="490F5E22" w14:textId="22853950" w:rsidR="00E2267D" w:rsidRDefault="00000000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3844839" w:history="1">
        <w:r w:rsidR="00E2267D" w:rsidRPr="00AA4A30">
          <w:rPr>
            <w:rStyle w:val="Hyperlink"/>
            <w:noProof/>
          </w:rPr>
          <w:t>Implementation Steps with Pseudocode (Java)</w:t>
        </w:r>
        <w:r w:rsidR="00E2267D">
          <w:rPr>
            <w:noProof/>
            <w:webHidden/>
          </w:rPr>
          <w:tab/>
        </w:r>
        <w:r w:rsidR="00E2267D">
          <w:rPr>
            <w:noProof/>
            <w:webHidden/>
          </w:rPr>
          <w:fldChar w:fldCharType="begin"/>
        </w:r>
        <w:r w:rsidR="00E2267D">
          <w:rPr>
            <w:noProof/>
            <w:webHidden/>
          </w:rPr>
          <w:instrText xml:space="preserve"> PAGEREF _Toc133844839 \h </w:instrText>
        </w:r>
        <w:r w:rsidR="00E2267D">
          <w:rPr>
            <w:noProof/>
            <w:webHidden/>
          </w:rPr>
        </w:r>
        <w:r w:rsidR="00E2267D">
          <w:rPr>
            <w:noProof/>
            <w:webHidden/>
          </w:rPr>
          <w:fldChar w:fldCharType="separate"/>
        </w:r>
        <w:r w:rsidR="00E2267D">
          <w:rPr>
            <w:noProof/>
            <w:webHidden/>
          </w:rPr>
          <w:t>21</w:t>
        </w:r>
        <w:r w:rsidR="00E2267D">
          <w:rPr>
            <w:noProof/>
            <w:webHidden/>
          </w:rPr>
          <w:fldChar w:fldCharType="end"/>
        </w:r>
      </w:hyperlink>
    </w:p>
    <w:p w14:paraId="6D9B2A78" w14:textId="1A51A377" w:rsidR="00E2267D" w:rsidRDefault="00000000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3844840" w:history="1">
        <w:r w:rsidR="00E2267D" w:rsidRPr="00AA4A30">
          <w:rPr>
            <w:rStyle w:val="Hyperlink"/>
            <w:noProof/>
          </w:rPr>
          <w:t>Supported Versions</w:t>
        </w:r>
        <w:r w:rsidR="00E2267D">
          <w:rPr>
            <w:noProof/>
            <w:webHidden/>
          </w:rPr>
          <w:tab/>
        </w:r>
        <w:r w:rsidR="00E2267D">
          <w:rPr>
            <w:noProof/>
            <w:webHidden/>
          </w:rPr>
          <w:fldChar w:fldCharType="begin"/>
        </w:r>
        <w:r w:rsidR="00E2267D">
          <w:rPr>
            <w:noProof/>
            <w:webHidden/>
          </w:rPr>
          <w:instrText xml:space="preserve"> PAGEREF _Toc133844840 \h </w:instrText>
        </w:r>
        <w:r w:rsidR="00E2267D">
          <w:rPr>
            <w:noProof/>
            <w:webHidden/>
          </w:rPr>
        </w:r>
        <w:r w:rsidR="00E2267D">
          <w:rPr>
            <w:noProof/>
            <w:webHidden/>
          </w:rPr>
          <w:fldChar w:fldCharType="separate"/>
        </w:r>
        <w:r w:rsidR="00E2267D">
          <w:rPr>
            <w:noProof/>
            <w:webHidden/>
          </w:rPr>
          <w:t>23</w:t>
        </w:r>
        <w:r w:rsidR="00E2267D">
          <w:rPr>
            <w:noProof/>
            <w:webHidden/>
          </w:rPr>
          <w:fldChar w:fldCharType="end"/>
        </w:r>
      </w:hyperlink>
    </w:p>
    <w:p w14:paraId="74B941EA" w14:textId="7923DE08" w:rsidR="00E2267D" w:rsidRDefault="00000000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3844841" w:history="1">
        <w:r w:rsidR="00E2267D" w:rsidRPr="00AA4A30">
          <w:rPr>
            <w:rStyle w:val="Hyperlink"/>
            <w:noProof/>
          </w:rPr>
          <w:t>Zelle Mobile SDK Size</w:t>
        </w:r>
        <w:r w:rsidR="00E2267D">
          <w:rPr>
            <w:noProof/>
            <w:webHidden/>
          </w:rPr>
          <w:tab/>
        </w:r>
        <w:r w:rsidR="00E2267D">
          <w:rPr>
            <w:noProof/>
            <w:webHidden/>
          </w:rPr>
          <w:fldChar w:fldCharType="begin"/>
        </w:r>
        <w:r w:rsidR="00E2267D">
          <w:rPr>
            <w:noProof/>
            <w:webHidden/>
          </w:rPr>
          <w:instrText xml:space="preserve"> PAGEREF _Toc133844841 \h </w:instrText>
        </w:r>
        <w:r w:rsidR="00E2267D">
          <w:rPr>
            <w:noProof/>
            <w:webHidden/>
          </w:rPr>
        </w:r>
        <w:r w:rsidR="00E2267D">
          <w:rPr>
            <w:noProof/>
            <w:webHidden/>
          </w:rPr>
          <w:fldChar w:fldCharType="separate"/>
        </w:r>
        <w:r w:rsidR="00E2267D">
          <w:rPr>
            <w:noProof/>
            <w:webHidden/>
          </w:rPr>
          <w:t>23</w:t>
        </w:r>
        <w:r w:rsidR="00E2267D">
          <w:rPr>
            <w:noProof/>
            <w:webHidden/>
          </w:rPr>
          <w:fldChar w:fldCharType="end"/>
        </w:r>
      </w:hyperlink>
    </w:p>
    <w:p w14:paraId="0222A5D2" w14:textId="7D4049FD" w:rsidR="00E2267D" w:rsidRDefault="00000000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3844842" w:history="1">
        <w:r w:rsidR="00E2267D" w:rsidRPr="00AA4A30">
          <w:rPr>
            <w:rStyle w:val="Hyperlink"/>
            <w:noProof/>
          </w:rPr>
          <w:t>Dependency</w:t>
        </w:r>
        <w:r w:rsidR="00E2267D">
          <w:rPr>
            <w:noProof/>
            <w:webHidden/>
          </w:rPr>
          <w:tab/>
        </w:r>
        <w:r w:rsidR="00E2267D">
          <w:rPr>
            <w:noProof/>
            <w:webHidden/>
          </w:rPr>
          <w:fldChar w:fldCharType="begin"/>
        </w:r>
        <w:r w:rsidR="00E2267D">
          <w:rPr>
            <w:noProof/>
            <w:webHidden/>
          </w:rPr>
          <w:instrText xml:space="preserve"> PAGEREF _Toc133844842 \h </w:instrText>
        </w:r>
        <w:r w:rsidR="00E2267D">
          <w:rPr>
            <w:noProof/>
            <w:webHidden/>
          </w:rPr>
        </w:r>
        <w:r w:rsidR="00E2267D">
          <w:rPr>
            <w:noProof/>
            <w:webHidden/>
          </w:rPr>
          <w:fldChar w:fldCharType="separate"/>
        </w:r>
        <w:r w:rsidR="00E2267D">
          <w:rPr>
            <w:noProof/>
            <w:webHidden/>
          </w:rPr>
          <w:t>23</w:t>
        </w:r>
        <w:r w:rsidR="00E2267D">
          <w:rPr>
            <w:noProof/>
            <w:webHidden/>
          </w:rPr>
          <w:fldChar w:fldCharType="end"/>
        </w:r>
      </w:hyperlink>
    </w:p>
    <w:p w14:paraId="06402DDA" w14:textId="60E8311C" w:rsidR="00E2267D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33844843" w:history="1">
        <w:r w:rsidR="00E2267D" w:rsidRPr="00AA4A30">
          <w:rPr>
            <w:rStyle w:val="Hyperlink"/>
            <w:noProof/>
          </w:rPr>
          <w:t>Implementing Mobile SDK Within iOS App</w:t>
        </w:r>
        <w:r w:rsidR="00E2267D">
          <w:rPr>
            <w:noProof/>
            <w:webHidden/>
          </w:rPr>
          <w:tab/>
        </w:r>
        <w:r w:rsidR="00E2267D">
          <w:rPr>
            <w:noProof/>
            <w:webHidden/>
          </w:rPr>
          <w:fldChar w:fldCharType="begin"/>
        </w:r>
        <w:r w:rsidR="00E2267D">
          <w:rPr>
            <w:noProof/>
            <w:webHidden/>
          </w:rPr>
          <w:instrText xml:space="preserve"> PAGEREF _Toc133844843 \h </w:instrText>
        </w:r>
        <w:r w:rsidR="00E2267D">
          <w:rPr>
            <w:noProof/>
            <w:webHidden/>
          </w:rPr>
        </w:r>
        <w:r w:rsidR="00E2267D">
          <w:rPr>
            <w:noProof/>
            <w:webHidden/>
          </w:rPr>
          <w:fldChar w:fldCharType="separate"/>
        </w:r>
        <w:r w:rsidR="00E2267D">
          <w:rPr>
            <w:noProof/>
            <w:webHidden/>
          </w:rPr>
          <w:t>24</w:t>
        </w:r>
        <w:r w:rsidR="00E2267D">
          <w:rPr>
            <w:noProof/>
            <w:webHidden/>
          </w:rPr>
          <w:fldChar w:fldCharType="end"/>
        </w:r>
      </w:hyperlink>
    </w:p>
    <w:p w14:paraId="672BBF64" w14:textId="7E4C16E4" w:rsidR="00E2267D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3844844" w:history="1">
        <w:r w:rsidR="00E2267D" w:rsidRPr="00AA4A30">
          <w:rPr>
            <w:rStyle w:val="Hyperlink"/>
            <w:noProof/>
          </w:rPr>
          <w:t>Steps for Quick Start</w:t>
        </w:r>
        <w:r w:rsidR="00E2267D">
          <w:rPr>
            <w:noProof/>
            <w:webHidden/>
          </w:rPr>
          <w:tab/>
        </w:r>
        <w:r w:rsidR="00E2267D">
          <w:rPr>
            <w:noProof/>
            <w:webHidden/>
          </w:rPr>
          <w:fldChar w:fldCharType="begin"/>
        </w:r>
        <w:r w:rsidR="00E2267D">
          <w:rPr>
            <w:noProof/>
            <w:webHidden/>
          </w:rPr>
          <w:instrText xml:space="preserve"> PAGEREF _Toc133844844 \h </w:instrText>
        </w:r>
        <w:r w:rsidR="00E2267D">
          <w:rPr>
            <w:noProof/>
            <w:webHidden/>
          </w:rPr>
        </w:r>
        <w:r w:rsidR="00E2267D">
          <w:rPr>
            <w:noProof/>
            <w:webHidden/>
          </w:rPr>
          <w:fldChar w:fldCharType="separate"/>
        </w:r>
        <w:r w:rsidR="00E2267D">
          <w:rPr>
            <w:noProof/>
            <w:webHidden/>
          </w:rPr>
          <w:t>24</w:t>
        </w:r>
        <w:r w:rsidR="00E2267D">
          <w:rPr>
            <w:noProof/>
            <w:webHidden/>
          </w:rPr>
          <w:fldChar w:fldCharType="end"/>
        </w:r>
      </w:hyperlink>
    </w:p>
    <w:p w14:paraId="145A3CD5" w14:textId="0BCF6D20" w:rsidR="00E2267D" w:rsidRDefault="00000000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3844845" w:history="1">
        <w:r w:rsidR="00E2267D" w:rsidRPr="00AA4A30">
          <w:rPr>
            <w:rStyle w:val="Hyperlink"/>
            <w:noProof/>
          </w:rPr>
          <w:t>Project Setup</w:t>
        </w:r>
        <w:r w:rsidR="00E2267D">
          <w:rPr>
            <w:noProof/>
            <w:webHidden/>
          </w:rPr>
          <w:tab/>
        </w:r>
        <w:r w:rsidR="00E2267D">
          <w:rPr>
            <w:noProof/>
            <w:webHidden/>
          </w:rPr>
          <w:fldChar w:fldCharType="begin"/>
        </w:r>
        <w:r w:rsidR="00E2267D">
          <w:rPr>
            <w:noProof/>
            <w:webHidden/>
          </w:rPr>
          <w:instrText xml:space="preserve"> PAGEREF _Toc133844845 \h </w:instrText>
        </w:r>
        <w:r w:rsidR="00E2267D">
          <w:rPr>
            <w:noProof/>
            <w:webHidden/>
          </w:rPr>
        </w:r>
        <w:r w:rsidR="00E2267D">
          <w:rPr>
            <w:noProof/>
            <w:webHidden/>
          </w:rPr>
          <w:fldChar w:fldCharType="separate"/>
        </w:r>
        <w:r w:rsidR="00E2267D">
          <w:rPr>
            <w:noProof/>
            <w:webHidden/>
          </w:rPr>
          <w:t>24</w:t>
        </w:r>
        <w:r w:rsidR="00E2267D">
          <w:rPr>
            <w:noProof/>
            <w:webHidden/>
          </w:rPr>
          <w:fldChar w:fldCharType="end"/>
        </w:r>
      </w:hyperlink>
    </w:p>
    <w:p w14:paraId="64DC75F1" w14:textId="2A296C72" w:rsidR="00E2267D" w:rsidRDefault="00000000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3844846" w:history="1">
        <w:r w:rsidR="00E2267D" w:rsidRPr="00AA4A30">
          <w:rPr>
            <w:rStyle w:val="Hyperlink"/>
            <w:noProof/>
          </w:rPr>
          <w:t>Implementation Steps with Pseudocode (Swift)</w:t>
        </w:r>
        <w:r w:rsidR="00E2267D">
          <w:rPr>
            <w:noProof/>
            <w:webHidden/>
          </w:rPr>
          <w:tab/>
        </w:r>
        <w:r w:rsidR="00E2267D">
          <w:rPr>
            <w:noProof/>
            <w:webHidden/>
          </w:rPr>
          <w:fldChar w:fldCharType="begin"/>
        </w:r>
        <w:r w:rsidR="00E2267D">
          <w:rPr>
            <w:noProof/>
            <w:webHidden/>
          </w:rPr>
          <w:instrText xml:space="preserve"> PAGEREF _Toc133844846 \h </w:instrText>
        </w:r>
        <w:r w:rsidR="00E2267D">
          <w:rPr>
            <w:noProof/>
            <w:webHidden/>
          </w:rPr>
        </w:r>
        <w:r w:rsidR="00E2267D">
          <w:rPr>
            <w:noProof/>
            <w:webHidden/>
          </w:rPr>
          <w:fldChar w:fldCharType="separate"/>
        </w:r>
        <w:r w:rsidR="00E2267D">
          <w:rPr>
            <w:noProof/>
            <w:webHidden/>
          </w:rPr>
          <w:t>25</w:t>
        </w:r>
        <w:r w:rsidR="00E2267D">
          <w:rPr>
            <w:noProof/>
            <w:webHidden/>
          </w:rPr>
          <w:fldChar w:fldCharType="end"/>
        </w:r>
      </w:hyperlink>
    </w:p>
    <w:p w14:paraId="78A59216" w14:textId="6EC628A4" w:rsidR="00E2267D" w:rsidRDefault="00000000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3844847" w:history="1">
        <w:r w:rsidR="00E2267D" w:rsidRPr="00AA4A30">
          <w:rPr>
            <w:rStyle w:val="Hyperlink"/>
            <w:noProof/>
          </w:rPr>
          <w:t>Implementation Steps with Pseudocode (Objective-C)</w:t>
        </w:r>
        <w:r w:rsidR="00E2267D">
          <w:rPr>
            <w:noProof/>
            <w:webHidden/>
          </w:rPr>
          <w:tab/>
        </w:r>
        <w:r w:rsidR="00E2267D">
          <w:rPr>
            <w:noProof/>
            <w:webHidden/>
          </w:rPr>
          <w:fldChar w:fldCharType="begin"/>
        </w:r>
        <w:r w:rsidR="00E2267D">
          <w:rPr>
            <w:noProof/>
            <w:webHidden/>
          </w:rPr>
          <w:instrText xml:space="preserve"> PAGEREF _Toc133844847 \h </w:instrText>
        </w:r>
        <w:r w:rsidR="00E2267D">
          <w:rPr>
            <w:noProof/>
            <w:webHidden/>
          </w:rPr>
        </w:r>
        <w:r w:rsidR="00E2267D">
          <w:rPr>
            <w:noProof/>
            <w:webHidden/>
          </w:rPr>
          <w:fldChar w:fldCharType="separate"/>
        </w:r>
        <w:r w:rsidR="00E2267D">
          <w:rPr>
            <w:noProof/>
            <w:webHidden/>
          </w:rPr>
          <w:t>26</w:t>
        </w:r>
        <w:r w:rsidR="00E2267D">
          <w:rPr>
            <w:noProof/>
            <w:webHidden/>
          </w:rPr>
          <w:fldChar w:fldCharType="end"/>
        </w:r>
      </w:hyperlink>
    </w:p>
    <w:p w14:paraId="02E259A5" w14:textId="62C61363" w:rsidR="00E2267D" w:rsidRDefault="00000000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3844848" w:history="1">
        <w:r w:rsidR="00E2267D" w:rsidRPr="00AA4A30">
          <w:rPr>
            <w:rStyle w:val="Hyperlink"/>
            <w:noProof/>
          </w:rPr>
          <w:t>Supported Versions</w:t>
        </w:r>
        <w:r w:rsidR="00E2267D">
          <w:rPr>
            <w:noProof/>
            <w:webHidden/>
          </w:rPr>
          <w:tab/>
        </w:r>
        <w:r w:rsidR="00E2267D">
          <w:rPr>
            <w:noProof/>
            <w:webHidden/>
          </w:rPr>
          <w:fldChar w:fldCharType="begin"/>
        </w:r>
        <w:r w:rsidR="00E2267D">
          <w:rPr>
            <w:noProof/>
            <w:webHidden/>
          </w:rPr>
          <w:instrText xml:space="preserve"> PAGEREF _Toc133844848 \h </w:instrText>
        </w:r>
        <w:r w:rsidR="00E2267D">
          <w:rPr>
            <w:noProof/>
            <w:webHidden/>
          </w:rPr>
        </w:r>
        <w:r w:rsidR="00E2267D">
          <w:rPr>
            <w:noProof/>
            <w:webHidden/>
          </w:rPr>
          <w:fldChar w:fldCharType="separate"/>
        </w:r>
        <w:r w:rsidR="00E2267D">
          <w:rPr>
            <w:noProof/>
            <w:webHidden/>
          </w:rPr>
          <w:t>28</w:t>
        </w:r>
        <w:r w:rsidR="00E2267D">
          <w:rPr>
            <w:noProof/>
            <w:webHidden/>
          </w:rPr>
          <w:fldChar w:fldCharType="end"/>
        </w:r>
      </w:hyperlink>
    </w:p>
    <w:p w14:paraId="4095C7F6" w14:textId="423E36BA" w:rsidR="00E2267D" w:rsidRDefault="00000000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3844849" w:history="1">
        <w:r w:rsidR="00E2267D" w:rsidRPr="00AA4A30">
          <w:rPr>
            <w:rStyle w:val="Hyperlink"/>
            <w:noProof/>
          </w:rPr>
          <w:t>Zelle Mobile SDK Size</w:t>
        </w:r>
        <w:r w:rsidR="00E2267D">
          <w:rPr>
            <w:noProof/>
            <w:webHidden/>
          </w:rPr>
          <w:tab/>
        </w:r>
        <w:r w:rsidR="00E2267D">
          <w:rPr>
            <w:noProof/>
            <w:webHidden/>
          </w:rPr>
          <w:fldChar w:fldCharType="begin"/>
        </w:r>
        <w:r w:rsidR="00E2267D">
          <w:rPr>
            <w:noProof/>
            <w:webHidden/>
          </w:rPr>
          <w:instrText xml:space="preserve"> PAGEREF _Toc133844849 \h </w:instrText>
        </w:r>
        <w:r w:rsidR="00E2267D">
          <w:rPr>
            <w:noProof/>
            <w:webHidden/>
          </w:rPr>
        </w:r>
        <w:r w:rsidR="00E2267D">
          <w:rPr>
            <w:noProof/>
            <w:webHidden/>
          </w:rPr>
          <w:fldChar w:fldCharType="separate"/>
        </w:r>
        <w:r w:rsidR="00E2267D">
          <w:rPr>
            <w:noProof/>
            <w:webHidden/>
          </w:rPr>
          <w:t>28</w:t>
        </w:r>
        <w:r w:rsidR="00E2267D">
          <w:rPr>
            <w:noProof/>
            <w:webHidden/>
          </w:rPr>
          <w:fldChar w:fldCharType="end"/>
        </w:r>
      </w:hyperlink>
    </w:p>
    <w:p w14:paraId="4D250AFA" w14:textId="69DB52BC" w:rsidR="00E2267D" w:rsidRDefault="00000000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3844850" w:history="1">
        <w:r w:rsidR="00E2267D" w:rsidRPr="00AA4A30">
          <w:rPr>
            <w:rStyle w:val="Hyperlink"/>
            <w:noProof/>
          </w:rPr>
          <w:t>Dependency</w:t>
        </w:r>
        <w:r w:rsidR="00E2267D">
          <w:rPr>
            <w:noProof/>
            <w:webHidden/>
          </w:rPr>
          <w:tab/>
        </w:r>
        <w:r w:rsidR="00E2267D">
          <w:rPr>
            <w:noProof/>
            <w:webHidden/>
          </w:rPr>
          <w:fldChar w:fldCharType="begin"/>
        </w:r>
        <w:r w:rsidR="00E2267D">
          <w:rPr>
            <w:noProof/>
            <w:webHidden/>
          </w:rPr>
          <w:instrText xml:space="preserve"> PAGEREF _Toc133844850 \h </w:instrText>
        </w:r>
        <w:r w:rsidR="00E2267D">
          <w:rPr>
            <w:noProof/>
            <w:webHidden/>
          </w:rPr>
        </w:r>
        <w:r w:rsidR="00E2267D">
          <w:rPr>
            <w:noProof/>
            <w:webHidden/>
          </w:rPr>
          <w:fldChar w:fldCharType="separate"/>
        </w:r>
        <w:r w:rsidR="00E2267D">
          <w:rPr>
            <w:noProof/>
            <w:webHidden/>
          </w:rPr>
          <w:t>28</w:t>
        </w:r>
        <w:r w:rsidR="00E2267D">
          <w:rPr>
            <w:noProof/>
            <w:webHidden/>
          </w:rPr>
          <w:fldChar w:fldCharType="end"/>
        </w:r>
      </w:hyperlink>
    </w:p>
    <w:p w14:paraId="2122E4CD" w14:textId="7D58976D" w:rsidR="00E2267D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33844851" w:history="1">
        <w:r w:rsidR="00E2267D" w:rsidRPr="00AA4A30">
          <w:rPr>
            <w:rStyle w:val="Hyperlink"/>
            <w:noProof/>
          </w:rPr>
          <w:t>Additional Information</w:t>
        </w:r>
        <w:r w:rsidR="00E2267D">
          <w:rPr>
            <w:noProof/>
            <w:webHidden/>
          </w:rPr>
          <w:tab/>
        </w:r>
        <w:r w:rsidR="00E2267D">
          <w:rPr>
            <w:noProof/>
            <w:webHidden/>
          </w:rPr>
          <w:fldChar w:fldCharType="begin"/>
        </w:r>
        <w:r w:rsidR="00E2267D">
          <w:rPr>
            <w:noProof/>
            <w:webHidden/>
          </w:rPr>
          <w:instrText xml:space="preserve"> PAGEREF _Toc133844851 \h </w:instrText>
        </w:r>
        <w:r w:rsidR="00E2267D">
          <w:rPr>
            <w:noProof/>
            <w:webHidden/>
          </w:rPr>
        </w:r>
        <w:r w:rsidR="00E2267D">
          <w:rPr>
            <w:noProof/>
            <w:webHidden/>
          </w:rPr>
          <w:fldChar w:fldCharType="separate"/>
        </w:r>
        <w:r w:rsidR="00E2267D">
          <w:rPr>
            <w:noProof/>
            <w:webHidden/>
          </w:rPr>
          <w:t>29</w:t>
        </w:r>
        <w:r w:rsidR="00E2267D">
          <w:rPr>
            <w:noProof/>
            <w:webHidden/>
          </w:rPr>
          <w:fldChar w:fldCharType="end"/>
        </w:r>
      </w:hyperlink>
    </w:p>
    <w:p w14:paraId="52B046FE" w14:textId="6951AA16" w:rsidR="00E2267D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3844852" w:history="1">
        <w:r w:rsidR="00E2267D" w:rsidRPr="00AA4A30">
          <w:rPr>
            <w:rStyle w:val="Hyperlink"/>
            <w:noProof/>
          </w:rPr>
          <w:t>Related Document</w:t>
        </w:r>
        <w:r w:rsidR="00E2267D">
          <w:rPr>
            <w:noProof/>
            <w:webHidden/>
          </w:rPr>
          <w:tab/>
        </w:r>
        <w:r w:rsidR="00E2267D">
          <w:rPr>
            <w:noProof/>
            <w:webHidden/>
          </w:rPr>
          <w:fldChar w:fldCharType="begin"/>
        </w:r>
        <w:r w:rsidR="00E2267D">
          <w:rPr>
            <w:noProof/>
            <w:webHidden/>
          </w:rPr>
          <w:instrText xml:space="preserve"> PAGEREF _Toc133844852 \h </w:instrText>
        </w:r>
        <w:r w:rsidR="00E2267D">
          <w:rPr>
            <w:noProof/>
            <w:webHidden/>
          </w:rPr>
        </w:r>
        <w:r w:rsidR="00E2267D">
          <w:rPr>
            <w:noProof/>
            <w:webHidden/>
          </w:rPr>
          <w:fldChar w:fldCharType="separate"/>
        </w:r>
        <w:r w:rsidR="00E2267D">
          <w:rPr>
            <w:noProof/>
            <w:webHidden/>
          </w:rPr>
          <w:t>29</w:t>
        </w:r>
        <w:r w:rsidR="00E2267D">
          <w:rPr>
            <w:noProof/>
            <w:webHidden/>
          </w:rPr>
          <w:fldChar w:fldCharType="end"/>
        </w:r>
      </w:hyperlink>
    </w:p>
    <w:p w14:paraId="4FA052CB" w14:textId="37ED4F67" w:rsidR="00E2267D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3844853" w:history="1">
        <w:r w:rsidR="00E2267D" w:rsidRPr="00AA4A30">
          <w:rPr>
            <w:rStyle w:val="Hyperlink"/>
            <w:noProof/>
          </w:rPr>
          <w:t>SSO Process</w:t>
        </w:r>
        <w:r w:rsidR="00E2267D">
          <w:rPr>
            <w:noProof/>
            <w:webHidden/>
          </w:rPr>
          <w:tab/>
        </w:r>
        <w:r w:rsidR="00E2267D">
          <w:rPr>
            <w:noProof/>
            <w:webHidden/>
          </w:rPr>
          <w:fldChar w:fldCharType="begin"/>
        </w:r>
        <w:r w:rsidR="00E2267D">
          <w:rPr>
            <w:noProof/>
            <w:webHidden/>
          </w:rPr>
          <w:instrText xml:space="preserve"> PAGEREF _Toc133844853 \h </w:instrText>
        </w:r>
        <w:r w:rsidR="00E2267D">
          <w:rPr>
            <w:noProof/>
            <w:webHidden/>
          </w:rPr>
        </w:r>
        <w:r w:rsidR="00E2267D">
          <w:rPr>
            <w:noProof/>
            <w:webHidden/>
          </w:rPr>
          <w:fldChar w:fldCharType="separate"/>
        </w:r>
        <w:r w:rsidR="00E2267D">
          <w:rPr>
            <w:noProof/>
            <w:webHidden/>
          </w:rPr>
          <w:t>29</w:t>
        </w:r>
        <w:r w:rsidR="00E2267D">
          <w:rPr>
            <w:noProof/>
            <w:webHidden/>
          </w:rPr>
          <w:fldChar w:fldCharType="end"/>
        </w:r>
      </w:hyperlink>
    </w:p>
    <w:p w14:paraId="54950B63" w14:textId="723E120D" w:rsidR="00E2267D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3844854" w:history="1">
        <w:r w:rsidR="00E2267D" w:rsidRPr="00AA4A30">
          <w:rPr>
            <w:rStyle w:val="Hyperlink"/>
            <w:noProof/>
          </w:rPr>
          <w:t>Terminology</w:t>
        </w:r>
        <w:r w:rsidR="00E2267D">
          <w:rPr>
            <w:noProof/>
            <w:webHidden/>
          </w:rPr>
          <w:tab/>
        </w:r>
        <w:r w:rsidR="00E2267D">
          <w:rPr>
            <w:noProof/>
            <w:webHidden/>
          </w:rPr>
          <w:fldChar w:fldCharType="begin"/>
        </w:r>
        <w:r w:rsidR="00E2267D">
          <w:rPr>
            <w:noProof/>
            <w:webHidden/>
          </w:rPr>
          <w:instrText xml:space="preserve"> PAGEREF _Toc133844854 \h </w:instrText>
        </w:r>
        <w:r w:rsidR="00E2267D">
          <w:rPr>
            <w:noProof/>
            <w:webHidden/>
          </w:rPr>
        </w:r>
        <w:r w:rsidR="00E2267D">
          <w:rPr>
            <w:noProof/>
            <w:webHidden/>
          </w:rPr>
          <w:fldChar w:fldCharType="separate"/>
        </w:r>
        <w:r w:rsidR="00E2267D">
          <w:rPr>
            <w:noProof/>
            <w:webHidden/>
          </w:rPr>
          <w:t>29</w:t>
        </w:r>
        <w:r w:rsidR="00E2267D">
          <w:rPr>
            <w:noProof/>
            <w:webHidden/>
          </w:rPr>
          <w:fldChar w:fldCharType="end"/>
        </w:r>
      </w:hyperlink>
    </w:p>
    <w:p w14:paraId="68553528" w14:textId="74E2C667" w:rsidR="00AA3557" w:rsidRDefault="00A47932" w:rsidP="00EE39EC">
      <w:r>
        <w:fldChar w:fldCharType="end"/>
      </w:r>
    </w:p>
    <w:p w14:paraId="62BEB3DC" w14:textId="77777777" w:rsidR="0037685F" w:rsidRPr="00EE39EC" w:rsidRDefault="0037685F" w:rsidP="00EE39EC"/>
    <w:p w14:paraId="017A9AD6" w14:textId="77777777" w:rsidR="0007335E" w:rsidRDefault="0007335E" w:rsidP="003A7CBC">
      <w:pPr>
        <w:pStyle w:val="Heading1"/>
        <w:sectPr w:rsidR="0007335E" w:rsidSect="00955E31">
          <w:headerReference w:type="default" r:id="rId20"/>
          <w:pgSz w:w="12240" w:h="15840" w:code="1"/>
          <w:pgMar w:top="1440" w:right="1440" w:bottom="1080" w:left="1440" w:header="648" w:footer="720" w:gutter="0"/>
          <w:cols w:space="720"/>
          <w:docGrid w:linePitch="272"/>
        </w:sectPr>
      </w:pPr>
      <w:bookmarkStart w:id="0" w:name="_Toc240188670"/>
    </w:p>
    <w:p w14:paraId="4E4502CE" w14:textId="21E9B45B" w:rsidR="00E614D4" w:rsidRDefault="00E614D4" w:rsidP="003A7CBC">
      <w:pPr>
        <w:pStyle w:val="Heading1"/>
      </w:pPr>
      <w:bookmarkStart w:id="1" w:name="_Toc133844815"/>
      <w:r>
        <w:lastRenderedPageBreak/>
        <w:t>Revision History</w:t>
      </w:r>
      <w:bookmarkEnd w:id="1"/>
    </w:p>
    <w:tbl>
      <w:tblPr>
        <w:tblW w:w="0" w:type="auto"/>
        <w:tblInd w:w="115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CellMar>
          <w:top w:w="29" w:type="dxa"/>
          <w:left w:w="115" w:type="dxa"/>
          <w:bottom w:w="29" w:type="dxa"/>
          <w:right w:w="115" w:type="dxa"/>
        </w:tblCellMar>
        <w:tblLook w:val="0420" w:firstRow="1" w:lastRow="0" w:firstColumn="0" w:lastColumn="0" w:noHBand="0" w:noVBand="1"/>
      </w:tblPr>
      <w:tblGrid>
        <w:gridCol w:w="1260"/>
        <w:gridCol w:w="1170"/>
        <w:gridCol w:w="6930"/>
      </w:tblGrid>
      <w:tr w:rsidR="0072354A" w14:paraId="53B1B241" w14:textId="77777777" w:rsidTr="00B007F4">
        <w:trPr>
          <w:cantSplit/>
          <w:tblHeader/>
        </w:trPr>
        <w:tc>
          <w:tcPr>
            <w:tcW w:w="1260" w:type="dxa"/>
            <w:shd w:val="clear" w:color="auto" w:fill="BFBFBF"/>
          </w:tcPr>
          <w:p w14:paraId="2AEDF40E" w14:textId="77777777" w:rsidR="0072354A" w:rsidRDefault="0072354A" w:rsidP="00B007F4">
            <w:pPr>
              <w:pStyle w:val="TableHeading"/>
            </w:pPr>
            <w:r>
              <w:t>Date</w:t>
            </w:r>
          </w:p>
        </w:tc>
        <w:tc>
          <w:tcPr>
            <w:tcW w:w="1170" w:type="dxa"/>
            <w:shd w:val="clear" w:color="auto" w:fill="BFBFBF"/>
          </w:tcPr>
          <w:p w14:paraId="05B87E0D" w14:textId="77777777" w:rsidR="0072354A" w:rsidRPr="00861360" w:rsidRDefault="0072354A" w:rsidP="00B007F4">
            <w:pPr>
              <w:pStyle w:val="TableHeading"/>
              <w:rPr>
                <w:b w:val="0"/>
              </w:rPr>
            </w:pPr>
            <w:r>
              <w:t>Revision</w:t>
            </w:r>
          </w:p>
        </w:tc>
        <w:tc>
          <w:tcPr>
            <w:tcW w:w="6930" w:type="dxa"/>
            <w:shd w:val="clear" w:color="auto" w:fill="BFBFBF"/>
          </w:tcPr>
          <w:p w14:paraId="11C87EB5" w14:textId="77777777" w:rsidR="0072354A" w:rsidRDefault="0072354A" w:rsidP="00B007F4">
            <w:pPr>
              <w:pStyle w:val="TableHeading"/>
            </w:pPr>
            <w:r>
              <w:t>Description</w:t>
            </w:r>
          </w:p>
        </w:tc>
      </w:tr>
      <w:tr w:rsidR="0072354A" w14:paraId="5BB2221C" w14:textId="77777777" w:rsidTr="00B007F4">
        <w:trPr>
          <w:cantSplit/>
        </w:trPr>
        <w:tc>
          <w:tcPr>
            <w:tcW w:w="1260" w:type="dxa"/>
            <w:shd w:val="clear" w:color="auto" w:fill="auto"/>
          </w:tcPr>
          <w:p w14:paraId="631052E9" w14:textId="77777777" w:rsidR="0072354A" w:rsidRDefault="0072354A" w:rsidP="00B007F4">
            <w:pPr>
              <w:pStyle w:val="TableText"/>
            </w:pPr>
            <w:r>
              <w:t>08-04-2021</w:t>
            </w:r>
          </w:p>
        </w:tc>
        <w:tc>
          <w:tcPr>
            <w:tcW w:w="1170" w:type="dxa"/>
            <w:shd w:val="clear" w:color="auto" w:fill="auto"/>
          </w:tcPr>
          <w:p w14:paraId="044992AF" w14:textId="77777777" w:rsidR="0072354A" w:rsidRDefault="0072354A" w:rsidP="00B007F4">
            <w:pPr>
              <w:pStyle w:val="TableText"/>
            </w:pPr>
            <w:r>
              <w:t>0.1</w:t>
            </w:r>
          </w:p>
        </w:tc>
        <w:tc>
          <w:tcPr>
            <w:tcW w:w="6930" w:type="dxa"/>
            <w:shd w:val="clear" w:color="auto" w:fill="auto"/>
          </w:tcPr>
          <w:p w14:paraId="158CF57B" w14:textId="77777777" w:rsidR="0072354A" w:rsidRDefault="0072354A" w:rsidP="00B007F4">
            <w:pPr>
              <w:pStyle w:val="TableText"/>
            </w:pPr>
            <w:r>
              <w:t>Initial draft</w:t>
            </w:r>
          </w:p>
        </w:tc>
      </w:tr>
      <w:tr w:rsidR="0072354A" w14:paraId="1DBCBB02" w14:textId="77777777" w:rsidTr="00B007F4">
        <w:trPr>
          <w:cantSplit/>
        </w:trPr>
        <w:tc>
          <w:tcPr>
            <w:tcW w:w="1260" w:type="dxa"/>
            <w:shd w:val="clear" w:color="auto" w:fill="auto"/>
          </w:tcPr>
          <w:p w14:paraId="5BD36F60" w14:textId="77777777" w:rsidR="0072354A" w:rsidRDefault="0072354A" w:rsidP="00B007F4">
            <w:pPr>
              <w:pStyle w:val="TableText"/>
            </w:pPr>
            <w:r>
              <w:t>09-21-2021</w:t>
            </w:r>
          </w:p>
        </w:tc>
        <w:tc>
          <w:tcPr>
            <w:tcW w:w="1170" w:type="dxa"/>
            <w:shd w:val="clear" w:color="auto" w:fill="auto"/>
          </w:tcPr>
          <w:p w14:paraId="5964A298" w14:textId="77777777" w:rsidR="0072354A" w:rsidRDefault="0072354A" w:rsidP="00B007F4">
            <w:pPr>
              <w:pStyle w:val="TableText"/>
            </w:pPr>
            <w:r>
              <w:t xml:space="preserve">1.0 </w:t>
            </w:r>
          </w:p>
        </w:tc>
        <w:tc>
          <w:tcPr>
            <w:tcW w:w="6930" w:type="dxa"/>
            <w:shd w:val="clear" w:color="auto" w:fill="auto"/>
          </w:tcPr>
          <w:p w14:paraId="04BE9091" w14:textId="77777777" w:rsidR="0072354A" w:rsidRDefault="0072354A" w:rsidP="00B007F4">
            <w:pPr>
              <w:pStyle w:val="TableText"/>
            </w:pPr>
            <w:r>
              <w:t>Initial version</w:t>
            </w:r>
          </w:p>
        </w:tc>
      </w:tr>
      <w:tr w:rsidR="0072354A" w14:paraId="731CE88F" w14:textId="77777777" w:rsidTr="00B007F4">
        <w:trPr>
          <w:cantSplit/>
        </w:trPr>
        <w:tc>
          <w:tcPr>
            <w:tcW w:w="1260" w:type="dxa"/>
            <w:shd w:val="clear" w:color="auto" w:fill="auto"/>
          </w:tcPr>
          <w:p w14:paraId="6C5EF545" w14:textId="77777777" w:rsidR="0072354A" w:rsidRDefault="0072354A" w:rsidP="00B007F4">
            <w:pPr>
              <w:pStyle w:val="TableText"/>
            </w:pPr>
            <w:r>
              <w:t>02-14-2022</w:t>
            </w:r>
          </w:p>
        </w:tc>
        <w:tc>
          <w:tcPr>
            <w:tcW w:w="1170" w:type="dxa"/>
            <w:shd w:val="clear" w:color="auto" w:fill="auto"/>
          </w:tcPr>
          <w:p w14:paraId="11F44517" w14:textId="77777777" w:rsidR="0072354A" w:rsidRDefault="0072354A" w:rsidP="00B007F4">
            <w:pPr>
              <w:pStyle w:val="TableText"/>
            </w:pPr>
            <w:r>
              <w:t>1.1</w:t>
            </w:r>
          </w:p>
        </w:tc>
        <w:tc>
          <w:tcPr>
            <w:tcW w:w="6930" w:type="dxa"/>
            <w:shd w:val="clear" w:color="auto" w:fill="auto"/>
          </w:tcPr>
          <w:p w14:paraId="630B41EB" w14:textId="77777777" w:rsidR="0072354A" w:rsidRDefault="0072354A" w:rsidP="00B007F4">
            <w:pPr>
              <w:pStyle w:val="TableText"/>
            </w:pPr>
            <w:r>
              <w:t xml:space="preserve">“Mobile SDK Parameters”: </w:t>
            </w:r>
          </w:p>
          <w:p w14:paraId="41ECC7E9" w14:textId="77777777" w:rsidR="0072354A" w:rsidRDefault="0072354A" w:rsidP="00B007F4">
            <w:pPr>
              <w:pStyle w:val="TableBullet2"/>
            </w:pPr>
            <w:r>
              <w:t>Added product parameter</w:t>
            </w:r>
          </w:p>
          <w:p w14:paraId="33BE12EE" w14:textId="77777777" w:rsidR="0072354A" w:rsidRDefault="0072354A" w:rsidP="00B007F4">
            <w:pPr>
              <w:pStyle w:val="TableBullet2"/>
            </w:pPr>
            <w:r>
              <w:t>Updated descriptions for applicationName and parameters</w:t>
            </w:r>
          </w:p>
          <w:p w14:paraId="1DE913C6" w14:textId="77777777" w:rsidR="0072354A" w:rsidRDefault="0072354A" w:rsidP="00B007F4">
            <w:pPr>
              <w:pStyle w:val="TableBullet2"/>
            </w:pPr>
            <w:r>
              <w:t>Updated sample</w:t>
            </w:r>
          </w:p>
          <w:p w14:paraId="11A84835" w14:textId="77777777" w:rsidR="0072354A" w:rsidRDefault="0072354A" w:rsidP="00B007F4">
            <w:pPr>
              <w:pStyle w:val="TableText"/>
            </w:pPr>
            <w:r>
              <w:t xml:space="preserve">“Implementing Mobile SDK Within Android App”: </w:t>
            </w:r>
          </w:p>
          <w:p w14:paraId="7FE6D258" w14:textId="77777777" w:rsidR="0072354A" w:rsidRDefault="0072354A" w:rsidP="00B007F4">
            <w:pPr>
              <w:pStyle w:val="TableBullet2"/>
            </w:pPr>
            <w:r>
              <w:t>Updated “Project Setup” (including changing BridgeSDK to ZelleSDK)</w:t>
            </w:r>
          </w:p>
          <w:p w14:paraId="552089E8" w14:textId="77777777" w:rsidR="0072354A" w:rsidRDefault="0072354A" w:rsidP="00B007F4">
            <w:pPr>
              <w:pStyle w:val="TableBullet2"/>
            </w:pPr>
            <w:r>
              <w:t>Updated “Implementation Steps with Pseudocode (Kotlin)” and “Implementation Steps with Pseudocode (Java)”</w:t>
            </w:r>
          </w:p>
          <w:p w14:paraId="5C576092" w14:textId="77777777" w:rsidR="0072354A" w:rsidRDefault="0072354A" w:rsidP="00B007F4">
            <w:pPr>
              <w:pStyle w:val="TableBullet2"/>
            </w:pPr>
            <w:r>
              <w:t>Updated minimum supported SDK version</w:t>
            </w:r>
          </w:p>
          <w:p w14:paraId="1F20B255" w14:textId="77777777" w:rsidR="0072354A" w:rsidRDefault="0072354A" w:rsidP="00B007F4">
            <w:pPr>
              <w:pStyle w:val="TableBullet2"/>
            </w:pPr>
            <w:r>
              <w:t>Added Zelle Mobile SDK size and QR Code library dependency</w:t>
            </w:r>
          </w:p>
          <w:p w14:paraId="446632EE" w14:textId="77777777" w:rsidR="0072354A" w:rsidRDefault="0072354A" w:rsidP="00B007F4">
            <w:pPr>
              <w:pStyle w:val="TableText"/>
            </w:pPr>
            <w:r>
              <w:t>“Implementing Mobile SDK Within iOS App”</w:t>
            </w:r>
          </w:p>
          <w:p w14:paraId="1FBCBC50" w14:textId="77777777" w:rsidR="0072354A" w:rsidRDefault="0072354A" w:rsidP="00B007F4">
            <w:pPr>
              <w:pStyle w:val="TableBullet2"/>
            </w:pPr>
            <w:r>
              <w:t>Updated “Project Setup” (including changing BridgeSDK to ZelleSDK)</w:t>
            </w:r>
          </w:p>
          <w:p w14:paraId="26911976" w14:textId="77777777" w:rsidR="0072354A" w:rsidRDefault="0072354A" w:rsidP="00B007F4">
            <w:pPr>
              <w:pStyle w:val="TableBullet2"/>
            </w:pPr>
            <w:r>
              <w:t>Updated “Implementation Steps with Pseudocode”</w:t>
            </w:r>
          </w:p>
          <w:p w14:paraId="278A99E3" w14:textId="77777777" w:rsidR="0072354A" w:rsidRDefault="0072354A" w:rsidP="00B007F4">
            <w:pPr>
              <w:pStyle w:val="TableBullet2"/>
            </w:pPr>
            <w:r>
              <w:t>Updated “Supported Versions”</w:t>
            </w:r>
          </w:p>
          <w:p w14:paraId="0B3E6106" w14:textId="77777777" w:rsidR="0072354A" w:rsidRDefault="0072354A" w:rsidP="00B007F4">
            <w:pPr>
              <w:pStyle w:val="TableBullet2"/>
            </w:pPr>
            <w:r>
              <w:t>Added Zelle Mobile SDK size and QR Code library dependency</w:t>
            </w:r>
          </w:p>
        </w:tc>
      </w:tr>
      <w:tr w:rsidR="0072354A" w14:paraId="3CACA0EF" w14:textId="77777777" w:rsidTr="00B007F4">
        <w:trPr>
          <w:cantSplit/>
        </w:trPr>
        <w:tc>
          <w:tcPr>
            <w:tcW w:w="1260" w:type="dxa"/>
            <w:shd w:val="clear" w:color="auto" w:fill="auto"/>
          </w:tcPr>
          <w:p w14:paraId="3712BDCC" w14:textId="77777777" w:rsidR="0072354A" w:rsidRDefault="0072354A" w:rsidP="00B007F4">
            <w:pPr>
              <w:pStyle w:val="TableText"/>
            </w:pPr>
            <w:r>
              <w:t>3-15-2022</w:t>
            </w:r>
          </w:p>
        </w:tc>
        <w:tc>
          <w:tcPr>
            <w:tcW w:w="1170" w:type="dxa"/>
            <w:shd w:val="clear" w:color="auto" w:fill="auto"/>
          </w:tcPr>
          <w:p w14:paraId="6507FAB9" w14:textId="77777777" w:rsidR="0072354A" w:rsidRDefault="0072354A" w:rsidP="00B007F4">
            <w:pPr>
              <w:pStyle w:val="TableText"/>
            </w:pPr>
            <w:r>
              <w:t>1.2</w:t>
            </w:r>
          </w:p>
        </w:tc>
        <w:tc>
          <w:tcPr>
            <w:tcW w:w="6930" w:type="dxa"/>
            <w:shd w:val="clear" w:color="auto" w:fill="auto"/>
          </w:tcPr>
          <w:p w14:paraId="7E2A6D36" w14:textId="77777777" w:rsidR="0072354A" w:rsidRDefault="0072354A" w:rsidP="00B007F4">
            <w:pPr>
              <w:pStyle w:val="TableText"/>
            </w:pPr>
            <w:r>
              <w:t>Updated “</w:t>
            </w:r>
            <w:r w:rsidRPr="00376C66">
              <w:t>Sequence to Launch Zelle</w:t>
            </w:r>
            <w:r w:rsidRPr="00376C66">
              <w:rPr>
                <w:vertAlign w:val="superscript"/>
              </w:rPr>
              <w:t>®</w:t>
            </w:r>
            <w:r w:rsidRPr="00376C66">
              <w:t xml:space="preserve"> Web UI</w:t>
            </w:r>
            <w:r>
              <w:t>,” “</w:t>
            </w:r>
            <w:r w:rsidRPr="007E7711">
              <w:t>Sample Sequence – QR Code</w:t>
            </w:r>
            <w:r>
              <w:t>,” and “</w:t>
            </w:r>
            <w:r w:rsidRPr="00CA5A60">
              <w:t>Sample Sequence – Zelle</w:t>
            </w:r>
            <w:r w:rsidRPr="00CC1863">
              <w:rPr>
                <w:vertAlign w:val="superscript"/>
              </w:rPr>
              <w:t>®</w:t>
            </w:r>
            <w:r w:rsidRPr="00CA5A60">
              <w:t xml:space="preserve"> Ready Contacts</w:t>
            </w:r>
            <w:r>
              <w:t>” to show the BridgeView class (replacing the previous instance of ZelleView)</w:t>
            </w:r>
          </w:p>
        </w:tc>
      </w:tr>
      <w:tr w:rsidR="0072354A" w14:paraId="61373E4F" w14:textId="77777777" w:rsidTr="00B007F4">
        <w:trPr>
          <w:cantSplit/>
        </w:trPr>
        <w:tc>
          <w:tcPr>
            <w:tcW w:w="1260" w:type="dxa"/>
            <w:shd w:val="clear" w:color="auto" w:fill="auto"/>
          </w:tcPr>
          <w:p w14:paraId="45A6D574" w14:textId="77777777" w:rsidR="0072354A" w:rsidRDefault="0072354A" w:rsidP="00B007F4">
            <w:pPr>
              <w:pStyle w:val="TableText"/>
            </w:pPr>
            <w:r>
              <w:t>5-16-2022</w:t>
            </w:r>
          </w:p>
        </w:tc>
        <w:tc>
          <w:tcPr>
            <w:tcW w:w="1170" w:type="dxa"/>
            <w:shd w:val="clear" w:color="auto" w:fill="auto"/>
          </w:tcPr>
          <w:p w14:paraId="2C579ACF" w14:textId="77777777" w:rsidR="0072354A" w:rsidRDefault="0072354A" w:rsidP="00B007F4">
            <w:pPr>
              <w:pStyle w:val="TableText"/>
            </w:pPr>
            <w:r>
              <w:t>1.3</w:t>
            </w:r>
          </w:p>
        </w:tc>
        <w:tc>
          <w:tcPr>
            <w:tcW w:w="6930" w:type="dxa"/>
            <w:shd w:val="clear" w:color="auto" w:fill="auto"/>
          </w:tcPr>
          <w:p w14:paraId="37DABE9B" w14:textId="77777777" w:rsidR="0072354A" w:rsidRDefault="0072354A" w:rsidP="00B007F4">
            <w:pPr>
              <w:pStyle w:val="TableText"/>
            </w:pPr>
            <w:r>
              <w:t>Clarified that QR codes are a future enhancement.</w:t>
            </w:r>
          </w:p>
          <w:p w14:paraId="5DCF1E1E" w14:textId="77777777" w:rsidR="0072354A" w:rsidRDefault="0072354A" w:rsidP="00B007F4">
            <w:pPr>
              <w:pStyle w:val="TableText"/>
            </w:pPr>
            <w:r>
              <w:t xml:space="preserve">“Implementing Mobile SDK Within Android App”: </w:t>
            </w:r>
          </w:p>
          <w:p w14:paraId="6DC34E9F" w14:textId="77777777" w:rsidR="0072354A" w:rsidRDefault="0072354A" w:rsidP="00B007F4">
            <w:pPr>
              <w:pStyle w:val="TableBullet2"/>
            </w:pPr>
            <w:r>
              <w:t>Changed zxing:core version to 3.3.3</w:t>
            </w:r>
          </w:p>
          <w:p w14:paraId="78AC0EE9" w14:textId="77777777" w:rsidR="0072354A" w:rsidRDefault="0072354A" w:rsidP="00B007F4">
            <w:pPr>
              <w:pStyle w:val="TableBullet2"/>
            </w:pPr>
            <w:r>
              <w:t>Added “Device Orientation Support”</w:t>
            </w:r>
          </w:p>
          <w:p w14:paraId="7BC5093C" w14:textId="77777777" w:rsidR="0072354A" w:rsidRDefault="0072354A" w:rsidP="00B007F4">
            <w:pPr>
              <w:pStyle w:val="TableBullet2"/>
            </w:pPr>
            <w:r>
              <w:t>Specified that “</w:t>
            </w:r>
            <w:r w:rsidRPr="00CA3F78">
              <w:t>Launch Zelle</w:t>
            </w:r>
            <w:r w:rsidRPr="0069281B">
              <w:rPr>
                <w:vertAlign w:val="superscript"/>
              </w:rPr>
              <w:t>®</w:t>
            </w:r>
            <w:r w:rsidRPr="00CA3F78">
              <w:t xml:space="preserve"> inside another view using code initialization</w:t>
            </w:r>
            <w:r>
              <w:t>” is the recommended approach</w:t>
            </w:r>
          </w:p>
          <w:p w14:paraId="51004818" w14:textId="77777777" w:rsidR="0072354A" w:rsidRDefault="0072354A" w:rsidP="00B007F4">
            <w:pPr>
              <w:pStyle w:val="TableBullet2"/>
            </w:pPr>
            <w:r>
              <w:t>Changed minimum supported SDK version to 24</w:t>
            </w:r>
          </w:p>
          <w:p w14:paraId="12DA9FF5" w14:textId="77777777" w:rsidR="0072354A" w:rsidRDefault="0072354A" w:rsidP="00B007F4">
            <w:pPr>
              <w:pStyle w:val="TableBullet2"/>
            </w:pPr>
            <w:r>
              <w:t>Changed minimum supported OS to 7.0 (Nougat)</w:t>
            </w:r>
          </w:p>
          <w:p w14:paraId="6837284F" w14:textId="77777777" w:rsidR="0072354A" w:rsidRDefault="0072354A" w:rsidP="00B007F4">
            <w:pPr>
              <w:pStyle w:val="TableText"/>
            </w:pPr>
            <w:r>
              <w:t>“Implementing Mobile SDK Within iOS App”</w:t>
            </w:r>
          </w:p>
          <w:p w14:paraId="27124248" w14:textId="77777777" w:rsidR="0072354A" w:rsidRDefault="0072354A" w:rsidP="00B007F4">
            <w:pPr>
              <w:pStyle w:val="TableBullet2"/>
            </w:pPr>
            <w:r>
              <w:t xml:space="preserve">Removed the key </w:t>
            </w:r>
            <w:r w:rsidRPr="00F67374">
              <w:t>NSLocationWhenInUseUsageDescription</w:t>
            </w:r>
            <w:r>
              <w:t xml:space="preserve"> from info.plist</w:t>
            </w:r>
          </w:p>
          <w:p w14:paraId="028586FF" w14:textId="77777777" w:rsidR="0072354A" w:rsidRDefault="0072354A" w:rsidP="00B007F4">
            <w:pPr>
              <w:pStyle w:val="TableBullet2"/>
            </w:pPr>
            <w:r>
              <w:t>Changed “Implementation Steps with Pseudocode” to “Implementation Steps with Pseudocode (Swift)”</w:t>
            </w:r>
          </w:p>
          <w:p w14:paraId="57989903" w14:textId="77777777" w:rsidR="0072354A" w:rsidRDefault="0072354A" w:rsidP="00B007F4">
            <w:pPr>
              <w:pStyle w:val="TableBullet2"/>
            </w:pPr>
            <w:r>
              <w:t>Specified that “</w:t>
            </w:r>
            <w:r w:rsidRPr="00CA3F78">
              <w:t>Launch Zelle</w:t>
            </w:r>
            <w:r w:rsidRPr="00D034FB">
              <w:rPr>
                <w:vertAlign w:val="superscript"/>
              </w:rPr>
              <w:t>®</w:t>
            </w:r>
            <w:r w:rsidRPr="00CA3F78">
              <w:t xml:space="preserve"> inside another view using code initialization</w:t>
            </w:r>
            <w:r>
              <w:t>” is the recommended approach</w:t>
            </w:r>
          </w:p>
          <w:p w14:paraId="1432E0A9" w14:textId="77777777" w:rsidR="0072354A" w:rsidRDefault="0072354A" w:rsidP="00B007F4">
            <w:pPr>
              <w:pStyle w:val="TableBullet2"/>
            </w:pPr>
            <w:r>
              <w:t>Added “</w:t>
            </w:r>
            <w:r w:rsidRPr="0036769C">
              <w:t>Launch Zelle</w:t>
            </w:r>
            <w:r w:rsidRPr="0069281B">
              <w:rPr>
                <w:vertAlign w:val="superscript"/>
              </w:rPr>
              <w:t>®</w:t>
            </w:r>
            <w:r w:rsidRPr="0036769C">
              <w:t xml:space="preserve"> inside another view and fill it (for screen orientation)</w:t>
            </w:r>
            <w:r>
              <w:t>”</w:t>
            </w:r>
          </w:p>
          <w:p w14:paraId="7EE17255" w14:textId="77777777" w:rsidR="0072354A" w:rsidRDefault="0072354A" w:rsidP="00B007F4">
            <w:pPr>
              <w:pStyle w:val="TableBullet2"/>
            </w:pPr>
            <w:r>
              <w:t>Updated “</w:t>
            </w:r>
            <w:r w:rsidRPr="00E66CE0">
              <w:t>Launch Zelle</w:t>
            </w:r>
            <w:r w:rsidRPr="00D034FB">
              <w:rPr>
                <w:vertAlign w:val="superscript"/>
              </w:rPr>
              <w:t>®</w:t>
            </w:r>
            <w:r w:rsidRPr="00E66CE0">
              <w:t xml:space="preserve"> as a popup (not inside another view)</w:t>
            </w:r>
            <w:r>
              <w:t>”</w:t>
            </w:r>
          </w:p>
          <w:p w14:paraId="29EC16E6" w14:textId="77777777" w:rsidR="0072354A" w:rsidRDefault="0072354A" w:rsidP="00B007F4">
            <w:pPr>
              <w:pStyle w:val="TableBullet2"/>
            </w:pPr>
            <w:r>
              <w:t>Added “</w:t>
            </w:r>
            <w:r w:rsidRPr="00BB3424">
              <w:t>Implementation Steps with Pseudocode (Objective-C)</w:t>
            </w:r>
            <w:r>
              <w:t>”</w:t>
            </w:r>
          </w:p>
        </w:tc>
      </w:tr>
      <w:tr w:rsidR="00195704" w14:paraId="57AF6B84" w14:textId="77777777" w:rsidTr="002B432E">
        <w:tc>
          <w:tcPr>
            <w:tcW w:w="1260" w:type="dxa"/>
            <w:shd w:val="clear" w:color="auto" w:fill="auto"/>
          </w:tcPr>
          <w:p w14:paraId="67FF36DC" w14:textId="05872B20" w:rsidR="00195704" w:rsidRDefault="00195704" w:rsidP="00195704">
            <w:pPr>
              <w:pStyle w:val="TableText"/>
            </w:pPr>
            <w:r>
              <w:t>8-</w:t>
            </w:r>
            <w:r w:rsidR="00BC57F1">
              <w:t>19</w:t>
            </w:r>
            <w:r>
              <w:t>-2022</w:t>
            </w:r>
          </w:p>
        </w:tc>
        <w:tc>
          <w:tcPr>
            <w:tcW w:w="1170" w:type="dxa"/>
            <w:shd w:val="clear" w:color="auto" w:fill="auto"/>
          </w:tcPr>
          <w:p w14:paraId="44E8784E" w14:textId="12CF81C1" w:rsidR="00195704" w:rsidRDefault="00195704" w:rsidP="00195704">
            <w:pPr>
              <w:pStyle w:val="TableText"/>
            </w:pPr>
            <w:r>
              <w:t>1.4</w:t>
            </w:r>
          </w:p>
        </w:tc>
        <w:tc>
          <w:tcPr>
            <w:tcW w:w="6930" w:type="dxa"/>
            <w:shd w:val="clear" w:color="auto" w:fill="auto"/>
          </w:tcPr>
          <w:p w14:paraId="749340C0" w14:textId="2DD09A35" w:rsidR="00195704" w:rsidRDefault="00195704" w:rsidP="00195704">
            <w:pPr>
              <w:pStyle w:val="TableText"/>
            </w:pPr>
            <w:r>
              <w:t xml:space="preserve">“Mobile SDK Parameters”: </w:t>
            </w:r>
          </w:p>
          <w:p w14:paraId="5027ED9A" w14:textId="19DB8F1E" w:rsidR="00195704" w:rsidRDefault="00195704" w:rsidP="00195704">
            <w:pPr>
              <w:pStyle w:val="TableBullet2"/>
            </w:pPr>
            <w:r>
              <w:t>Added appData parameter to support prominent disclosures</w:t>
            </w:r>
          </w:p>
          <w:p w14:paraId="0753AEBB" w14:textId="77777777" w:rsidR="00195704" w:rsidRDefault="00195704" w:rsidP="00195704">
            <w:pPr>
              <w:pStyle w:val="TableBullet2"/>
            </w:pPr>
            <w:r>
              <w:t>Updated sample</w:t>
            </w:r>
          </w:p>
          <w:p w14:paraId="7B39533B" w14:textId="77777777" w:rsidR="00195704" w:rsidRDefault="00195704" w:rsidP="00195704">
            <w:pPr>
              <w:pStyle w:val="TableText"/>
            </w:pPr>
            <w:r>
              <w:t xml:space="preserve">“Implementing Mobile SDK Within Android App”: </w:t>
            </w:r>
          </w:p>
          <w:p w14:paraId="613B036E" w14:textId="2C6D57D9" w:rsidR="00195704" w:rsidRDefault="00195704" w:rsidP="00195704">
            <w:pPr>
              <w:pStyle w:val="TableBullet2"/>
            </w:pPr>
            <w:r>
              <w:t>“</w:t>
            </w:r>
            <w:r w:rsidRPr="001321A2">
              <w:t>Implementation Steps with Pseudocode (Kotlin)</w:t>
            </w:r>
            <w:r>
              <w:t xml:space="preserve">”: Updated code sample for creating a Zelle bridge configuration object. Added </w:t>
            </w:r>
            <w:r w:rsidR="00050F51">
              <w:t>“</w:t>
            </w:r>
            <w:r>
              <w:t>Session Timeout.</w:t>
            </w:r>
            <w:r w:rsidR="00761EB1">
              <w:t>”</w:t>
            </w:r>
          </w:p>
          <w:p w14:paraId="2FFF7CB0" w14:textId="22AB6CF8" w:rsidR="00195704" w:rsidRDefault="00195704" w:rsidP="00195704">
            <w:pPr>
              <w:pStyle w:val="TableBullet2"/>
            </w:pPr>
            <w:r>
              <w:t>“</w:t>
            </w:r>
            <w:r w:rsidRPr="00872CC3">
              <w:t>Implementation Steps with Pseudocode (Java)</w:t>
            </w:r>
            <w:r>
              <w:t xml:space="preserve">”: Updated code sample for creating a Zelle bridge configuration object. Added </w:t>
            </w:r>
            <w:r w:rsidR="00761EB1">
              <w:t>“</w:t>
            </w:r>
            <w:r>
              <w:t>Session Timeout.</w:t>
            </w:r>
            <w:r w:rsidR="00761EB1">
              <w:t>”</w:t>
            </w:r>
          </w:p>
          <w:p w14:paraId="49F7D729" w14:textId="77777777" w:rsidR="00195704" w:rsidRDefault="00195704" w:rsidP="00195704">
            <w:pPr>
              <w:pStyle w:val="TableText"/>
            </w:pPr>
            <w:r>
              <w:t>“Implementing Mobile SDK Within iOS App”</w:t>
            </w:r>
          </w:p>
          <w:p w14:paraId="7CAE67DF" w14:textId="66832A0B" w:rsidR="00195704" w:rsidRDefault="00195704" w:rsidP="00195704">
            <w:pPr>
              <w:pStyle w:val="TableBullet2"/>
            </w:pPr>
            <w:r>
              <w:t>“</w:t>
            </w:r>
            <w:r w:rsidRPr="00930A13">
              <w:t>Implementation Steps with Pseudocode (Swift)</w:t>
            </w:r>
            <w:r>
              <w:t xml:space="preserve">”: Added </w:t>
            </w:r>
            <w:r w:rsidR="00761EB1">
              <w:t>“</w:t>
            </w:r>
            <w:r>
              <w:t>Session Timeout.</w:t>
            </w:r>
            <w:r w:rsidR="002A352F">
              <w:t>”</w:t>
            </w:r>
          </w:p>
          <w:p w14:paraId="255C0EC5" w14:textId="4BB5D9C6" w:rsidR="00195704" w:rsidRDefault="00195704" w:rsidP="00195704">
            <w:pPr>
              <w:pStyle w:val="TableBullet2"/>
            </w:pPr>
            <w:r>
              <w:lastRenderedPageBreak/>
              <w:t>“</w:t>
            </w:r>
            <w:r w:rsidRPr="00617753">
              <w:t>Implementation Steps with Pseudocode (Objective-C)</w:t>
            </w:r>
            <w:r>
              <w:t xml:space="preserve">”: Added </w:t>
            </w:r>
            <w:r w:rsidR="002A352F">
              <w:t>“</w:t>
            </w:r>
            <w:r>
              <w:t>Session Timeout.</w:t>
            </w:r>
            <w:r w:rsidR="002A352F">
              <w:t>”</w:t>
            </w:r>
          </w:p>
        </w:tc>
      </w:tr>
      <w:tr w:rsidR="00BC0055" w14:paraId="1A0CD83C" w14:textId="77777777" w:rsidTr="002B432E">
        <w:tc>
          <w:tcPr>
            <w:tcW w:w="1260" w:type="dxa"/>
            <w:shd w:val="clear" w:color="auto" w:fill="auto"/>
          </w:tcPr>
          <w:p w14:paraId="6F7466C7" w14:textId="40612E22" w:rsidR="00BC0055" w:rsidRDefault="00BC0055" w:rsidP="00195704">
            <w:pPr>
              <w:pStyle w:val="TableText"/>
            </w:pPr>
            <w:r>
              <w:lastRenderedPageBreak/>
              <w:t>9-</w:t>
            </w:r>
            <w:r w:rsidR="003D5582">
              <w:t>09</w:t>
            </w:r>
            <w:r>
              <w:t>-2022</w:t>
            </w:r>
          </w:p>
        </w:tc>
        <w:tc>
          <w:tcPr>
            <w:tcW w:w="1170" w:type="dxa"/>
            <w:shd w:val="clear" w:color="auto" w:fill="auto"/>
          </w:tcPr>
          <w:p w14:paraId="5F97E42A" w14:textId="154B8B08" w:rsidR="00BC0055" w:rsidRDefault="005C2B81" w:rsidP="00195704">
            <w:pPr>
              <w:pStyle w:val="TableText"/>
            </w:pPr>
            <w:r>
              <w:t>1.5</w:t>
            </w:r>
          </w:p>
        </w:tc>
        <w:tc>
          <w:tcPr>
            <w:tcW w:w="6930" w:type="dxa"/>
            <w:shd w:val="clear" w:color="auto" w:fill="auto"/>
          </w:tcPr>
          <w:p w14:paraId="501EE4D7" w14:textId="77777777" w:rsidR="00CB2A8D" w:rsidRDefault="00CB2A8D" w:rsidP="00CB2A8D">
            <w:pPr>
              <w:pStyle w:val="TableText"/>
            </w:pPr>
            <w:r>
              <w:t xml:space="preserve">“Implementing Mobile SDK Within Android App”: </w:t>
            </w:r>
          </w:p>
          <w:p w14:paraId="1BA4B15E" w14:textId="72308136" w:rsidR="00BC0055" w:rsidRDefault="00CB2A8D" w:rsidP="000235BD">
            <w:pPr>
              <w:pStyle w:val="TableBullet2"/>
            </w:pPr>
            <w:r>
              <w:t>“</w:t>
            </w:r>
            <w:r w:rsidRPr="00872CC3">
              <w:t>Implementation Steps with Pseudocode (Java)</w:t>
            </w:r>
            <w:r>
              <w:t xml:space="preserve">”: </w:t>
            </w:r>
            <w:r w:rsidR="00972209">
              <w:t xml:space="preserve">Added note to explain how to pass null for optional </w:t>
            </w:r>
            <w:r w:rsidR="00BD3F69">
              <w:t>parameter</w:t>
            </w:r>
            <w:r>
              <w:t>.</w:t>
            </w:r>
          </w:p>
          <w:p w14:paraId="2005158B" w14:textId="77777777" w:rsidR="00CB2A8D" w:rsidRDefault="00CB2A8D" w:rsidP="00CB2A8D">
            <w:pPr>
              <w:pStyle w:val="TableText"/>
            </w:pPr>
            <w:r>
              <w:t>“Implementing Mobile SDK Within iOS App”</w:t>
            </w:r>
          </w:p>
          <w:p w14:paraId="61191378" w14:textId="6BE2428E" w:rsidR="00CB2A8D" w:rsidRDefault="00CB2A8D" w:rsidP="000235BD">
            <w:pPr>
              <w:pStyle w:val="TableBullet2"/>
            </w:pPr>
            <w:r>
              <w:t>“</w:t>
            </w:r>
            <w:r w:rsidRPr="00617753">
              <w:t>Implementation Steps with Pseudocode (Objective-C)</w:t>
            </w:r>
            <w:r>
              <w:t xml:space="preserve">”: </w:t>
            </w:r>
            <w:r w:rsidR="003D5582">
              <w:t xml:space="preserve">Added note to explain how to pass null for optional </w:t>
            </w:r>
            <w:r w:rsidR="00BD3F69">
              <w:t>parameter</w:t>
            </w:r>
            <w:r w:rsidR="003D5582">
              <w:t>.</w:t>
            </w:r>
          </w:p>
        </w:tc>
      </w:tr>
      <w:tr w:rsidR="00AF2FBB" w14:paraId="7B5AF662" w14:textId="77777777" w:rsidTr="002B432E">
        <w:tc>
          <w:tcPr>
            <w:tcW w:w="1260" w:type="dxa"/>
            <w:shd w:val="clear" w:color="auto" w:fill="auto"/>
          </w:tcPr>
          <w:p w14:paraId="639A0E6B" w14:textId="0C463F12" w:rsidR="00AF2FBB" w:rsidRDefault="00005DC2" w:rsidP="00195704">
            <w:pPr>
              <w:pStyle w:val="TableText"/>
            </w:pPr>
            <w:r>
              <w:t>01</w:t>
            </w:r>
            <w:r w:rsidR="001A42D4">
              <w:t>-</w:t>
            </w:r>
            <w:r w:rsidR="00A10AA9">
              <w:t>11</w:t>
            </w:r>
            <w:r w:rsidR="001A42D4">
              <w:t>-202</w:t>
            </w:r>
            <w:r w:rsidR="00620238">
              <w:t>3</w:t>
            </w:r>
          </w:p>
        </w:tc>
        <w:tc>
          <w:tcPr>
            <w:tcW w:w="1170" w:type="dxa"/>
            <w:shd w:val="clear" w:color="auto" w:fill="auto"/>
          </w:tcPr>
          <w:p w14:paraId="282804A0" w14:textId="345B6860" w:rsidR="00AF2FBB" w:rsidRDefault="00AF2FBB" w:rsidP="00195704">
            <w:pPr>
              <w:pStyle w:val="TableText"/>
            </w:pPr>
            <w:r>
              <w:t>1.6</w:t>
            </w:r>
          </w:p>
        </w:tc>
        <w:tc>
          <w:tcPr>
            <w:tcW w:w="6930" w:type="dxa"/>
            <w:shd w:val="clear" w:color="auto" w:fill="auto"/>
          </w:tcPr>
          <w:p w14:paraId="2C09E8C9" w14:textId="3E3A2513" w:rsidR="00E02D6F" w:rsidRDefault="00E02D6F" w:rsidP="00CB2A8D">
            <w:pPr>
              <w:pStyle w:val="TableText"/>
            </w:pPr>
            <w:r>
              <w:t xml:space="preserve">Added a </w:t>
            </w:r>
            <w:r w:rsidR="00903CAB">
              <w:t xml:space="preserve">diagram that shows </w:t>
            </w:r>
            <w:r w:rsidR="000155A7">
              <w:t xml:space="preserve">the </w:t>
            </w:r>
            <w:r w:rsidRPr="00E02D6F">
              <w:t>high-level view if Zelle</w:t>
            </w:r>
            <w:r w:rsidR="000155A7" w:rsidRPr="00CC1863">
              <w:rPr>
                <w:vertAlign w:val="superscript"/>
              </w:rPr>
              <w:t>®</w:t>
            </w:r>
            <w:r w:rsidRPr="00E02D6F">
              <w:t xml:space="preserve"> is accessed through Bill Pay</w:t>
            </w:r>
            <w:r w:rsidR="000155A7">
              <w:t>.</w:t>
            </w:r>
            <w:r w:rsidR="000155A7">
              <w:br/>
            </w:r>
          </w:p>
          <w:p w14:paraId="3C353881" w14:textId="4F84930B" w:rsidR="005C6444" w:rsidRDefault="00856A0A" w:rsidP="00CB2A8D">
            <w:pPr>
              <w:pStyle w:val="TableText"/>
            </w:pPr>
            <w:r>
              <w:t>Added</w:t>
            </w:r>
            <w:r w:rsidR="005C6444">
              <w:t xml:space="preserve"> “Bill Pay </w:t>
            </w:r>
            <w:r w:rsidR="005C6444" w:rsidRPr="00376C66">
              <w:t>Sequence to Launch Zelle</w:t>
            </w:r>
            <w:r w:rsidR="005C6444" w:rsidRPr="00376C66">
              <w:rPr>
                <w:vertAlign w:val="superscript"/>
              </w:rPr>
              <w:t>®</w:t>
            </w:r>
            <w:r w:rsidR="005C6444" w:rsidRPr="00376C66">
              <w:t xml:space="preserve"> Web UI</w:t>
            </w:r>
            <w:r w:rsidR="005C6444">
              <w:t xml:space="preserve">,” </w:t>
            </w:r>
            <w:r w:rsidR="00D74F54">
              <w:t xml:space="preserve">“Bill Pay </w:t>
            </w:r>
            <w:r w:rsidR="00D74F54" w:rsidRPr="00376C66">
              <w:t>Sequence to Launch Zelle</w:t>
            </w:r>
            <w:r w:rsidR="00D74F54" w:rsidRPr="00376C66">
              <w:rPr>
                <w:vertAlign w:val="superscript"/>
              </w:rPr>
              <w:t>®</w:t>
            </w:r>
            <w:r w:rsidR="00D74F54" w:rsidRPr="00376C66">
              <w:t xml:space="preserve"> Web UI</w:t>
            </w:r>
            <w:r w:rsidR="00D74F54">
              <w:t xml:space="preserve"> (Zelle</w:t>
            </w:r>
            <w:r w:rsidR="00917A77">
              <w:t xml:space="preserve"> Deep Link)</w:t>
            </w:r>
            <w:r w:rsidR="00D74F54">
              <w:t xml:space="preserve">,” </w:t>
            </w:r>
            <w:r w:rsidR="005C6444">
              <w:t xml:space="preserve">“Bill Pay </w:t>
            </w:r>
            <w:r w:rsidR="005C6444" w:rsidRPr="007E7711">
              <w:t>Sample Sequence – QR Code</w:t>
            </w:r>
            <w:r w:rsidR="005C6444">
              <w:t xml:space="preserve">,” and “Bill Pay </w:t>
            </w:r>
            <w:r w:rsidR="005C6444" w:rsidRPr="00CA5A60">
              <w:t>Sample Sequence – Zelle</w:t>
            </w:r>
            <w:r w:rsidR="005C6444" w:rsidRPr="00CC1863">
              <w:rPr>
                <w:vertAlign w:val="superscript"/>
              </w:rPr>
              <w:t>®</w:t>
            </w:r>
            <w:r w:rsidR="005C6444" w:rsidRPr="00CA5A60">
              <w:t xml:space="preserve"> Ready Contacts</w:t>
            </w:r>
            <w:r w:rsidR="005C6444">
              <w:t>”</w:t>
            </w:r>
            <w:r w:rsidR="009C2FBD">
              <w:br/>
            </w:r>
          </w:p>
          <w:p w14:paraId="42496EFE" w14:textId="77777777" w:rsidR="00546AD1" w:rsidRDefault="00546AD1" w:rsidP="00546AD1">
            <w:pPr>
              <w:pStyle w:val="TableText"/>
            </w:pPr>
            <w:r>
              <w:t xml:space="preserve">“Mobile SDK Parameters”: </w:t>
            </w:r>
          </w:p>
          <w:p w14:paraId="1633DB8A" w14:textId="5802A7B7" w:rsidR="00546AD1" w:rsidRDefault="00DF151D" w:rsidP="00DF151D">
            <w:pPr>
              <w:pStyle w:val="TableBullet2"/>
            </w:pPr>
            <w:r>
              <w:t>Updated description for</w:t>
            </w:r>
            <w:r w:rsidR="00546AD1">
              <w:t xml:space="preserve"> parameter</w:t>
            </w:r>
            <w:r>
              <w:t>s</w:t>
            </w:r>
            <w:r w:rsidR="00246DFB">
              <w:t xml:space="preserve"> to explain that c</w:t>
            </w:r>
            <w:r>
              <w:t>ustom name value pairs</w:t>
            </w:r>
            <w:r w:rsidR="00246DFB">
              <w:t xml:space="preserve"> are </w:t>
            </w:r>
            <w:r>
              <w:t xml:space="preserve">optional except if </w:t>
            </w:r>
            <w:r w:rsidR="00747749">
              <w:t>Zelle is accessed th</w:t>
            </w:r>
            <w:r w:rsidR="00FA42AD">
              <w:t>r</w:t>
            </w:r>
            <w:r w:rsidR="00747749">
              <w:t>ough</w:t>
            </w:r>
            <w:r>
              <w:t xml:space="preserve"> Bill Pay</w:t>
            </w:r>
            <w:r w:rsidR="00246DFB">
              <w:t xml:space="preserve">. </w:t>
            </w:r>
            <w:r>
              <w:t xml:space="preserve">If </w:t>
            </w:r>
            <w:r w:rsidR="00747749">
              <w:t>Zelle is accessed through</w:t>
            </w:r>
            <w:r>
              <w:t xml:space="preserve"> Bill Pay, this name value pair is required:</w:t>
            </w:r>
            <w:r w:rsidR="009C2FBD">
              <w:t xml:space="preserve"> </w:t>
            </w:r>
            <w:r>
              <w:t>flowtype=BillPay</w:t>
            </w:r>
          </w:p>
          <w:p w14:paraId="5E7A0417" w14:textId="4B33A8E8" w:rsidR="00546AD1" w:rsidRDefault="00546AD1" w:rsidP="00546AD1">
            <w:pPr>
              <w:pStyle w:val="TableBullet2"/>
            </w:pPr>
            <w:r>
              <w:t>Updated sample</w:t>
            </w:r>
          </w:p>
          <w:p w14:paraId="7969912D" w14:textId="77777777" w:rsidR="004A08FC" w:rsidRDefault="004A08FC" w:rsidP="004A08FC">
            <w:pPr>
              <w:pStyle w:val="TableText"/>
            </w:pPr>
            <w:r>
              <w:t xml:space="preserve">“Implementing Mobile SDK Within Android App”: </w:t>
            </w:r>
          </w:p>
          <w:p w14:paraId="61F36F98" w14:textId="3E53D252" w:rsidR="004A08FC" w:rsidRDefault="00022A5D" w:rsidP="004A08FC">
            <w:pPr>
              <w:pStyle w:val="TableBullet2"/>
            </w:pPr>
            <w:r>
              <w:t>“</w:t>
            </w:r>
            <w:r w:rsidRPr="00872CC3">
              <w:t>Implementation Steps with Pseudocode (</w:t>
            </w:r>
            <w:r w:rsidR="00E54CB9">
              <w:t>Kotlin</w:t>
            </w:r>
            <w:r w:rsidRPr="00872CC3">
              <w:t>)</w:t>
            </w:r>
            <w:r>
              <w:t xml:space="preserve">” and </w:t>
            </w:r>
            <w:r w:rsidR="004A08FC">
              <w:t>“</w:t>
            </w:r>
            <w:r w:rsidR="004A08FC" w:rsidRPr="00872CC3">
              <w:t>Implementation Steps with Pseudocode (Java)</w:t>
            </w:r>
            <w:r w:rsidR="004A08FC">
              <w:t xml:space="preserve">”: </w:t>
            </w:r>
            <w:r w:rsidR="00861B0A">
              <w:t>Updated for Bill Pay</w:t>
            </w:r>
          </w:p>
          <w:p w14:paraId="530D0AFC" w14:textId="77777777" w:rsidR="004A08FC" w:rsidRDefault="004A08FC" w:rsidP="004A08FC">
            <w:pPr>
              <w:pStyle w:val="TableText"/>
            </w:pPr>
            <w:r>
              <w:t>“Implementing Mobile SDK Within iOS App”</w:t>
            </w:r>
          </w:p>
          <w:p w14:paraId="17E39F88" w14:textId="23F18329" w:rsidR="009C2FBD" w:rsidRDefault="00861B0A" w:rsidP="004A08FC">
            <w:pPr>
              <w:pStyle w:val="TableBullet2"/>
            </w:pPr>
            <w:r>
              <w:t>“</w:t>
            </w:r>
            <w:r w:rsidRPr="00617753">
              <w:t>Implementation Steps with Pseudocode (</w:t>
            </w:r>
            <w:r>
              <w:t>Swift</w:t>
            </w:r>
            <w:r w:rsidRPr="00617753">
              <w:t>)</w:t>
            </w:r>
            <w:r>
              <w:t xml:space="preserve">” and </w:t>
            </w:r>
            <w:r w:rsidR="004A08FC">
              <w:t>“</w:t>
            </w:r>
            <w:r w:rsidR="004A08FC" w:rsidRPr="00617753">
              <w:t>Implementation Steps with Pseudocode (Objective-C)</w:t>
            </w:r>
            <w:r w:rsidR="004A08FC">
              <w:t>”:</w:t>
            </w:r>
            <w:r w:rsidR="00C513C3">
              <w:t xml:space="preserve"> Updated for Bill Pay</w:t>
            </w:r>
            <w:r w:rsidR="004A08FC">
              <w:t>.</w:t>
            </w:r>
          </w:p>
          <w:p w14:paraId="58420728" w14:textId="1734E5B5" w:rsidR="00EE5293" w:rsidRDefault="00EE5293" w:rsidP="00EE5293">
            <w:pPr>
              <w:pStyle w:val="TableText"/>
            </w:pPr>
            <w:r>
              <w:t>“</w:t>
            </w:r>
            <w:r w:rsidR="002A3739">
              <w:t>Additional Information</w:t>
            </w:r>
            <w:r>
              <w:t>”</w:t>
            </w:r>
          </w:p>
          <w:p w14:paraId="680F6CC5" w14:textId="3A0AEBF7" w:rsidR="002A3739" w:rsidRDefault="002A3739" w:rsidP="00EE5293">
            <w:pPr>
              <w:pStyle w:val="TableBullet2"/>
            </w:pPr>
            <w:r>
              <w:t xml:space="preserve">Added the </w:t>
            </w:r>
            <w:r w:rsidR="000B06CE">
              <w:t>related document</w:t>
            </w:r>
            <w:r w:rsidR="000A37A2">
              <w:t xml:space="preserve"> </w:t>
            </w:r>
            <w:r w:rsidR="000A37A2" w:rsidRPr="000A37A2">
              <w:rPr>
                <w:i/>
                <w:iCs/>
              </w:rPr>
              <w:t>CheckFree</w:t>
            </w:r>
            <w:r w:rsidR="000A37A2" w:rsidRPr="00CF2A3D">
              <w:rPr>
                <w:i/>
                <w:iCs/>
                <w:vertAlign w:val="superscript"/>
              </w:rPr>
              <w:t>®</w:t>
            </w:r>
            <w:r w:rsidR="000A37A2" w:rsidRPr="000A37A2">
              <w:rPr>
                <w:i/>
                <w:iCs/>
              </w:rPr>
              <w:t xml:space="preserve"> Mobile Web: Mobile Integration Using WebView</w:t>
            </w:r>
            <w:r w:rsidR="000A37A2">
              <w:t>.</w:t>
            </w:r>
          </w:p>
          <w:p w14:paraId="22463B3A" w14:textId="1864EC16" w:rsidR="00546AD1" w:rsidRDefault="00842914" w:rsidP="005B6DFB">
            <w:pPr>
              <w:pStyle w:val="TableBullet2"/>
            </w:pPr>
            <w:r>
              <w:t>Added</w:t>
            </w:r>
            <w:r w:rsidR="00EE5293">
              <w:t xml:space="preserve"> Bill Pay</w:t>
            </w:r>
            <w:r w:rsidR="002A3739">
              <w:t xml:space="preserve"> to Terminology</w:t>
            </w:r>
            <w:r w:rsidR="00EE5293">
              <w:t>.</w:t>
            </w:r>
          </w:p>
        </w:tc>
      </w:tr>
      <w:tr w:rsidR="00CB7DE1" w14:paraId="4C9A631C" w14:textId="77777777" w:rsidTr="002B432E">
        <w:tc>
          <w:tcPr>
            <w:tcW w:w="1260" w:type="dxa"/>
            <w:shd w:val="clear" w:color="auto" w:fill="auto"/>
          </w:tcPr>
          <w:p w14:paraId="6587EF81" w14:textId="6419121F" w:rsidR="00CB7DE1" w:rsidRDefault="00CB7DE1" w:rsidP="00195704">
            <w:pPr>
              <w:pStyle w:val="TableText"/>
            </w:pPr>
            <w:r>
              <w:t>0</w:t>
            </w:r>
            <w:r w:rsidR="00430AD5">
              <w:t>5</w:t>
            </w:r>
            <w:r>
              <w:t>-</w:t>
            </w:r>
            <w:r w:rsidR="00430AD5">
              <w:t>0</w:t>
            </w:r>
            <w:r w:rsidR="00DD27B4">
              <w:t>4</w:t>
            </w:r>
            <w:r>
              <w:t>-2023</w:t>
            </w:r>
          </w:p>
        </w:tc>
        <w:tc>
          <w:tcPr>
            <w:tcW w:w="1170" w:type="dxa"/>
            <w:shd w:val="clear" w:color="auto" w:fill="auto"/>
          </w:tcPr>
          <w:p w14:paraId="2AFC0740" w14:textId="62126AC3" w:rsidR="00CB7DE1" w:rsidRDefault="00CB7DE1" w:rsidP="00195704">
            <w:pPr>
              <w:pStyle w:val="TableText"/>
            </w:pPr>
            <w:r>
              <w:t>1.7</w:t>
            </w:r>
          </w:p>
        </w:tc>
        <w:tc>
          <w:tcPr>
            <w:tcW w:w="6930" w:type="dxa"/>
            <w:shd w:val="clear" w:color="auto" w:fill="auto"/>
          </w:tcPr>
          <w:p w14:paraId="316B2F88" w14:textId="77777777" w:rsidR="00430AD5" w:rsidRDefault="00430AD5" w:rsidP="00430AD5">
            <w:pPr>
              <w:pStyle w:val="TableText"/>
            </w:pPr>
            <w:r>
              <w:t xml:space="preserve">“Mobile SDK Parameters”: </w:t>
            </w:r>
          </w:p>
          <w:p w14:paraId="19ABACF9" w14:textId="3C71C7BB" w:rsidR="001961D7" w:rsidRDefault="001961D7" w:rsidP="001961D7">
            <w:pPr>
              <w:pStyle w:val="TableBullet2"/>
            </w:pPr>
            <w:r>
              <w:t>Added fi_callback and loaderData parameters</w:t>
            </w:r>
          </w:p>
          <w:p w14:paraId="6A178B2B" w14:textId="77777777" w:rsidR="001961D7" w:rsidRDefault="001961D7" w:rsidP="001961D7">
            <w:pPr>
              <w:pStyle w:val="TableBullet2"/>
            </w:pPr>
            <w:r>
              <w:t>Updated sample</w:t>
            </w:r>
          </w:p>
          <w:p w14:paraId="28FAC54E" w14:textId="77777777" w:rsidR="00430AD5" w:rsidRDefault="00430AD5" w:rsidP="00430AD5">
            <w:pPr>
              <w:pStyle w:val="TableText"/>
            </w:pPr>
            <w:r>
              <w:t xml:space="preserve">“Implementing Mobile SDK Within Android App”: </w:t>
            </w:r>
          </w:p>
          <w:p w14:paraId="2B32E39A" w14:textId="64035B8A" w:rsidR="001760DD" w:rsidRDefault="00430AD5" w:rsidP="00430AD5">
            <w:pPr>
              <w:pStyle w:val="TableBullet2"/>
            </w:pPr>
            <w:r>
              <w:t>“</w:t>
            </w:r>
            <w:r w:rsidRPr="00872CC3">
              <w:t>Implementation Steps with Pseudocode (</w:t>
            </w:r>
            <w:r>
              <w:t>Kotlin</w:t>
            </w:r>
            <w:r w:rsidRPr="00872CC3">
              <w:t>)</w:t>
            </w:r>
            <w:r>
              <w:t>”</w:t>
            </w:r>
            <w:r w:rsidR="001342B4">
              <w:t>:</w:t>
            </w:r>
            <w:r w:rsidR="00C00FE9">
              <w:t xml:space="preserve"> Updated code sample for creating a Zelle bridge configuration object. </w:t>
            </w:r>
            <w:r w:rsidR="006A7B53">
              <w:t xml:space="preserve">Added getValue </w:t>
            </w:r>
            <w:r w:rsidR="00DD27B4">
              <w:t xml:space="preserve">method </w:t>
            </w:r>
            <w:r w:rsidR="006A7B53">
              <w:t>to</w:t>
            </w:r>
            <w:r w:rsidR="00C00FE9">
              <w:t xml:space="preserve"> “Session Timeout</w:t>
            </w:r>
            <w:r w:rsidR="00DD27B4">
              <w:t xml:space="preserve"> </w:t>
            </w:r>
            <w:r w:rsidR="00DD27B4" w:rsidRPr="00DD27B4">
              <w:t>and Intercepting Web Links</w:t>
            </w:r>
            <w:r w:rsidR="00C00FE9">
              <w:t>.”</w:t>
            </w:r>
            <w:r>
              <w:t xml:space="preserve"> </w:t>
            </w:r>
          </w:p>
          <w:p w14:paraId="376FFEA1" w14:textId="4A230907" w:rsidR="00430AD5" w:rsidRDefault="00430AD5" w:rsidP="00430AD5">
            <w:pPr>
              <w:pStyle w:val="TableBullet2"/>
            </w:pPr>
            <w:r>
              <w:t>“</w:t>
            </w:r>
            <w:r w:rsidRPr="00872CC3">
              <w:t>Implementation Steps with Pseudocode (Java)</w:t>
            </w:r>
            <w:r>
              <w:t xml:space="preserve">”: </w:t>
            </w:r>
            <w:r w:rsidR="00F545A4">
              <w:t xml:space="preserve">Updated code sample for creating a Zelle bridge configuration object. </w:t>
            </w:r>
            <w:r w:rsidR="00B21219">
              <w:t>Added applicationName and loaderData</w:t>
            </w:r>
            <w:r w:rsidR="00B21219" w:rsidRPr="00A14372">
              <w:t xml:space="preserve"> </w:t>
            </w:r>
            <w:r w:rsidR="00B21219">
              <w:t xml:space="preserve"> to note explaining how to pass null for optional parameters</w:t>
            </w:r>
            <w:r w:rsidR="00A151FC">
              <w:t>.</w:t>
            </w:r>
            <w:r w:rsidR="00B21219">
              <w:t xml:space="preserve"> </w:t>
            </w:r>
            <w:r w:rsidR="00F545A4">
              <w:t xml:space="preserve">Added getValue </w:t>
            </w:r>
            <w:r w:rsidR="00DD27B4">
              <w:t xml:space="preserve">method </w:t>
            </w:r>
            <w:r w:rsidR="00F545A4">
              <w:t>to “Session Timeout</w:t>
            </w:r>
            <w:r w:rsidR="00DD27B4">
              <w:t xml:space="preserve"> </w:t>
            </w:r>
            <w:r w:rsidR="00DD27B4" w:rsidRPr="00DD27B4">
              <w:t>and Intercepting Web Links</w:t>
            </w:r>
            <w:r w:rsidR="00F545A4">
              <w:t>.”</w:t>
            </w:r>
          </w:p>
          <w:p w14:paraId="5E88304B" w14:textId="77777777" w:rsidR="00430AD5" w:rsidRDefault="00430AD5" w:rsidP="00430AD5">
            <w:pPr>
              <w:pStyle w:val="TableText"/>
            </w:pPr>
            <w:r>
              <w:t>“Implementing Mobile SDK Within iOS App”</w:t>
            </w:r>
          </w:p>
          <w:p w14:paraId="60044548" w14:textId="34CD4CBB" w:rsidR="00AC4E0D" w:rsidRDefault="00430AD5" w:rsidP="00430AD5">
            <w:pPr>
              <w:pStyle w:val="TableBullet2"/>
            </w:pPr>
            <w:r>
              <w:t>“</w:t>
            </w:r>
            <w:r w:rsidRPr="00617753">
              <w:t>Implementation Steps with Pseudocode (</w:t>
            </w:r>
            <w:r>
              <w:t>Swift</w:t>
            </w:r>
            <w:r w:rsidRPr="00617753">
              <w:t>)</w:t>
            </w:r>
            <w:r>
              <w:t>”</w:t>
            </w:r>
            <w:r w:rsidR="00AC4E0D">
              <w:t>:</w:t>
            </w:r>
            <w:r w:rsidR="000A567C">
              <w:t xml:space="preserve"> Updated code sample for creating a Zelle bridge configuration object. </w:t>
            </w:r>
            <w:r w:rsidR="00F90573" w:rsidRPr="00F90573">
              <w:t>Added “Set the GenericTagDelegate Protocol delegate to the existing ViewController</w:t>
            </w:r>
            <w:r w:rsidR="00F90573">
              <w:t>.</w:t>
            </w:r>
            <w:r w:rsidR="00F90573" w:rsidRPr="00F90573">
              <w:t>”</w:t>
            </w:r>
            <w:r w:rsidR="00F90573">
              <w:t xml:space="preserve"> </w:t>
            </w:r>
            <w:r w:rsidR="000A567C">
              <w:t xml:space="preserve">Added getValue </w:t>
            </w:r>
            <w:r w:rsidR="00DD27B4">
              <w:t xml:space="preserve">method </w:t>
            </w:r>
            <w:r w:rsidR="000A567C">
              <w:t>to “Session Timeout</w:t>
            </w:r>
            <w:r w:rsidR="00DD27B4">
              <w:t xml:space="preserve"> </w:t>
            </w:r>
            <w:r w:rsidR="00DD27B4" w:rsidRPr="00DD27B4">
              <w:t>and Intercepting Web Links</w:t>
            </w:r>
            <w:r w:rsidR="000A567C">
              <w:t>.”</w:t>
            </w:r>
            <w:r>
              <w:t xml:space="preserve"> </w:t>
            </w:r>
          </w:p>
          <w:p w14:paraId="29B183DD" w14:textId="38FCBEDB" w:rsidR="00430AD5" w:rsidRDefault="00430AD5" w:rsidP="00430AD5">
            <w:pPr>
              <w:pStyle w:val="TableBullet2"/>
            </w:pPr>
            <w:r>
              <w:t>“</w:t>
            </w:r>
            <w:r w:rsidRPr="00617753">
              <w:t>Implementation Steps with Pseudocode (Objective-C)</w:t>
            </w:r>
            <w:r>
              <w:t xml:space="preserve">”: </w:t>
            </w:r>
            <w:r w:rsidR="00A60A44">
              <w:t xml:space="preserve">Updated code sample for creating a Zelle bridge configuration object. Added note explaining how to pass null for optional parameters. </w:t>
            </w:r>
            <w:r w:rsidR="00F55FA1" w:rsidRPr="00F90573">
              <w:t>Added “Set the GenericTagDelegate Protocol delegate to the existing ViewController</w:t>
            </w:r>
            <w:r w:rsidR="00F55FA1">
              <w:t>.</w:t>
            </w:r>
            <w:r w:rsidR="00F55FA1" w:rsidRPr="00F90573">
              <w:t>”</w:t>
            </w:r>
            <w:r w:rsidR="00F55FA1">
              <w:t xml:space="preserve"> </w:t>
            </w:r>
            <w:r w:rsidR="00A60A44">
              <w:t xml:space="preserve">Added getValue </w:t>
            </w:r>
            <w:r w:rsidR="00DD27B4">
              <w:t xml:space="preserve">method </w:t>
            </w:r>
            <w:r w:rsidR="00A60A44">
              <w:t>to “Session Timeout</w:t>
            </w:r>
            <w:r w:rsidR="00DD27B4">
              <w:t xml:space="preserve"> </w:t>
            </w:r>
            <w:r w:rsidR="00DD27B4" w:rsidRPr="00DD27B4">
              <w:t>and Intercepting Web Links</w:t>
            </w:r>
            <w:r w:rsidR="00A60A44">
              <w:t>.”</w:t>
            </w:r>
          </w:p>
          <w:p w14:paraId="21AEDE7F" w14:textId="3A310B5E" w:rsidR="00CB7DE1" w:rsidRDefault="00726DDD" w:rsidP="007A2812">
            <w:pPr>
              <w:pStyle w:val="TableBullet2"/>
            </w:pPr>
            <w:r>
              <w:t>Updated Zelle Mobile SDK size</w:t>
            </w:r>
          </w:p>
        </w:tc>
      </w:tr>
    </w:tbl>
    <w:p w14:paraId="1DB8C22E" w14:textId="77777777" w:rsidR="00E614D4" w:rsidRPr="00E614D4" w:rsidRDefault="00E614D4" w:rsidP="00E614D4"/>
    <w:p w14:paraId="499E5F36" w14:textId="77777777" w:rsidR="00BF487F" w:rsidRDefault="00BF487F" w:rsidP="003A7CBC">
      <w:pPr>
        <w:pStyle w:val="Heading1"/>
        <w:sectPr w:rsidR="00BF487F" w:rsidSect="00F36C27">
          <w:headerReference w:type="default" r:id="rId21"/>
          <w:footerReference w:type="even" r:id="rId22"/>
          <w:type w:val="continuous"/>
          <w:pgSz w:w="12240" w:h="15840" w:code="1"/>
          <w:pgMar w:top="1440" w:right="1440" w:bottom="1080" w:left="1440" w:header="648" w:footer="720" w:gutter="0"/>
          <w:cols w:space="720"/>
          <w:docGrid w:linePitch="272"/>
        </w:sectPr>
      </w:pPr>
    </w:p>
    <w:p w14:paraId="49015B1F" w14:textId="4C9A75BB" w:rsidR="003E65B7" w:rsidRDefault="003E65B7" w:rsidP="003A7CBC">
      <w:pPr>
        <w:pStyle w:val="Heading1"/>
      </w:pPr>
      <w:bookmarkStart w:id="2" w:name="_Toc133844816"/>
      <w:r>
        <w:lastRenderedPageBreak/>
        <w:t>Document Purpose</w:t>
      </w:r>
      <w:bookmarkEnd w:id="2"/>
    </w:p>
    <w:p w14:paraId="5CA35F33" w14:textId="4AF9CE3E" w:rsidR="00097E43" w:rsidRDefault="00C379B6" w:rsidP="00097E43">
      <w:r>
        <w:t xml:space="preserve">This document serves as </w:t>
      </w:r>
      <w:r w:rsidR="00CB7DE1">
        <w:t xml:space="preserve">a </w:t>
      </w:r>
      <w:r>
        <w:t>technical integration guide for the Turnkey Service for Zelle</w:t>
      </w:r>
      <w:r w:rsidRPr="0089112C">
        <w:rPr>
          <w:vertAlign w:val="superscript"/>
        </w:rPr>
        <w:t>®</w:t>
      </w:r>
      <w:r>
        <w:t>: Mobile SDK (Mobile SDK). This technical integration guide is intended to provide the mobile banking application provider with detailed information for upgrading the current Zelle</w:t>
      </w:r>
      <w:r w:rsidRPr="0089112C">
        <w:rPr>
          <w:vertAlign w:val="superscript"/>
        </w:rPr>
        <w:t>®</w:t>
      </w:r>
      <w:r>
        <w:t xml:space="preserve"> WebView implementation to include the Mobile SDK.</w:t>
      </w:r>
    </w:p>
    <w:p w14:paraId="79868C26" w14:textId="65AA75E4" w:rsidR="00097E43" w:rsidRPr="00097E43" w:rsidRDefault="00563647" w:rsidP="00097E43">
      <w:r>
        <w:t>This guide includes sample code snippets as part of the Mobile SDK upgrade project with Fiserv.</w:t>
      </w:r>
    </w:p>
    <w:p w14:paraId="0749B0EB" w14:textId="77777777" w:rsidR="00151BAC" w:rsidRDefault="00151BAC" w:rsidP="003A7CBC">
      <w:pPr>
        <w:pStyle w:val="Heading1"/>
        <w:sectPr w:rsidR="00151BAC" w:rsidSect="00BF487F">
          <w:headerReference w:type="default" r:id="rId23"/>
          <w:pgSz w:w="12240" w:h="15840" w:code="1"/>
          <w:pgMar w:top="1440" w:right="1440" w:bottom="1080" w:left="1440" w:header="648" w:footer="720" w:gutter="0"/>
          <w:cols w:space="720"/>
          <w:docGrid w:linePitch="272"/>
        </w:sectPr>
      </w:pPr>
    </w:p>
    <w:p w14:paraId="38D33ECA" w14:textId="0AA97033" w:rsidR="000B2B6E" w:rsidRDefault="000B2B6E" w:rsidP="003A7CBC">
      <w:pPr>
        <w:pStyle w:val="Heading1"/>
      </w:pPr>
      <w:bookmarkStart w:id="3" w:name="_Toc133844817"/>
      <w:r>
        <w:lastRenderedPageBreak/>
        <w:t>Mobile SDK</w:t>
      </w:r>
      <w:bookmarkEnd w:id="3"/>
    </w:p>
    <w:p w14:paraId="21420C5A" w14:textId="522D4C7D" w:rsidR="000B2B6E" w:rsidRDefault="00DC0BAA" w:rsidP="000B2B6E">
      <w:r w:rsidRPr="00AF36CA">
        <w:t xml:space="preserve">The </w:t>
      </w:r>
      <w:r>
        <w:t>Turnkey Service for Zelle</w:t>
      </w:r>
      <w:r w:rsidRPr="00772C99">
        <w:rPr>
          <w:vertAlign w:val="superscript"/>
        </w:rPr>
        <w:t>®</w:t>
      </w:r>
      <w:r>
        <w:t xml:space="preserve">: Mobile SDK (Mobile SDK) </w:t>
      </w:r>
      <w:r w:rsidRPr="00AF36CA">
        <w:t>offers a turnkey solution for enabling an enhanced</w:t>
      </w:r>
      <w:r w:rsidRPr="004D7339">
        <w:t xml:space="preserve"> </w:t>
      </w:r>
      <w:r w:rsidRPr="00AF36CA">
        <w:t>mobile user experience.</w:t>
      </w:r>
      <w:r>
        <w:t xml:space="preserve"> </w:t>
      </w:r>
      <w:r w:rsidRPr="00AF36CA">
        <w:t>The current</w:t>
      </w:r>
      <w:r>
        <w:t xml:space="preserve"> </w:t>
      </w:r>
      <w:r w:rsidRPr="00AF36CA">
        <w:t>web based hosted</w:t>
      </w:r>
      <w:r>
        <w:t xml:space="preserve"> </w:t>
      </w:r>
      <w:r w:rsidRPr="00AF36CA">
        <w:t>Zelle</w:t>
      </w:r>
      <w:r w:rsidRPr="00AF36CA">
        <w:rPr>
          <w:vertAlign w:val="superscript"/>
        </w:rPr>
        <w:t>®</w:t>
      </w:r>
      <w:r>
        <w:t xml:space="preserve"> </w:t>
      </w:r>
      <w:r w:rsidRPr="00AF36CA">
        <w:t>UI</w:t>
      </w:r>
      <w:r>
        <w:t xml:space="preserve"> </w:t>
      </w:r>
      <w:r w:rsidRPr="00AF36CA">
        <w:t xml:space="preserve">offers </w:t>
      </w:r>
      <w:r>
        <w:t>the</w:t>
      </w:r>
      <w:r w:rsidRPr="00AF36CA">
        <w:t xml:space="preserve"> flexibility to be enabled in both online and mobile banking applications, but it</w:t>
      </w:r>
      <w:r>
        <w:t xml:space="preserve"> </w:t>
      </w:r>
      <w:r w:rsidRPr="00AF36CA">
        <w:t>does not enable access to the mobile device capabilities (</w:t>
      </w:r>
      <w:r>
        <w:t xml:space="preserve">e.g., </w:t>
      </w:r>
      <w:r w:rsidRPr="00AF36CA">
        <w:t xml:space="preserve">contact list, camera, </w:t>
      </w:r>
      <w:r>
        <w:t>photo gallery, and sharing capabilities</w:t>
      </w:r>
      <w:r w:rsidRPr="00AF36CA">
        <w:t>)</w:t>
      </w:r>
      <w:r>
        <w:t xml:space="preserve"> that are expected with a native mobile app experience.</w:t>
      </w:r>
    </w:p>
    <w:p w14:paraId="414F1716" w14:textId="532E74EC" w:rsidR="00F400DB" w:rsidRDefault="00A3048B" w:rsidP="000B2B6E">
      <w:r>
        <w:t>The Mobile SDK (native</w:t>
      </w:r>
      <w:r w:rsidRPr="008F3606">
        <w:t xml:space="preserve"> iOS and Android</w:t>
      </w:r>
      <w:r>
        <w:t>), integrated with the hosted Zelle</w:t>
      </w:r>
      <w:r w:rsidRPr="002A2C38">
        <w:rPr>
          <w:vertAlign w:val="superscript"/>
        </w:rPr>
        <w:t>®</w:t>
      </w:r>
      <w:r>
        <w:t xml:space="preserve"> UI and the parent mobile banking application, will enable features that require access to the device capabilities. Those features are:</w:t>
      </w:r>
    </w:p>
    <w:p w14:paraId="5A6A63B2" w14:textId="235C2A70" w:rsidR="00F400DB" w:rsidRDefault="007B2D33" w:rsidP="00DD405D">
      <w:pPr>
        <w:pStyle w:val="Bullet1"/>
      </w:pPr>
      <w:r>
        <w:t>Zelle</w:t>
      </w:r>
      <w:r w:rsidRPr="002A2C38">
        <w:rPr>
          <w:vertAlign w:val="superscript"/>
        </w:rPr>
        <w:t>®</w:t>
      </w:r>
      <w:r>
        <w:t xml:space="preserve"> Ready Contacts</w:t>
      </w:r>
    </w:p>
    <w:p w14:paraId="21D4BE51" w14:textId="2DD36FE6" w:rsidR="007B2D33" w:rsidRDefault="001A573A" w:rsidP="00DD405D">
      <w:pPr>
        <w:pStyle w:val="Bullet1"/>
      </w:pPr>
      <w:r>
        <w:t>QR Codes</w:t>
      </w:r>
    </w:p>
    <w:p w14:paraId="651DCE52" w14:textId="7247D207" w:rsidR="001A573A" w:rsidRDefault="00687585" w:rsidP="00DD405D">
      <w:pPr>
        <w:pStyle w:val="Bullet1"/>
      </w:pPr>
      <w:r>
        <w:t>Profile Pictures (future enhancement)</w:t>
      </w:r>
    </w:p>
    <w:p w14:paraId="69853AC1" w14:textId="2C347DE8" w:rsidR="00F400DB" w:rsidRDefault="002345B4" w:rsidP="000B2B6E">
      <w:r>
        <w:t>In the current state, the Zelle</w:t>
      </w:r>
      <w:r w:rsidRPr="002A2C38">
        <w:rPr>
          <w:vertAlign w:val="superscript"/>
        </w:rPr>
        <w:t>®</w:t>
      </w:r>
      <w:r>
        <w:t xml:space="preserve"> UI relies on the parent mobile application to access device capabilities. With the Mobile SDK, the SDK is responsible for accessing device capabilities.</w:t>
      </w:r>
    </w:p>
    <w:p w14:paraId="0C719D80" w14:textId="7A6A05A6" w:rsidR="00F400DB" w:rsidRDefault="00DD405D" w:rsidP="000B2B6E">
      <w:r>
        <w:t>This illustration provides a high-level view of the change in approach for the hosted Zelle</w:t>
      </w:r>
      <w:r w:rsidRPr="002A2C38">
        <w:rPr>
          <w:vertAlign w:val="superscript"/>
        </w:rPr>
        <w:t>®</w:t>
      </w:r>
      <w:r>
        <w:t xml:space="preserve"> UI.</w:t>
      </w:r>
    </w:p>
    <w:p w14:paraId="5067982E" w14:textId="041861FB" w:rsidR="00867C45" w:rsidRDefault="0064795F" w:rsidP="000B2B6E">
      <w:r>
        <w:rPr>
          <w:noProof/>
        </w:rPr>
        <w:drawing>
          <wp:inline distT="0" distB="0" distL="0" distR="0" wp14:anchorId="3E1EB444" wp14:editId="3AF65BA9">
            <wp:extent cx="5048250" cy="4705228"/>
            <wp:effectExtent l="0" t="0" r="0" b="635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4045" cy="471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8B7D" w14:textId="0C40D088" w:rsidR="004D3198" w:rsidRDefault="005243A0" w:rsidP="005243A0">
      <w:pPr>
        <w:pageBreakBefore/>
      </w:pPr>
      <w:r>
        <w:lastRenderedPageBreak/>
        <w:t>This illustration provides a high-level view if Zelle</w:t>
      </w:r>
      <w:r w:rsidRPr="002A2C38">
        <w:rPr>
          <w:vertAlign w:val="superscript"/>
        </w:rPr>
        <w:t>®</w:t>
      </w:r>
      <w:r>
        <w:t xml:space="preserve"> is accessed through Bill Pay</w:t>
      </w:r>
      <w:r w:rsidR="004D3198">
        <w:t>.</w:t>
      </w:r>
    </w:p>
    <w:p w14:paraId="7D43CA98" w14:textId="24328750" w:rsidR="0006389D" w:rsidRPr="000B2B6E" w:rsidRDefault="00E97D85" w:rsidP="003F14B5">
      <w:pPr>
        <w:jc w:val="center"/>
      </w:pPr>
      <w:r>
        <w:rPr>
          <w:noProof/>
        </w:rPr>
        <w:drawing>
          <wp:inline distT="0" distB="0" distL="0" distR="0" wp14:anchorId="417DBB3D" wp14:editId="6D7F1DA9">
            <wp:extent cx="2176272" cy="3840480"/>
            <wp:effectExtent l="0" t="0" r="0" b="7620"/>
            <wp:docPr id="22" name="Picture 22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76272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1E37" w14:textId="26E328E8" w:rsidR="003A7CBC" w:rsidRPr="009C5EE8" w:rsidRDefault="007B545E" w:rsidP="003A7CBC">
      <w:pPr>
        <w:pStyle w:val="Heading2"/>
      </w:pPr>
      <w:bookmarkStart w:id="4" w:name="_Toc133844818"/>
      <w:bookmarkEnd w:id="0"/>
      <w:r>
        <w:t>Mobile SDK Capabilities</w:t>
      </w:r>
      <w:bookmarkEnd w:id="4"/>
    </w:p>
    <w:p w14:paraId="025A53D8" w14:textId="5B70B4CF" w:rsidR="003A7CBC" w:rsidRDefault="002577EC" w:rsidP="003A7CBC">
      <w:pPr>
        <w:pStyle w:val="Heading3"/>
      </w:pPr>
      <w:bookmarkStart w:id="5" w:name="_Toc240188672"/>
      <w:bookmarkStart w:id="6" w:name="_Toc133844819"/>
      <w:r>
        <w:t>Access to Contacts</w:t>
      </w:r>
      <w:bookmarkEnd w:id="5"/>
      <w:bookmarkEnd w:id="6"/>
    </w:p>
    <w:p w14:paraId="0DD55660" w14:textId="7CC54057" w:rsidR="002577EC" w:rsidRDefault="00F35213" w:rsidP="002577EC">
      <w:r>
        <w:t>SDK provides access to contacts on a device and handles the user’s permission for native app to access contacts to add a single contact as a recipient or to pull a list of contacts who are enrolled in Zelle</w:t>
      </w:r>
      <w:r w:rsidRPr="002A2C38">
        <w:rPr>
          <w:vertAlign w:val="superscript"/>
        </w:rPr>
        <w:t>®</w:t>
      </w:r>
      <w:r>
        <w:t xml:space="preserve"> and display those contacts in a recipient list as “Zelle Ready Contacts.”</w:t>
      </w:r>
    </w:p>
    <w:p w14:paraId="67F2E5D2" w14:textId="28A30AB9" w:rsidR="002577EC" w:rsidRDefault="00A77ED8" w:rsidP="00A77ED8">
      <w:pPr>
        <w:pStyle w:val="Heading3"/>
      </w:pPr>
      <w:bookmarkStart w:id="7" w:name="_Toc133844820"/>
      <w:r>
        <w:t>Access to</w:t>
      </w:r>
      <w:r w:rsidR="00EB7465">
        <w:t xml:space="preserve"> Camera</w:t>
      </w:r>
      <w:bookmarkEnd w:id="7"/>
    </w:p>
    <w:p w14:paraId="7A45FFFF" w14:textId="37E30552" w:rsidR="00A77ED8" w:rsidRDefault="0041254A" w:rsidP="00A77ED8">
      <w:r>
        <w:t>SDK provides access to the camera on a device and handles the user’s permission for native app to access camera for scanning the QR code of a user’s token for sending or requesting a payment.</w:t>
      </w:r>
    </w:p>
    <w:p w14:paraId="63012C55" w14:textId="2FA4B9E0" w:rsidR="00A77ED8" w:rsidRDefault="00A77ED8" w:rsidP="00A77ED8">
      <w:pPr>
        <w:pStyle w:val="Heading3"/>
      </w:pPr>
      <w:bookmarkStart w:id="8" w:name="_Toc133844821"/>
      <w:r>
        <w:t>Access to</w:t>
      </w:r>
      <w:r w:rsidR="00EB1179">
        <w:t xml:space="preserve"> Photo Gallery</w:t>
      </w:r>
      <w:bookmarkEnd w:id="8"/>
    </w:p>
    <w:p w14:paraId="402CDCA4" w14:textId="1709257F" w:rsidR="00A77ED8" w:rsidRDefault="0022256C" w:rsidP="00A77ED8">
      <w:r>
        <w:t>SDK provides access to the photo gallery on a device and handles the user’s permission for native app to access photos of the QR code of a user’s token for sending or requesting a payment.</w:t>
      </w:r>
    </w:p>
    <w:p w14:paraId="10D76FDD" w14:textId="251FE86C" w:rsidR="00A77ED8" w:rsidRPr="00A77ED8" w:rsidRDefault="00A77ED8" w:rsidP="00A77ED8">
      <w:pPr>
        <w:pStyle w:val="Heading3"/>
      </w:pPr>
      <w:bookmarkStart w:id="9" w:name="_Toc133844822"/>
      <w:r>
        <w:t>Access to</w:t>
      </w:r>
      <w:r w:rsidR="0098786C">
        <w:t xml:space="preserve"> Share Sheet (</w:t>
      </w:r>
      <w:r w:rsidR="00B76EE1">
        <w:t>SMS, Email, Etc.)</w:t>
      </w:r>
      <w:bookmarkEnd w:id="9"/>
    </w:p>
    <w:p w14:paraId="3D4649B6" w14:textId="2BA23FA2" w:rsidR="002577EC" w:rsidRDefault="00F61790" w:rsidP="002577EC">
      <w:r w:rsidRPr="001E3624">
        <w:t xml:space="preserve">SDK provides the ability to share </w:t>
      </w:r>
      <w:r>
        <w:t xml:space="preserve">or print </w:t>
      </w:r>
      <w:r w:rsidRPr="001E3624">
        <w:t>QR code</w:t>
      </w:r>
      <w:r>
        <w:t>s</w:t>
      </w:r>
      <w:r w:rsidRPr="001E3624">
        <w:t xml:space="preserve"> via </w:t>
      </w:r>
      <w:r>
        <w:t xml:space="preserve">the </w:t>
      </w:r>
      <w:r w:rsidRPr="001E3624">
        <w:t>share tray</w:t>
      </w:r>
      <w:r>
        <w:t xml:space="preserve"> on a device</w:t>
      </w:r>
      <w:r w:rsidRPr="001E3624">
        <w:t>.</w:t>
      </w:r>
    </w:p>
    <w:p w14:paraId="4BE0C996" w14:textId="77777777" w:rsidR="00151BAC" w:rsidRDefault="00151BAC" w:rsidP="0091243B">
      <w:pPr>
        <w:pStyle w:val="Heading1"/>
        <w:sectPr w:rsidR="00151BAC" w:rsidSect="00BF487F">
          <w:headerReference w:type="default" r:id="rId26"/>
          <w:pgSz w:w="12240" w:h="15840" w:code="1"/>
          <w:pgMar w:top="1440" w:right="1440" w:bottom="1080" w:left="1440" w:header="648" w:footer="720" w:gutter="0"/>
          <w:cols w:space="720"/>
          <w:docGrid w:linePitch="272"/>
        </w:sectPr>
      </w:pPr>
    </w:p>
    <w:p w14:paraId="36E18F06" w14:textId="6E8EFD35" w:rsidR="002577EC" w:rsidRDefault="0091243B" w:rsidP="0091243B">
      <w:pPr>
        <w:pStyle w:val="Heading1"/>
      </w:pPr>
      <w:bookmarkStart w:id="10" w:name="_Toc133844823"/>
      <w:r>
        <w:lastRenderedPageBreak/>
        <w:t>Implementation Overview</w:t>
      </w:r>
      <w:bookmarkEnd w:id="10"/>
    </w:p>
    <w:p w14:paraId="7E94C0AD" w14:textId="3BECDAF2" w:rsidR="00AA5CF5" w:rsidRDefault="00865BF2" w:rsidP="00AA5CF5">
      <w:r>
        <w:t>The Mobile SDK leverages native app binaries to provide user access to native capabilities (e.g., contact list, camera, etc.).</w:t>
      </w:r>
    </w:p>
    <w:p w14:paraId="161244E4" w14:textId="5FA0D19E" w:rsidR="00AA5CF5" w:rsidRDefault="00536080" w:rsidP="0046362B">
      <w:pPr>
        <w:pStyle w:val="Heading2"/>
      </w:pPr>
      <w:bookmarkStart w:id="11" w:name="_Toc77794654"/>
      <w:bookmarkStart w:id="12" w:name="_Toc78541564"/>
      <w:bookmarkStart w:id="13" w:name="_Toc103613864"/>
      <w:bookmarkStart w:id="14" w:name="_Toc133844824"/>
      <w:r w:rsidRPr="00962D00">
        <w:t xml:space="preserve">Sequence </w:t>
      </w:r>
      <w:bookmarkEnd w:id="11"/>
      <w:r>
        <w:t>to Launch Zelle</w:t>
      </w:r>
      <w:r w:rsidRPr="002A2C38">
        <w:rPr>
          <w:vertAlign w:val="superscript"/>
        </w:rPr>
        <w:t>®</w:t>
      </w:r>
      <w:r>
        <w:t xml:space="preserve"> Web UI</w:t>
      </w:r>
      <w:bookmarkEnd w:id="12"/>
      <w:bookmarkEnd w:id="13"/>
      <w:bookmarkEnd w:id="14"/>
    </w:p>
    <w:p w14:paraId="37967669" w14:textId="6785D0C5" w:rsidR="00536080" w:rsidRPr="00536080" w:rsidRDefault="00777AA5" w:rsidP="00536080">
      <w:r>
        <w:t>The Mobile SDK replaces the existing WebView implementation by replacing WebView with BridgeView.</w:t>
      </w:r>
    </w:p>
    <w:p w14:paraId="0AAEDEF6" w14:textId="77777777" w:rsidR="00DF67DE" w:rsidRPr="003A5494" w:rsidRDefault="00DF67DE" w:rsidP="00DF67DE">
      <w:pPr>
        <w:pStyle w:val="NoteHead"/>
      </w:pPr>
      <w:r w:rsidRPr="003A5494">
        <w:t>Note</w:t>
      </w:r>
      <w:r>
        <w:t>:</w:t>
      </w:r>
    </w:p>
    <w:p w14:paraId="71AC484C" w14:textId="69C6A976" w:rsidR="00DF67DE" w:rsidRDefault="00D84E41" w:rsidP="00DF67DE">
      <w:pPr>
        <w:pStyle w:val="NoteText"/>
      </w:pPr>
      <w:r w:rsidRPr="00D84E41">
        <w:t xml:space="preserve">Refer to the </w:t>
      </w:r>
      <w:r w:rsidRPr="00D84E41">
        <w:rPr>
          <w:i/>
          <w:iCs/>
        </w:rPr>
        <w:t>Turnkey Service for Zelle</w:t>
      </w:r>
      <w:r w:rsidRPr="00D84E41">
        <w:rPr>
          <w:i/>
          <w:iCs/>
          <w:vertAlign w:val="superscript"/>
        </w:rPr>
        <w:t>®</w:t>
      </w:r>
      <w:r w:rsidRPr="00D84E41">
        <w:rPr>
          <w:i/>
          <w:iCs/>
        </w:rPr>
        <w:t xml:space="preserve"> IDD</w:t>
      </w:r>
      <w:r w:rsidRPr="00D84E41">
        <w:t xml:space="preserve"> for a description of the SSO process and a list of all applicable SSO elements.</w:t>
      </w:r>
    </w:p>
    <w:p w14:paraId="45435118" w14:textId="20270BCE" w:rsidR="00AA5CF5" w:rsidRDefault="001D77D4" w:rsidP="00AA5CF5">
      <w:r>
        <w:rPr>
          <w:noProof/>
        </w:rPr>
        <w:drawing>
          <wp:inline distT="0" distB="0" distL="0" distR="0" wp14:anchorId="7BF01679" wp14:editId="5E92EBAC">
            <wp:extent cx="5943600" cy="2579370"/>
            <wp:effectExtent l="0" t="0" r="0" b="0"/>
            <wp:docPr id="1" name="Picture 1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CAEF" w14:textId="34947D2B" w:rsidR="00B90758" w:rsidRDefault="00F10E7A" w:rsidP="00B90758">
      <w:pPr>
        <w:pStyle w:val="Heading2"/>
      </w:pPr>
      <w:bookmarkStart w:id="15" w:name="_Toc133844825"/>
      <w:r>
        <w:lastRenderedPageBreak/>
        <w:t xml:space="preserve">Bill Pay </w:t>
      </w:r>
      <w:r w:rsidRPr="00962D00">
        <w:t xml:space="preserve">Sequence </w:t>
      </w:r>
      <w:r>
        <w:t>to Launch Zelle</w:t>
      </w:r>
      <w:r w:rsidRPr="002A2C38">
        <w:rPr>
          <w:vertAlign w:val="superscript"/>
        </w:rPr>
        <w:t>®</w:t>
      </w:r>
      <w:r>
        <w:t xml:space="preserve"> Web UI</w:t>
      </w:r>
      <w:bookmarkEnd w:id="15"/>
    </w:p>
    <w:p w14:paraId="1CDF015F" w14:textId="11286401" w:rsidR="00B90758" w:rsidRDefault="003909ED" w:rsidP="00AA5CF5">
      <w:r>
        <w:rPr>
          <w:noProof/>
        </w:rPr>
        <w:drawing>
          <wp:inline distT="0" distB="0" distL="0" distR="0" wp14:anchorId="5591436B" wp14:editId="17EC5C7E">
            <wp:extent cx="5943600" cy="4087495"/>
            <wp:effectExtent l="0" t="0" r="0" b="8255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8F93" w14:textId="1691E282" w:rsidR="00552309" w:rsidRDefault="00552309" w:rsidP="00552309">
      <w:pPr>
        <w:pStyle w:val="Heading2"/>
      </w:pPr>
      <w:bookmarkStart w:id="16" w:name="_Toc133844826"/>
      <w:r>
        <w:t xml:space="preserve">Bill Pay </w:t>
      </w:r>
      <w:r w:rsidRPr="00962D00">
        <w:t xml:space="preserve">Sequence </w:t>
      </w:r>
      <w:r>
        <w:t>to Launch Zelle</w:t>
      </w:r>
      <w:r w:rsidRPr="002A2C38">
        <w:rPr>
          <w:vertAlign w:val="superscript"/>
        </w:rPr>
        <w:t>®</w:t>
      </w:r>
      <w:r>
        <w:t xml:space="preserve"> Web UI (</w:t>
      </w:r>
      <w:r w:rsidR="00F43BE1">
        <w:t xml:space="preserve">Zelle </w:t>
      </w:r>
      <w:r w:rsidR="007946A1">
        <w:t>Deep Link)</w:t>
      </w:r>
      <w:bookmarkEnd w:id="16"/>
    </w:p>
    <w:p w14:paraId="0FA3E0EE" w14:textId="55DB92D9" w:rsidR="007946A1" w:rsidRPr="007946A1" w:rsidRDefault="001B0A9A" w:rsidP="007946A1">
      <w:r>
        <w:rPr>
          <w:noProof/>
        </w:rPr>
        <w:drawing>
          <wp:inline distT="0" distB="0" distL="0" distR="0" wp14:anchorId="639D7C13" wp14:editId="5C8A0D94">
            <wp:extent cx="5943600" cy="3136265"/>
            <wp:effectExtent l="0" t="0" r="0" b="6985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26F9" w14:textId="01A079EF" w:rsidR="00955CF0" w:rsidRDefault="006F7A0D" w:rsidP="00921C99">
      <w:pPr>
        <w:pStyle w:val="Heading2"/>
        <w:pageBreakBefore/>
      </w:pPr>
      <w:bookmarkStart w:id="17" w:name="_Toc133844827"/>
      <w:r>
        <w:lastRenderedPageBreak/>
        <w:t xml:space="preserve">Sample Sequences for </w:t>
      </w:r>
      <w:r w:rsidR="007C6E69">
        <w:t>Native Functions</w:t>
      </w:r>
      <w:bookmarkEnd w:id="17"/>
    </w:p>
    <w:p w14:paraId="04726D3E" w14:textId="41006193" w:rsidR="007C6E69" w:rsidRDefault="00456115" w:rsidP="00392D38">
      <w:pPr>
        <w:pStyle w:val="Heading3"/>
      </w:pPr>
      <w:bookmarkStart w:id="18" w:name="_Toc103613866"/>
      <w:bookmarkStart w:id="19" w:name="_Toc133844828"/>
      <w:r>
        <w:t xml:space="preserve">Sample </w:t>
      </w:r>
      <w:r w:rsidRPr="00962D00">
        <w:t xml:space="preserve">Sequence </w:t>
      </w:r>
      <w:r>
        <w:t>– QR Code</w:t>
      </w:r>
      <w:bookmarkEnd w:id="18"/>
      <w:bookmarkEnd w:id="19"/>
    </w:p>
    <w:p w14:paraId="46AC19E5" w14:textId="47ADFD1E" w:rsidR="00456115" w:rsidRDefault="00F26737" w:rsidP="00456115">
      <w:r>
        <w:t xml:space="preserve">The Mobile SDK supports scanning of a </w:t>
      </w:r>
      <w:r w:rsidRPr="00BE53D4">
        <w:t>Zelle</w:t>
      </w:r>
      <w:r w:rsidRPr="00EB6CBC">
        <w:rPr>
          <w:vertAlign w:val="superscript"/>
        </w:rPr>
        <w:t>®</w:t>
      </w:r>
      <w:r w:rsidRPr="00BE53D4">
        <w:t xml:space="preserve"> QR </w:t>
      </w:r>
      <w:r>
        <w:t>c</w:t>
      </w:r>
      <w:r w:rsidRPr="00BE53D4">
        <w:t>ode</w:t>
      </w:r>
      <w:r>
        <w:t xml:space="preserve"> within the send and other required flows using a native camera app.</w:t>
      </w:r>
    </w:p>
    <w:p w14:paraId="73AAE46B" w14:textId="585059A1" w:rsidR="00723180" w:rsidRDefault="001C5B83" w:rsidP="00456115">
      <w:r>
        <w:rPr>
          <w:noProof/>
        </w:rPr>
        <w:drawing>
          <wp:inline distT="0" distB="0" distL="0" distR="0" wp14:anchorId="5847A1AC" wp14:editId="7ED8F482">
            <wp:extent cx="5943600" cy="613664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2EBB" w14:textId="489010CE" w:rsidR="00F063CA" w:rsidRDefault="00693E3B" w:rsidP="00F063CA">
      <w:pPr>
        <w:pStyle w:val="Heading3"/>
      </w:pPr>
      <w:bookmarkStart w:id="20" w:name="_Toc133844829"/>
      <w:r>
        <w:lastRenderedPageBreak/>
        <w:t xml:space="preserve">Bill Pay Sample </w:t>
      </w:r>
      <w:r w:rsidRPr="00962D00">
        <w:t xml:space="preserve">Sequence </w:t>
      </w:r>
      <w:r>
        <w:t>– QR Code</w:t>
      </w:r>
      <w:bookmarkEnd w:id="20"/>
    </w:p>
    <w:p w14:paraId="2B6877B5" w14:textId="54AF729A" w:rsidR="00F063CA" w:rsidRPr="00F063CA" w:rsidRDefault="00623B1D" w:rsidP="00F063CA">
      <w:r>
        <w:rPr>
          <w:noProof/>
        </w:rPr>
        <w:drawing>
          <wp:inline distT="0" distB="0" distL="0" distR="0" wp14:anchorId="69CC56CF" wp14:editId="1A02121D">
            <wp:extent cx="5943600" cy="6817360"/>
            <wp:effectExtent l="0" t="0" r="0" b="254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5EEA" w14:textId="77777777" w:rsidR="00F063CA" w:rsidRDefault="00F063CA" w:rsidP="00456115"/>
    <w:p w14:paraId="6171A04A" w14:textId="7489908A" w:rsidR="001C5B83" w:rsidRDefault="00EB4154" w:rsidP="00921C99">
      <w:pPr>
        <w:pStyle w:val="Heading3"/>
        <w:pageBreakBefore/>
      </w:pPr>
      <w:bookmarkStart w:id="21" w:name="_Toc78541567"/>
      <w:bookmarkStart w:id="22" w:name="_Toc103613867"/>
      <w:bookmarkStart w:id="23" w:name="_Toc133844830"/>
      <w:r>
        <w:lastRenderedPageBreak/>
        <w:t xml:space="preserve">Sample </w:t>
      </w:r>
      <w:r w:rsidRPr="00962D00">
        <w:t xml:space="preserve">Sequence </w:t>
      </w:r>
      <w:r>
        <w:t>– Zelle</w:t>
      </w:r>
      <w:r w:rsidRPr="002A2C38">
        <w:rPr>
          <w:vertAlign w:val="superscript"/>
        </w:rPr>
        <w:t>®</w:t>
      </w:r>
      <w:r>
        <w:t xml:space="preserve"> Ready Contacts</w:t>
      </w:r>
      <w:bookmarkEnd w:id="21"/>
      <w:bookmarkEnd w:id="22"/>
      <w:bookmarkEnd w:id="23"/>
    </w:p>
    <w:p w14:paraId="5C7B05AD" w14:textId="4D6E9E41" w:rsidR="00A74E20" w:rsidRDefault="00C669B0" w:rsidP="00A74E20">
      <w:r>
        <w:t xml:space="preserve">The Mobile SDK supports displaying </w:t>
      </w:r>
      <w:r w:rsidRPr="007E1635">
        <w:t>Zelle</w:t>
      </w:r>
      <w:r w:rsidRPr="00EB6CBC">
        <w:rPr>
          <w:vertAlign w:val="superscript"/>
        </w:rPr>
        <w:t>®</w:t>
      </w:r>
      <w:r w:rsidRPr="007E1635">
        <w:t xml:space="preserve"> Ready contacts</w:t>
      </w:r>
      <w:r>
        <w:t xml:space="preserve"> within the </w:t>
      </w:r>
      <w:r w:rsidRPr="007E1635">
        <w:t>Select Recipient screen</w:t>
      </w:r>
      <w:r>
        <w:t xml:space="preserve"> if the user has provided permissions to access their phone contacts.</w:t>
      </w:r>
    </w:p>
    <w:p w14:paraId="27B9FBCE" w14:textId="5E0F3156" w:rsidR="00C669B0" w:rsidRDefault="007C779D" w:rsidP="00A74E20">
      <w:r>
        <w:rPr>
          <w:noProof/>
        </w:rPr>
        <w:drawing>
          <wp:inline distT="0" distB="0" distL="0" distR="0" wp14:anchorId="60356A79" wp14:editId="5E5AF196">
            <wp:extent cx="5943600" cy="6409055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BD7F" w14:textId="39A9CF37" w:rsidR="00EC763B" w:rsidRDefault="00AA7E47" w:rsidP="00EC763B">
      <w:pPr>
        <w:pStyle w:val="Heading3"/>
        <w:pageBreakBefore/>
      </w:pPr>
      <w:bookmarkStart w:id="24" w:name="_Toc133844831"/>
      <w:r>
        <w:lastRenderedPageBreak/>
        <w:t xml:space="preserve">Bill Pay Sample </w:t>
      </w:r>
      <w:r w:rsidRPr="00962D00">
        <w:t xml:space="preserve">Sequence </w:t>
      </w:r>
      <w:r>
        <w:t>– Zelle</w:t>
      </w:r>
      <w:r w:rsidRPr="002A2C38">
        <w:rPr>
          <w:vertAlign w:val="superscript"/>
        </w:rPr>
        <w:t>®</w:t>
      </w:r>
      <w:r>
        <w:t xml:space="preserve"> Ready Contacts</w:t>
      </w:r>
      <w:bookmarkEnd w:id="24"/>
    </w:p>
    <w:p w14:paraId="398440A7" w14:textId="2033BABD" w:rsidR="00EC763B" w:rsidRPr="00EC763B" w:rsidRDefault="00DC4293" w:rsidP="00EC763B">
      <w:r>
        <w:rPr>
          <w:noProof/>
        </w:rPr>
        <w:drawing>
          <wp:inline distT="0" distB="0" distL="0" distR="0" wp14:anchorId="7B8FB44E" wp14:editId="740C13A8">
            <wp:extent cx="5943600" cy="6795770"/>
            <wp:effectExtent l="0" t="0" r="0" b="508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9912" w14:textId="77777777" w:rsidR="00EC763B" w:rsidRDefault="00EC763B" w:rsidP="00A74E20"/>
    <w:p w14:paraId="2259A2C5" w14:textId="722AFC7D" w:rsidR="00A74E20" w:rsidRDefault="006B009D" w:rsidP="00931A92">
      <w:pPr>
        <w:pStyle w:val="Heading2"/>
      </w:pPr>
      <w:bookmarkStart w:id="25" w:name="_Toc78541568"/>
      <w:bookmarkStart w:id="26" w:name="_Toc103613868"/>
      <w:bookmarkStart w:id="27" w:name="_Toc133844832"/>
      <w:r>
        <w:lastRenderedPageBreak/>
        <w:t>Mobile SDK Parameters</w:t>
      </w:r>
      <w:bookmarkEnd w:id="25"/>
      <w:bookmarkEnd w:id="26"/>
      <w:bookmarkEnd w:id="27"/>
    </w:p>
    <w:tbl>
      <w:tblPr>
        <w:tblW w:w="9360" w:type="dxa"/>
        <w:tblInd w:w="115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CellMar>
          <w:top w:w="29" w:type="dxa"/>
          <w:left w:w="115" w:type="dxa"/>
          <w:bottom w:w="29" w:type="dxa"/>
          <w:right w:w="115" w:type="dxa"/>
        </w:tblCellMar>
        <w:tblLook w:val="0420" w:firstRow="1" w:lastRow="0" w:firstColumn="0" w:lastColumn="0" w:noHBand="0" w:noVBand="1"/>
      </w:tblPr>
      <w:tblGrid>
        <w:gridCol w:w="1590"/>
        <w:gridCol w:w="3360"/>
        <w:gridCol w:w="4410"/>
      </w:tblGrid>
      <w:tr w:rsidR="00BF5C5A" w14:paraId="1FCDFC81" w14:textId="77777777" w:rsidTr="00B007F4">
        <w:trPr>
          <w:cantSplit/>
          <w:tblHeader/>
        </w:trPr>
        <w:tc>
          <w:tcPr>
            <w:tcW w:w="1590" w:type="dxa"/>
            <w:shd w:val="clear" w:color="auto" w:fill="BFBFBF" w:themeFill="background1" w:themeFillShade="BF"/>
          </w:tcPr>
          <w:p w14:paraId="0C5A28A0" w14:textId="77777777" w:rsidR="00BF5C5A" w:rsidRDefault="00BF5C5A" w:rsidP="00B007F4">
            <w:pPr>
              <w:pStyle w:val="TableHeading"/>
            </w:pPr>
            <w:r>
              <w:t>Parameter</w:t>
            </w:r>
          </w:p>
        </w:tc>
        <w:tc>
          <w:tcPr>
            <w:tcW w:w="3360" w:type="dxa"/>
            <w:shd w:val="clear" w:color="auto" w:fill="BFBFBF" w:themeFill="background1" w:themeFillShade="BF"/>
          </w:tcPr>
          <w:p w14:paraId="79D535E6" w14:textId="77777777" w:rsidR="00BF5C5A" w:rsidRPr="00861360" w:rsidRDefault="00BF5C5A" w:rsidP="00B007F4">
            <w:pPr>
              <w:pStyle w:val="TableHeading"/>
              <w:rPr>
                <w:b w:val="0"/>
              </w:rPr>
            </w:pPr>
            <w:r>
              <w:t>Description</w:t>
            </w:r>
          </w:p>
        </w:tc>
        <w:tc>
          <w:tcPr>
            <w:tcW w:w="4410" w:type="dxa"/>
            <w:shd w:val="clear" w:color="auto" w:fill="BFBFBF" w:themeFill="background1" w:themeFillShade="BF"/>
          </w:tcPr>
          <w:p w14:paraId="0381A61B" w14:textId="77777777" w:rsidR="00BF5C5A" w:rsidRDefault="00BF5C5A" w:rsidP="00B007F4">
            <w:pPr>
              <w:pStyle w:val="TableHeading"/>
            </w:pPr>
            <w:r>
              <w:t>Example</w:t>
            </w:r>
          </w:p>
        </w:tc>
      </w:tr>
      <w:tr w:rsidR="00BF5C5A" w14:paraId="57C913A4" w14:textId="77777777" w:rsidTr="00B007F4">
        <w:trPr>
          <w:cantSplit/>
        </w:trPr>
        <w:tc>
          <w:tcPr>
            <w:tcW w:w="1590" w:type="dxa"/>
            <w:shd w:val="clear" w:color="auto" w:fill="auto"/>
          </w:tcPr>
          <w:p w14:paraId="3C5C9829" w14:textId="77777777" w:rsidR="00BF5C5A" w:rsidRPr="0062390B" w:rsidRDefault="00BF5C5A" w:rsidP="00B007F4">
            <w:pPr>
              <w:pStyle w:val="TableText"/>
            </w:pPr>
            <w:r w:rsidRPr="00794118">
              <w:t>applicationName</w:t>
            </w:r>
          </w:p>
        </w:tc>
        <w:tc>
          <w:tcPr>
            <w:tcW w:w="3360" w:type="dxa"/>
            <w:shd w:val="clear" w:color="auto" w:fill="auto"/>
          </w:tcPr>
          <w:p w14:paraId="474638AE" w14:textId="77777777" w:rsidR="00BF5C5A" w:rsidRPr="0062390B" w:rsidRDefault="00BF5C5A" w:rsidP="00B007F4">
            <w:pPr>
              <w:pStyle w:val="TableText"/>
            </w:pPr>
            <w:r>
              <w:t>Name of the application shown on custom popups. This is an optional parameter.</w:t>
            </w:r>
          </w:p>
        </w:tc>
        <w:tc>
          <w:tcPr>
            <w:tcW w:w="4410" w:type="dxa"/>
            <w:shd w:val="clear" w:color="auto" w:fill="auto"/>
          </w:tcPr>
          <w:p w14:paraId="6BF9589B" w14:textId="77777777" w:rsidR="00BF5C5A" w:rsidRDefault="00BF5C5A" w:rsidP="00B007F4">
            <w:pPr>
              <w:pStyle w:val="TableText"/>
            </w:pPr>
            <w:r>
              <w:t>“Demo Bank”</w:t>
            </w:r>
          </w:p>
        </w:tc>
      </w:tr>
      <w:tr w:rsidR="00BF5C5A" w14:paraId="0C936A63" w14:textId="77777777" w:rsidTr="00B007F4">
        <w:trPr>
          <w:cantSplit/>
        </w:trPr>
        <w:tc>
          <w:tcPr>
            <w:tcW w:w="1590" w:type="dxa"/>
            <w:shd w:val="clear" w:color="auto" w:fill="auto"/>
          </w:tcPr>
          <w:p w14:paraId="5803529E" w14:textId="77777777" w:rsidR="00BF5C5A" w:rsidRPr="0062390B" w:rsidRDefault="00BF5C5A" w:rsidP="00B007F4">
            <w:pPr>
              <w:pStyle w:val="TableText"/>
            </w:pPr>
            <w:r w:rsidRPr="007F388E">
              <w:t>baseU</w:t>
            </w:r>
            <w:r>
              <w:t>RL</w:t>
            </w:r>
          </w:p>
        </w:tc>
        <w:tc>
          <w:tcPr>
            <w:tcW w:w="3360" w:type="dxa"/>
            <w:shd w:val="clear" w:color="auto" w:fill="auto"/>
          </w:tcPr>
          <w:p w14:paraId="128561A6" w14:textId="77777777" w:rsidR="00BF5C5A" w:rsidRPr="0062390B" w:rsidRDefault="00BF5C5A" w:rsidP="00B007F4">
            <w:pPr>
              <w:pStyle w:val="TableText"/>
            </w:pPr>
            <w:r>
              <w:t xml:space="preserve">Base </w:t>
            </w:r>
            <w:r w:rsidRPr="0062390B">
              <w:t>URL to launch Web UI</w:t>
            </w:r>
          </w:p>
        </w:tc>
        <w:tc>
          <w:tcPr>
            <w:tcW w:w="4410" w:type="dxa"/>
            <w:shd w:val="clear" w:color="auto" w:fill="auto"/>
          </w:tcPr>
          <w:p w14:paraId="21FFE683" w14:textId="77777777" w:rsidR="00BF5C5A" w:rsidRDefault="00BF5C5A" w:rsidP="00B007F4">
            <w:pPr>
              <w:pStyle w:val="TableText"/>
            </w:pPr>
            <w:r>
              <w:t>CERT URL: https://certtransfers.fta.cashedge.com/popnet/faces/loginServlet</w:t>
            </w:r>
          </w:p>
          <w:p w14:paraId="713AF4D2" w14:textId="77777777" w:rsidR="00BF5C5A" w:rsidRDefault="00BF5C5A" w:rsidP="00B007F4">
            <w:pPr>
              <w:pStyle w:val="TableText"/>
            </w:pPr>
          </w:p>
          <w:p w14:paraId="7DCF1632" w14:textId="77777777" w:rsidR="00BF5C5A" w:rsidRDefault="00BF5C5A" w:rsidP="00B007F4">
            <w:pPr>
              <w:pStyle w:val="TableText"/>
            </w:pPr>
            <w:r>
              <w:t>The PROD URL differs based on client implementation.</w:t>
            </w:r>
          </w:p>
        </w:tc>
      </w:tr>
      <w:tr w:rsidR="00BF5C5A" w14:paraId="13091116" w14:textId="77777777" w:rsidTr="00B007F4">
        <w:trPr>
          <w:cantSplit/>
        </w:trPr>
        <w:tc>
          <w:tcPr>
            <w:tcW w:w="1590" w:type="dxa"/>
            <w:shd w:val="clear" w:color="auto" w:fill="auto"/>
          </w:tcPr>
          <w:p w14:paraId="0E6512F0" w14:textId="77777777" w:rsidR="00BF5C5A" w:rsidRPr="0062390B" w:rsidRDefault="00BF5C5A" w:rsidP="00B007F4">
            <w:pPr>
              <w:pStyle w:val="TableText"/>
            </w:pPr>
            <w:r w:rsidRPr="0062390B">
              <w:t>institutionId</w:t>
            </w:r>
          </w:p>
        </w:tc>
        <w:tc>
          <w:tcPr>
            <w:tcW w:w="3360" w:type="dxa"/>
            <w:shd w:val="clear" w:color="auto" w:fill="auto"/>
          </w:tcPr>
          <w:p w14:paraId="569432CA" w14:textId="77777777" w:rsidR="00BF5C5A" w:rsidRPr="0062390B" w:rsidRDefault="00BF5C5A" w:rsidP="00B007F4">
            <w:pPr>
              <w:pStyle w:val="TableText"/>
            </w:pPr>
            <w:r w:rsidRPr="0062390B">
              <w:t>Financial institution identifier</w:t>
            </w:r>
          </w:p>
        </w:tc>
        <w:tc>
          <w:tcPr>
            <w:tcW w:w="4410" w:type="dxa"/>
            <w:shd w:val="clear" w:color="auto" w:fill="auto"/>
          </w:tcPr>
          <w:p w14:paraId="0E6D52AB" w14:textId="77777777" w:rsidR="00BF5C5A" w:rsidRDefault="00BF5C5A" w:rsidP="00B007F4">
            <w:pPr>
              <w:pStyle w:val="TableText"/>
            </w:pPr>
            <w:r>
              <w:t>88850000</w:t>
            </w:r>
          </w:p>
        </w:tc>
      </w:tr>
      <w:tr w:rsidR="00BF5C5A" w14:paraId="5A6188FC" w14:textId="77777777" w:rsidTr="00B007F4">
        <w:trPr>
          <w:cantSplit/>
        </w:trPr>
        <w:tc>
          <w:tcPr>
            <w:tcW w:w="1590" w:type="dxa"/>
            <w:shd w:val="clear" w:color="auto" w:fill="auto"/>
          </w:tcPr>
          <w:p w14:paraId="5DE13DDA" w14:textId="77777777" w:rsidR="00BF5C5A" w:rsidRPr="0062390B" w:rsidRDefault="00BF5C5A" w:rsidP="00B007F4">
            <w:pPr>
              <w:pStyle w:val="TableText"/>
            </w:pPr>
            <w:r>
              <w:t>product</w:t>
            </w:r>
          </w:p>
        </w:tc>
        <w:tc>
          <w:tcPr>
            <w:tcW w:w="3360" w:type="dxa"/>
            <w:shd w:val="clear" w:color="auto" w:fill="auto"/>
          </w:tcPr>
          <w:p w14:paraId="250EAB44" w14:textId="77777777" w:rsidR="00BF5C5A" w:rsidRPr="0062390B" w:rsidRDefault="00BF5C5A" w:rsidP="00B007F4">
            <w:pPr>
              <w:pStyle w:val="TableText"/>
            </w:pPr>
            <w:r>
              <w:t>Product name</w:t>
            </w:r>
          </w:p>
        </w:tc>
        <w:tc>
          <w:tcPr>
            <w:tcW w:w="4410" w:type="dxa"/>
            <w:shd w:val="clear" w:color="auto" w:fill="auto"/>
          </w:tcPr>
          <w:p w14:paraId="3ECD05BA" w14:textId="29710EE0" w:rsidR="00BF5C5A" w:rsidRDefault="00B30F63" w:rsidP="00B007F4">
            <w:pPr>
              <w:pStyle w:val="TableText"/>
            </w:pPr>
            <w:r>
              <w:t>Z</w:t>
            </w:r>
            <w:r w:rsidR="00BF5C5A">
              <w:t>elle</w:t>
            </w:r>
          </w:p>
        </w:tc>
      </w:tr>
      <w:tr w:rsidR="00BF5C5A" w14:paraId="045C513B" w14:textId="77777777" w:rsidTr="00B007F4">
        <w:trPr>
          <w:cantSplit/>
        </w:trPr>
        <w:tc>
          <w:tcPr>
            <w:tcW w:w="1590" w:type="dxa"/>
            <w:shd w:val="clear" w:color="auto" w:fill="auto"/>
          </w:tcPr>
          <w:p w14:paraId="6AD11245" w14:textId="77777777" w:rsidR="00BF5C5A" w:rsidRPr="0062390B" w:rsidRDefault="00BF5C5A" w:rsidP="00B007F4">
            <w:pPr>
              <w:pStyle w:val="TableText"/>
            </w:pPr>
            <w:r w:rsidRPr="0062390B">
              <w:t>ssoKey</w:t>
            </w:r>
          </w:p>
        </w:tc>
        <w:tc>
          <w:tcPr>
            <w:tcW w:w="3360" w:type="dxa"/>
            <w:shd w:val="clear" w:color="auto" w:fill="auto"/>
          </w:tcPr>
          <w:p w14:paraId="71B6E264" w14:textId="77777777" w:rsidR="00BF5C5A" w:rsidRPr="0062390B" w:rsidRDefault="00BF5C5A" w:rsidP="00B007F4">
            <w:pPr>
              <w:pStyle w:val="TableText"/>
            </w:pPr>
            <w:r w:rsidRPr="0062390B">
              <w:t>SSO</w:t>
            </w:r>
            <w:r>
              <w:t xml:space="preserve"> k</w:t>
            </w:r>
            <w:r w:rsidRPr="0062390B">
              <w:t>ey received from SSO response</w:t>
            </w:r>
          </w:p>
        </w:tc>
        <w:tc>
          <w:tcPr>
            <w:tcW w:w="4410" w:type="dxa"/>
            <w:shd w:val="clear" w:color="auto" w:fill="auto"/>
          </w:tcPr>
          <w:p w14:paraId="101803F4" w14:textId="77777777" w:rsidR="00BF5C5A" w:rsidRDefault="00BF5C5A" w:rsidP="00B007F4">
            <w:pPr>
              <w:pStyle w:val="TableText"/>
            </w:pPr>
            <w:r>
              <w:t>70770198b7340d8a2b0431052b8da3ff</w:t>
            </w:r>
          </w:p>
        </w:tc>
      </w:tr>
      <w:tr w:rsidR="00471756" w14:paraId="00EA774F" w14:textId="77777777" w:rsidTr="00247BCB">
        <w:trPr>
          <w:cantSplit/>
        </w:trPr>
        <w:tc>
          <w:tcPr>
            <w:tcW w:w="1590" w:type="dxa"/>
            <w:tcBorders>
              <w:bottom w:val="single" w:sz="4" w:space="0" w:color="666666"/>
            </w:tcBorders>
            <w:shd w:val="clear" w:color="auto" w:fill="auto"/>
          </w:tcPr>
          <w:p w14:paraId="5CD9FFB3" w14:textId="5E81B2E6" w:rsidR="00471756" w:rsidRPr="73E4CF6B" w:rsidRDefault="00471756" w:rsidP="00B007F4">
            <w:pPr>
              <w:pStyle w:val="TableText"/>
              <w:rPr>
                <w:color w:val="000000" w:themeColor="text1"/>
              </w:rPr>
            </w:pPr>
            <w:r>
              <w:rPr>
                <w:color w:val="000000" w:themeColor="text1"/>
              </w:rPr>
              <w:t>fi_callback</w:t>
            </w:r>
          </w:p>
        </w:tc>
        <w:tc>
          <w:tcPr>
            <w:tcW w:w="3360" w:type="dxa"/>
            <w:tcBorders>
              <w:bottom w:val="single" w:sz="4" w:space="0" w:color="666666"/>
            </w:tcBorders>
            <w:shd w:val="clear" w:color="auto" w:fill="auto"/>
          </w:tcPr>
          <w:p w14:paraId="32335078" w14:textId="37163B58" w:rsidR="00D43976" w:rsidRPr="73E4CF6B" w:rsidRDefault="00AC02AA" w:rsidP="00B007F4">
            <w:pPr>
              <w:pStyle w:val="TableText"/>
              <w:rPr>
                <w:rFonts w:eastAsia="Arial" w:cs="Arial"/>
                <w:color w:val="000000" w:themeColor="text1"/>
              </w:rPr>
            </w:pPr>
            <w:r>
              <w:t>If the value of this</w:t>
            </w:r>
            <w:r w:rsidR="009E74B6">
              <w:t xml:space="preserve"> parameter </w:t>
            </w:r>
            <w:r w:rsidR="00E14DC9">
              <w:t xml:space="preserve">is true, </w:t>
            </w:r>
            <w:r w:rsidR="00754851">
              <w:t xml:space="preserve">web </w:t>
            </w:r>
            <w:r w:rsidR="009E74B6">
              <w:t>links on the Zelle</w:t>
            </w:r>
            <w:r w:rsidR="009E74B6" w:rsidRPr="00EB6CBC">
              <w:rPr>
                <w:vertAlign w:val="superscript"/>
              </w:rPr>
              <w:t>®</w:t>
            </w:r>
            <w:r w:rsidR="009E74B6">
              <w:t xml:space="preserve"> UI such as "Privacy Policy" or "Contact Us" </w:t>
            </w:r>
            <w:r w:rsidR="00AE3C79">
              <w:t>can be</w:t>
            </w:r>
            <w:r w:rsidR="00FC1709">
              <w:t xml:space="preserve"> intercepted and</w:t>
            </w:r>
            <w:r w:rsidR="009E74B6">
              <w:t xml:space="preserve"> </w:t>
            </w:r>
            <w:r w:rsidR="00AE3C79">
              <w:t>then</w:t>
            </w:r>
            <w:r w:rsidR="009E74B6">
              <w:t xml:space="preserve"> handled by the parent mobile application</w:t>
            </w:r>
          </w:p>
        </w:tc>
        <w:tc>
          <w:tcPr>
            <w:tcW w:w="4410" w:type="dxa"/>
            <w:tcBorders>
              <w:bottom w:val="single" w:sz="4" w:space="0" w:color="666666"/>
            </w:tcBorders>
            <w:shd w:val="clear" w:color="auto" w:fill="auto"/>
          </w:tcPr>
          <w:p w14:paraId="75A2C848" w14:textId="6DE359B6" w:rsidR="00471756" w:rsidRPr="45BD77F1" w:rsidRDefault="00471756" w:rsidP="00B007F4">
            <w:pPr>
              <w:pStyle w:val="TableText"/>
              <w:rPr>
                <w:rFonts w:eastAsia="Arial" w:cs="Arial"/>
                <w:color w:val="000000" w:themeColor="text1"/>
              </w:rPr>
            </w:pPr>
            <w:r>
              <w:rPr>
                <w:rFonts w:eastAsia="Arial" w:cs="Arial"/>
                <w:color w:val="000000" w:themeColor="text1"/>
              </w:rPr>
              <w:t>true/false</w:t>
            </w:r>
          </w:p>
        </w:tc>
      </w:tr>
      <w:tr w:rsidR="00471756" w14:paraId="4E934F21" w14:textId="77777777" w:rsidTr="00247BCB">
        <w:trPr>
          <w:cantSplit/>
        </w:trPr>
        <w:tc>
          <w:tcPr>
            <w:tcW w:w="1590" w:type="dxa"/>
            <w:tcBorders>
              <w:bottom w:val="single" w:sz="4" w:space="0" w:color="666666"/>
            </w:tcBorders>
            <w:shd w:val="clear" w:color="auto" w:fill="auto"/>
          </w:tcPr>
          <w:p w14:paraId="5652DD51" w14:textId="64834D1B" w:rsidR="00471756" w:rsidRPr="73E4CF6B" w:rsidRDefault="00471756" w:rsidP="00B007F4">
            <w:pPr>
              <w:pStyle w:val="TableText"/>
              <w:rPr>
                <w:color w:val="000000" w:themeColor="text1"/>
              </w:rPr>
            </w:pPr>
            <w:r>
              <w:rPr>
                <w:color w:val="000000" w:themeColor="text1"/>
              </w:rPr>
              <w:t>loaderData</w:t>
            </w:r>
          </w:p>
        </w:tc>
        <w:tc>
          <w:tcPr>
            <w:tcW w:w="3360" w:type="dxa"/>
            <w:tcBorders>
              <w:bottom w:val="single" w:sz="4" w:space="0" w:color="666666"/>
            </w:tcBorders>
            <w:shd w:val="clear" w:color="auto" w:fill="auto"/>
          </w:tcPr>
          <w:p w14:paraId="52AAEACC" w14:textId="77777777" w:rsidR="00471756" w:rsidRPr="007D653B" w:rsidRDefault="00471756" w:rsidP="007D653B">
            <w:pPr>
              <w:pStyle w:val="TableText"/>
            </w:pPr>
            <w:r w:rsidRPr="007D653B">
              <w:t>Data used for custom loader</w:t>
            </w:r>
          </w:p>
          <w:p w14:paraId="44015361" w14:textId="2EEB5E17" w:rsidR="0070288C" w:rsidRPr="73E4CF6B" w:rsidRDefault="0070288C" w:rsidP="007D653B">
            <w:pPr>
              <w:pStyle w:val="TableText"/>
            </w:pPr>
            <w:r w:rsidRPr="007D653B">
              <w:t>Default loaderColor= “#FFFFFF” Default bgColor= “#747474”</w:t>
            </w:r>
          </w:p>
        </w:tc>
        <w:tc>
          <w:tcPr>
            <w:tcW w:w="4410" w:type="dxa"/>
            <w:tcBorders>
              <w:bottom w:val="single" w:sz="4" w:space="0" w:color="666666"/>
            </w:tcBorders>
            <w:shd w:val="clear" w:color="auto" w:fill="auto"/>
          </w:tcPr>
          <w:p w14:paraId="01E879BF" w14:textId="7DF9548B" w:rsidR="00471756" w:rsidRPr="45BD77F1" w:rsidRDefault="00471756" w:rsidP="00B007F4">
            <w:pPr>
              <w:pStyle w:val="TableText"/>
              <w:rPr>
                <w:rFonts w:eastAsia="Arial" w:cs="Arial"/>
                <w:color w:val="000000" w:themeColor="text1"/>
              </w:rPr>
            </w:pPr>
            <w:r>
              <w:rPr>
                <w:rFonts w:eastAsia="Arial" w:cs="Arial"/>
                <w:color w:val="000000" w:themeColor="text1"/>
              </w:rPr>
              <w:t>loaderColor=value, bgColor=value</w:t>
            </w:r>
          </w:p>
        </w:tc>
      </w:tr>
      <w:tr w:rsidR="00372B61" w14:paraId="689A1086" w14:textId="77777777" w:rsidTr="00247BCB">
        <w:trPr>
          <w:cantSplit/>
        </w:trPr>
        <w:tc>
          <w:tcPr>
            <w:tcW w:w="1590" w:type="dxa"/>
            <w:tcBorders>
              <w:bottom w:val="single" w:sz="4" w:space="0" w:color="666666"/>
            </w:tcBorders>
            <w:shd w:val="clear" w:color="auto" w:fill="auto"/>
          </w:tcPr>
          <w:p w14:paraId="69D77D82" w14:textId="4463A965" w:rsidR="00372B61" w:rsidRPr="0062390B" w:rsidRDefault="007310A8" w:rsidP="00B007F4">
            <w:pPr>
              <w:pStyle w:val="TableText"/>
            </w:pPr>
            <w:r w:rsidRPr="73E4CF6B">
              <w:rPr>
                <w:color w:val="000000" w:themeColor="text1"/>
              </w:rPr>
              <w:t>appData</w:t>
            </w:r>
          </w:p>
        </w:tc>
        <w:tc>
          <w:tcPr>
            <w:tcW w:w="3360" w:type="dxa"/>
            <w:tcBorders>
              <w:bottom w:val="single" w:sz="4" w:space="0" w:color="666666"/>
            </w:tcBorders>
            <w:shd w:val="clear" w:color="auto" w:fill="auto"/>
          </w:tcPr>
          <w:p w14:paraId="0AF6CAE2" w14:textId="3701A412" w:rsidR="00372B61" w:rsidRPr="0062390B" w:rsidRDefault="00693DA6" w:rsidP="00B007F4">
            <w:pPr>
              <w:pStyle w:val="TableText"/>
            </w:pPr>
            <w:r w:rsidRPr="73E4CF6B">
              <w:rPr>
                <w:rFonts w:eastAsia="Arial" w:cs="Arial"/>
                <w:color w:val="000000" w:themeColor="text1"/>
              </w:rPr>
              <w:t>Application data for app customization</w:t>
            </w:r>
          </w:p>
        </w:tc>
        <w:tc>
          <w:tcPr>
            <w:tcW w:w="4410" w:type="dxa"/>
            <w:tcBorders>
              <w:bottom w:val="single" w:sz="4" w:space="0" w:color="666666"/>
            </w:tcBorders>
            <w:shd w:val="clear" w:color="auto" w:fill="auto"/>
          </w:tcPr>
          <w:p w14:paraId="38D1EDBC" w14:textId="2B6A749A" w:rsidR="00372B61" w:rsidRDefault="002F0651" w:rsidP="00B007F4">
            <w:pPr>
              <w:pStyle w:val="TableText"/>
            </w:pPr>
            <w:r w:rsidRPr="45BD77F1">
              <w:rPr>
                <w:rFonts w:eastAsia="Arial" w:cs="Arial"/>
                <w:color w:val="000000" w:themeColor="text1"/>
              </w:rPr>
              <w:t>pd_contact=value, pd_camera=value, pd_gallery=value</w:t>
            </w:r>
          </w:p>
        </w:tc>
      </w:tr>
      <w:tr w:rsidR="00BF5C5A" w:rsidRPr="0062390B" w14:paraId="3034B77C" w14:textId="77777777" w:rsidTr="00247BCB">
        <w:trPr>
          <w:cantSplit/>
        </w:trPr>
        <w:tc>
          <w:tcPr>
            <w:tcW w:w="1590" w:type="dxa"/>
            <w:tcBorders>
              <w:bottom w:val="nil"/>
            </w:tcBorders>
            <w:shd w:val="clear" w:color="auto" w:fill="auto"/>
          </w:tcPr>
          <w:p w14:paraId="64A4F0A4" w14:textId="77777777" w:rsidR="00BF5C5A" w:rsidRPr="002B2F92" w:rsidRDefault="00BF5C5A" w:rsidP="002B2F92">
            <w:pPr>
              <w:pStyle w:val="TableText"/>
            </w:pPr>
            <w:r w:rsidRPr="002B2F92">
              <w:t>parameters</w:t>
            </w:r>
          </w:p>
        </w:tc>
        <w:tc>
          <w:tcPr>
            <w:tcW w:w="3360" w:type="dxa"/>
            <w:tcBorders>
              <w:bottom w:val="nil"/>
            </w:tcBorders>
            <w:shd w:val="clear" w:color="auto" w:fill="auto"/>
          </w:tcPr>
          <w:p w14:paraId="26B0A3DD" w14:textId="1762CA94" w:rsidR="00BF5C5A" w:rsidRPr="0062390B" w:rsidRDefault="003C0DFB" w:rsidP="00B007F4">
            <w:pPr>
              <w:pStyle w:val="TableText"/>
            </w:pPr>
            <w:r>
              <w:t>C</w:t>
            </w:r>
            <w:r w:rsidR="00BF5C5A" w:rsidRPr="0062390B">
              <w:t>ustom name value pair</w:t>
            </w:r>
            <w:r w:rsidR="00BF5C5A">
              <w:t>s</w:t>
            </w:r>
            <w:r w:rsidR="002E65BC">
              <w:t xml:space="preserve"> </w:t>
            </w:r>
            <w:r w:rsidR="009D0466">
              <w:t xml:space="preserve">(optional except if </w:t>
            </w:r>
            <w:r w:rsidR="002F393F">
              <w:t>Zelle</w:t>
            </w:r>
            <w:r w:rsidR="002F393F" w:rsidRPr="00EB6CBC">
              <w:rPr>
                <w:vertAlign w:val="superscript"/>
              </w:rPr>
              <w:t>®</w:t>
            </w:r>
            <w:r w:rsidR="002F393F">
              <w:t xml:space="preserve"> is accessed through </w:t>
            </w:r>
            <w:r w:rsidR="009D0466">
              <w:t>Bill Pay)</w:t>
            </w:r>
          </w:p>
        </w:tc>
        <w:tc>
          <w:tcPr>
            <w:tcW w:w="4410" w:type="dxa"/>
            <w:tcBorders>
              <w:bottom w:val="nil"/>
            </w:tcBorders>
            <w:shd w:val="clear" w:color="auto" w:fill="auto"/>
          </w:tcPr>
          <w:p w14:paraId="618B186B" w14:textId="7A954B56" w:rsidR="00AC4C01" w:rsidRPr="0062390B" w:rsidRDefault="00BF5C5A" w:rsidP="00B007F4">
            <w:pPr>
              <w:pStyle w:val="TableText"/>
            </w:pPr>
            <w:r>
              <w:t>key1=value1, key2=value2, etc.</w:t>
            </w:r>
          </w:p>
        </w:tc>
      </w:tr>
      <w:tr w:rsidR="00247BCB" w:rsidRPr="0062390B" w14:paraId="4623DCDC" w14:textId="77777777" w:rsidTr="008222AE">
        <w:trPr>
          <w:cantSplit/>
        </w:trPr>
        <w:tc>
          <w:tcPr>
            <w:tcW w:w="1590" w:type="dxa"/>
            <w:tcBorders>
              <w:top w:val="nil"/>
            </w:tcBorders>
            <w:shd w:val="clear" w:color="auto" w:fill="auto"/>
          </w:tcPr>
          <w:p w14:paraId="7E69FAAF" w14:textId="77777777" w:rsidR="00247BCB" w:rsidRPr="003B07AB" w:rsidRDefault="00247BCB" w:rsidP="002B2F92">
            <w:pPr>
              <w:pStyle w:val="TableText"/>
              <w:rPr>
                <w:i/>
                <w:iCs/>
              </w:rPr>
            </w:pPr>
          </w:p>
        </w:tc>
        <w:tc>
          <w:tcPr>
            <w:tcW w:w="3360" w:type="dxa"/>
            <w:tcBorders>
              <w:top w:val="nil"/>
            </w:tcBorders>
            <w:shd w:val="clear" w:color="auto" w:fill="D9E6F2"/>
          </w:tcPr>
          <w:p w14:paraId="4763642D" w14:textId="6C0C2542" w:rsidR="00CF56C4" w:rsidRDefault="00CF56C4" w:rsidP="00CF56C4">
            <w:pPr>
              <w:pStyle w:val="TableText"/>
            </w:pPr>
            <w:r>
              <w:t xml:space="preserve">If </w:t>
            </w:r>
            <w:r w:rsidR="002F393F">
              <w:t>Zelle</w:t>
            </w:r>
            <w:r w:rsidR="002F393F" w:rsidRPr="00EB6CBC">
              <w:rPr>
                <w:vertAlign w:val="superscript"/>
              </w:rPr>
              <w:t>®</w:t>
            </w:r>
            <w:r w:rsidR="002F393F">
              <w:t xml:space="preserve"> is accessed through </w:t>
            </w:r>
            <w:r>
              <w:t xml:space="preserve">Bill Pay, this name value pair is </w:t>
            </w:r>
            <w:r w:rsidRPr="00A96166">
              <w:rPr>
                <w:b/>
                <w:bCs/>
              </w:rPr>
              <w:t>required</w:t>
            </w:r>
            <w:r>
              <w:t>:</w:t>
            </w:r>
          </w:p>
          <w:p w14:paraId="42C2FCCB" w14:textId="4B06F0D5" w:rsidR="00247BCB" w:rsidRDefault="00CF56C4" w:rsidP="00CF56C4">
            <w:pPr>
              <w:pStyle w:val="TableText"/>
            </w:pPr>
            <w:r w:rsidRPr="00A96166">
              <w:rPr>
                <w:b/>
                <w:bCs/>
              </w:rPr>
              <w:t>flowtype=BillPay</w:t>
            </w:r>
          </w:p>
        </w:tc>
        <w:tc>
          <w:tcPr>
            <w:tcW w:w="4410" w:type="dxa"/>
            <w:tcBorders>
              <w:top w:val="nil"/>
            </w:tcBorders>
            <w:shd w:val="clear" w:color="auto" w:fill="D9E6F2"/>
          </w:tcPr>
          <w:p w14:paraId="4D68BCE8" w14:textId="2196E524" w:rsidR="00EF59D1" w:rsidRPr="005F6990" w:rsidRDefault="00084FB8" w:rsidP="00084FB8">
            <w:pPr>
              <w:pStyle w:val="TableText"/>
            </w:pPr>
            <w:r w:rsidRPr="005F6990">
              <w:t>flowtype=BillPay</w:t>
            </w:r>
            <w:r w:rsidR="005F6990">
              <w:t>, key</w:t>
            </w:r>
            <w:r w:rsidR="00963291">
              <w:t>1=value1, etc.</w:t>
            </w:r>
          </w:p>
        </w:tc>
      </w:tr>
    </w:tbl>
    <w:p w14:paraId="76254609" w14:textId="2FBC2313" w:rsidR="006B009D" w:rsidRPr="006B009D" w:rsidRDefault="004C525E" w:rsidP="004C525E">
      <w:pPr>
        <w:pStyle w:val="Heading3"/>
      </w:pPr>
      <w:bookmarkStart w:id="28" w:name="_Toc103699747"/>
      <w:bookmarkStart w:id="29" w:name="_Toc133844833"/>
      <w:r>
        <w:t>Sample</w:t>
      </w:r>
      <w:bookmarkEnd w:id="28"/>
      <w:bookmarkEnd w:id="29"/>
    </w:p>
    <w:p w14:paraId="381E1ECB" w14:textId="7B5F6A36" w:rsidR="00865363" w:rsidRDefault="00865363" w:rsidP="00865363">
      <w:pPr>
        <w:pStyle w:val="CodeSample"/>
      </w:pPr>
      <w:r>
        <w:t>val pdContact = mapOf(</w:t>
      </w:r>
      <w:r w:rsidR="008E013F">
        <w:br/>
      </w:r>
      <w:r>
        <w:t xml:space="preserve">    </w:t>
      </w:r>
      <w:r w:rsidRPr="00E90C3B">
        <w:rPr>
          <w:b/>
          <w:bCs/>
          <w:color w:val="00B050"/>
        </w:rPr>
        <w:t>"title"</w:t>
      </w:r>
      <w:r>
        <w:t xml:space="preserve"> to </w:t>
      </w:r>
      <w:r w:rsidRPr="00E90C3B">
        <w:rPr>
          <w:b/>
          <w:bCs/>
          <w:color w:val="00B050"/>
        </w:rPr>
        <w:t>"We would like to access your phone contacts"</w:t>
      </w:r>
      <w:r>
        <w:t>,</w:t>
      </w:r>
      <w:r w:rsidR="008E013F">
        <w:br/>
      </w:r>
      <w:r>
        <w:t xml:space="preserve">    </w:t>
      </w:r>
      <w:r w:rsidRPr="00E90C3B">
        <w:rPr>
          <w:b/>
          <w:bCs/>
          <w:color w:val="00B050"/>
        </w:rPr>
        <w:t>"message"</w:t>
      </w:r>
      <w:r>
        <w:t xml:space="preserve"> to </w:t>
      </w:r>
      <w:r w:rsidRPr="00E90C3B">
        <w:rPr>
          <w:b/>
          <w:bCs/>
          <w:color w:val="00B050"/>
        </w:rPr>
        <w:t>"We only sync phone numbers and email addresses from your contact list to help you add and pay a new recipient in Zelle®"</w:t>
      </w:r>
      <w:r w:rsidR="00F17058">
        <w:br/>
      </w:r>
      <w:r>
        <w:t>)</w:t>
      </w:r>
    </w:p>
    <w:p w14:paraId="1C14CB78" w14:textId="36D20965" w:rsidR="00865363" w:rsidRDefault="00865363" w:rsidP="00865363">
      <w:pPr>
        <w:pStyle w:val="CodeSample"/>
      </w:pPr>
      <w:r>
        <w:t>val pdCamera = mapOf(</w:t>
      </w:r>
      <w:r w:rsidR="00F17058">
        <w:br/>
      </w:r>
      <w:r>
        <w:t xml:space="preserve">    </w:t>
      </w:r>
      <w:r w:rsidRPr="00E90C3B">
        <w:rPr>
          <w:b/>
          <w:bCs/>
          <w:color w:val="00B050"/>
        </w:rPr>
        <w:t>"title"</w:t>
      </w:r>
      <w:r>
        <w:t xml:space="preserve"> to </w:t>
      </w:r>
      <w:r w:rsidRPr="00E90C3B">
        <w:rPr>
          <w:b/>
          <w:bCs/>
          <w:color w:val="00B050"/>
        </w:rPr>
        <w:t>"We would like to access your camera"</w:t>
      </w:r>
      <w:r>
        <w:t>,</w:t>
      </w:r>
      <w:r w:rsidR="00F17058">
        <w:br/>
      </w:r>
      <w:r>
        <w:t xml:space="preserve">    </w:t>
      </w:r>
      <w:r w:rsidRPr="00E90C3B">
        <w:rPr>
          <w:b/>
          <w:bCs/>
          <w:color w:val="00B050"/>
        </w:rPr>
        <w:t>"message" to "We only access your camera to help you add and pay a new recipient in Zelle®"</w:t>
      </w:r>
      <w:r w:rsidR="00F17058">
        <w:br/>
      </w:r>
      <w:r>
        <w:t>)</w:t>
      </w:r>
    </w:p>
    <w:p w14:paraId="4C9D3462" w14:textId="6B70DE7D" w:rsidR="00865363" w:rsidRDefault="00865363" w:rsidP="00865363">
      <w:pPr>
        <w:pStyle w:val="CodeSample"/>
      </w:pPr>
      <w:r>
        <w:t>val pdPhotos = mapOf(</w:t>
      </w:r>
      <w:r w:rsidR="00F17058">
        <w:br/>
      </w:r>
      <w:r>
        <w:t xml:space="preserve">    </w:t>
      </w:r>
      <w:r w:rsidRPr="00E90C3B">
        <w:rPr>
          <w:b/>
          <w:bCs/>
          <w:color w:val="00B050"/>
        </w:rPr>
        <w:t>"title"</w:t>
      </w:r>
      <w:r>
        <w:t xml:space="preserve"> to </w:t>
      </w:r>
      <w:r w:rsidRPr="00E90C3B">
        <w:rPr>
          <w:b/>
          <w:bCs/>
          <w:color w:val="00B050"/>
        </w:rPr>
        <w:t>"We would like to access your photos"</w:t>
      </w:r>
      <w:r>
        <w:t>,</w:t>
      </w:r>
      <w:r w:rsidR="00F17058">
        <w:br/>
      </w:r>
      <w:r>
        <w:t xml:space="preserve">    </w:t>
      </w:r>
      <w:r w:rsidRPr="00E90C3B">
        <w:rPr>
          <w:b/>
          <w:bCs/>
          <w:color w:val="00B050"/>
        </w:rPr>
        <w:t>"message" to "We only access your photos to help you add and pay a new recipient in Zelle®"</w:t>
      </w:r>
      <w:r w:rsidR="00F17058">
        <w:br/>
      </w:r>
      <w:r>
        <w:t>)</w:t>
      </w:r>
    </w:p>
    <w:p w14:paraId="2C61665C" w14:textId="57BDDC14" w:rsidR="00471756" w:rsidRDefault="00865363" w:rsidP="00865363">
      <w:pPr>
        <w:pStyle w:val="CodeSample"/>
      </w:pPr>
      <w:r>
        <w:lastRenderedPageBreak/>
        <w:t xml:space="preserve">val zelle = Zelle ( </w:t>
      </w:r>
      <w:r w:rsidR="00F17058">
        <w:br/>
      </w:r>
      <w:r>
        <w:t xml:space="preserve">    </w:t>
      </w:r>
      <w:r w:rsidRPr="00DA409E">
        <w:rPr>
          <w:color w:val="0070C0"/>
        </w:rPr>
        <w:t>applicationName =</w:t>
      </w:r>
      <w:r>
        <w:t xml:space="preserve"> </w:t>
      </w:r>
      <w:r w:rsidRPr="002A20AF">
        <w:rPr>
          <w:b/>
          <w:bCs/>
          <w:color w:val="00B050"/>
        </w:rPr>
        <w:t>"Demo Bank"</w:t>
      </w:r>
      <w:r>
        <w:t>,</w:t>
      </w:r>
      <w:r w:rsidR="00EA7854">
        <w:t xml:space="preserve"> </w:t>
      </w:r>
      <w:r w:rsidR="00393663">
        <w:rPr>
          <w:b/>
          <w:bCs/>
          <w:color w:val="00B050"/>
        </w:rPr>
        <w:t>// Optional</w:t>
      </w:r>
      <w:r w:rsidR="00F17058">
        <w:br/>
      </w:r>
      <w:r>
        <w:t xml:space="preserve">    </w:t>
      </w:r>
      <w:r w:rsidRPr="00DA409E">
        <w:rPr>
          <w:color w:val="0070C0"/>
        </w:rPr>
        <w:t>baseURL =</w:t>
      </w:r>
      <w:r>
        <w:t xml:space="preserve"> </w:t>
      </w:r>
      <w:r w:rsidRPr="002A20AF">
        <w:rPr>
          <w:b/>
          <w:bCs/>
          <w:color w:val="00B050"/>
        </w:rPr>
        <w:t>"https://certtransfers.fta.cashedge.com/popnet/faces/loginServlet"</w:t>
      </w:r>
      <w:r>
        <w:t>,</w:t>
      </w:r>
      <w:r w:rsidR="00F17058">
        <w:br/>
      </w:r>
      <w:r>
        <w:t xml:space="preserve">    </w:t>
      </w:r>
      <w:r w:rsidRPr="00DA409E">
        <w:rPr>
          <w:color w:val="0070C0"/>
        </w:rPr>
        <w:t>institutionId =</w:t>
      </w:r>
      <w:r>
        <w:t xml:space="preserve"> </w:t>
      </w:r>
      <w:r w:rsidRPr="002A20AF">
        <w:rPr>
          <w:b/>
          <w:bCs/>
          <w:color w:val="00B050"/>
        </w:rPr>
        <w:t>"88850000"</w:t>
      </w:r>
      <w:r>
        <w:t>,</w:t>
      </w:r>
      <w:r w:rsidR="00F17058">
        <w:br/>
      </w:r>
      <w:r>
        <w:t xml:space="preserve">    </w:t>
      </w:r>
      <w:r w:rsidRPr="00DA409E">
        <w:rPr>
          <w:color w:val="0070C0"/>
        </w:rPr>
        <w:t>product =</w:t>
      </w:r>
      <w:r>
        <w:t xml:space="preserve"> </w:t>
      </w:r>
      <w:r w:rsidRPr="002A20AF">
        <w:rPr>
          <w:b/>
          <w:bCs/>
          <w:color w:val="00B050"/>
        </w:rPr>
        <w:t>"zelle"</w:t>
      </w:r>
      <w:r>
        <w:t>,</w:t>
      </w:r>
      <w:r w:rsidR="00F17058">
        <w:br/>
      </w:r>
      <w:r>
        <w:t xml:space="preserve">    </w:t>
      </w:r>
      <w:r w:rsidRPr="00DA409E">
        <w:rPr>
          <w:color w:val="0070C0"/>
        </w:rPr>
        <w:t>ssoKey =</w:t>
      </w:r>
      <w:r>
        <w:t xml:space="preserve"> </w:t>
      </w:r>
      <w:r w:rsidRPr="002A20AF">
        <w:rPr>
          <w:b/>
          <w:bCs/>
          <w:color w:val="00B050"/>
        </w:rPr>
        <w:t>"e78abf35705a6d9b51fbf3939aa82489"</w:t>
      </w:r>
      <w:r>
        <w:t>,</w:t>
      </w:r>
      <w:r w:rsidR="00471756">
        <w:tab/>
      </w:r>
      <w:r w:rsidR="00471756">
        <w:tab/>
      </w:r>
      <w:r w:rsidR="00471756">
        <w:tab/>
      </w:r>
      <w:r w:rsidR="00471756">
        <w:rPr>
          <w:b/>
          <w:bCs/>
          <w:color w:val="00B050"/>
        </w:rPr>
        <w:t>// Optional</w:t>
      </w:r>
      <w:r w:rsidR="00471756">
        <w:t xml:space="preserve"> </w:t>
      </w:r>
      <w:r w:rsidR="00471756">
        <w:br/>
        <w:t xml:space="preserve">    </w:t>
      </w:r>
      <w:r w:rsidR="00471756">
        <w:rPr>
          <w:color w:val="0070C0"/>
        </w:rPr>
        <w:t xml:space="preserve">fi_callback </w:t>
      </w:r>
      <w:r w:rsidR="00471756" w:rsidRPr="00DA409E">
        <w:rPr>
          <w:color w:val="0070C0"/>
        </w:rPr>
        <w:t>=</w:t>
      </w:r>
      <w:r w:rsidR="00471756">
        <w:rPr>
          <w:color w:val="0070C0"/>
        </w:rPr>
        <w:t xml:space="preserve"> </w:t>
      </w:r>
      <w:r w:rsidR="00471756">
        <w:rPr>
          <w:b/>
          <w:bCs/>
          <w:color w:val="00B050"/>
        </w:rPr>
        <w:t>true</w:t>
      </w:r>
      <w:r w:rsidR="00471756">
        <w:t xml:space="preserve">, </w:t>
      </w:r>
      <w:r w:rsidR="00471756" w:rsidRPr="007F1B5E">
        <w:rPr>
          <w:color w:val="00B050"/>
        </w:rPr>
        <w:t>// Mandatory when handling getValue method otherwise optional</w:t>
      </w:r>
      <w:r w:rsidR="00471756">
        <w:br/>
        <w:t xml:space="preserve">    </w:t>
      </w:r>
      <w:r w:rsidR="00471756">
        <w:rPr>
          <w:color w:val="0070C0"/>
        </w:rPr>
        <w:t>loader</w:t>
      </w:r>
      <w:r w:rsidR="00471756" w:rsidRPr="00DA409E">
        <w:rPr>
          <w:color w:val="0070C0"/>
        </w:rPr>
        <w:t>Data=</w:t>
      </w:r>
      <w:r w:rsidR="00471756">
        <w:t xml:space="preserve"> mapOf(</w:t>
      </w:r>
      <w:r w:rsidR="00471756">
        <w:br/>
      </w:r>
      <w:r w:rsidR="00471756">
        <w:tab/>
        <w:t xml:space="preserve">  </w:t>
      </w:r>
      <w:r w:rsidR="00471756" w:rsidRPr="00F75FF7">
        <w:rPr>
          <w:b/>
          <w:bCs/>
          <w:color w:val="00B050"/>
        </w:rPr>
        <w:t>"</w:t>
      </w:r>
      <w:r w:rsidR="00471756">
        <w:rPr>
          <w:b/>
          <w:bCs/>
          <w:color w:val="00B050"/>
        </w:rPr>
        <w:t>loaderColor</w:t>
      </w:r>
      <w:r w:rsidR="00471756" w:rsidRPr="00F75FF7">
        <w:rPr>
          <w:b/>
          <w:bCs/>
          <w:color w:val="00B050"/>
        </w:rPr>
        <w:t>"</w:t>
      </w:r>
      <w:r w:rsidR="00471756">
        <w:t xml:space="preserve"> to </w:t>
      </w:r>
      <w:r w:rsidR="00471756" w:rsidRPr="00471756">
        <w:rPr>
          <w:b/>
          <w:bCs/>
          <w:color w:val="000000" w:themeColor="text1"/>
        </w:rPr>
        <w:t>"</w:t>
      </w:r>
      <w:r w:rsidR="00471756">
        <w:t>hex color</w:t>
      </w:r>
      <w:r w:rsidR="00471756" w:rsidRPr="00471756">
        <w:rPr>
          <w:b/>
          <w:bCs/>
          <w:color w:val="000000" w:themeColor="text1"/>
        </w:rPr>
        <w:t>"</w:t>
      </w:r>
      <w:r w:rsidR="00471756">
        <w:t>,</w:t>
      </w:r>
      <w:r w:rsidR="00471756">
        <w:br/>
      </w:r>
      <w:r w:rsidR="00471756">
        <w:tab/>
        <w:t xml:space="preserve">  </w:t>
      </w:r>
      <w:r w:rsidR="00471756" w:rsidRPr="00F75FF7">
        <w:rPr>
          <w:b/>
          <w:bCs/>
          <w:color w:val="00B050"/>
        </w:rPr>
        <w:t>"</w:t>
      </w:r>
      <w:r w:rsidR="00471756">
        <w:rPr>
          <w:b/>
          <w:bCs/>
          <w:color w:val="00B050"/>
        </w:rPr>
        <w:t>bgColor</w:t>
      </w:r>
      <w:r w:rsidR="00471756" w:rsidRPr="00F75FF7">
        <w:rPr>
          <w:b/>
          <w:bCs/>
          <w:color w:val="00B050"/>
        </w:rPr>
        <w:t>"</w:t>
      </w:r>
      <w:r w:rsidR="00471756">
        <w:t xml:space="preserve"> to </w:t>
      </w:r>
      <w:r w:rsidR="00471756" w:rsidRPr="00471756">
        <w:rPr>
          <w:b/>
          <w:bCs/>
          <w:color w:val="000000" w:themeColor="text1"/>
        </w:rPr>
        <w:t>"</w:t>
      </w:r>
      <w:r w:rsidR="00471756">
        <w:t>hex color</w:t>
      </w:r>
      <w:r w:rsidR="00471756" w:rsidRPr="00471756">
        <w:rPr>
          <w:b/>
          <w:bCs/>
          <w:color w:val="000000" w:themeColor="text1"/>
        </w:rPr>
        <w:t>"</w:t>
      </w:r>
      <w:r w:rsidR="00471756">
        <w:br/>
        <w:t xml:space="preserve">    ),</w:t>
      </w:r>
      <w:r w:rsidR="00471756">
        <w:tab/>
      </w:r>
      <w:r w:rsidR="00691A80">
        <w:t xml:space="preserve">                         </w:t>
      </w:r>
      <w:r w:rsidR="00691A80">
        <w:rPr>
          <w:b/>
          <w:bCs/>
          <w:color w:val="00B050"/>
        </w:rPr>
        <w:t>// Optional</w:t>
      </w:r>
    </w:p>
    <w:p w14:paraId="3CAC530F" w14:textId="3A436B5A" w:rsidR="00865363" w:rsidRDefault="00471756" w:rsidP="00865363">
      <w:pPr>
        <w:pStyle w:val="CodeSample"/>
      </w:pPr>
      <w:r>
        <w:t xml:space="preserve">    </w:t>
      </w:r>
      <w:r w:rsidR="00865363" w:rsidRPr="00DA409E">
        <w:rPr>
          <w:color w:val="0070C0"/>
        </w:rPr>
        <w:t>appData=</w:t>
      </w:r>
      <w:r w:rsidR="00865363">
        <w:t xml:space="preserve"> mapOf(</w:t>
      </w:r>
      <w:r w:rsidR="00D47D0D">
        <w:br/>
      </w:r>
      <w:r w:rsidR="009E1710">
        <w:tab/>
        <w:t xml:space="preserve">  </w:t>
      </w:r>
      <w:r w:rsidR="00865363" w:rsidRPr="00F75FF7">
        <w:rPr>
          <w:b/>
          <w:bCs/>
          <w:color w:val="00B050"/>
        </w:rPr>
        <w:t>"pd_contact"</w:t>
      </w:r>
      <w:r w:rsidR="00865363">
        <w:t xml:space="preserve"> to pdContact,</w:t>
      </w:r>
      <w:r w:rsidR="00F17058">
        <w:br/>
      </w:r>
      <w:r w:rsidR="00865363">
        <w:tab/>
        <w:t xml:space="preserve">  </w:t>
      </w:r>
      <w:r w:rsidR="00865363" w:rsidRPr="00F75FF7">
        <w:rPr>
          <w:b/>
          <w:bCs/>
          <w:color w:val="00B050"/>
        </w:rPr>
        <w:t>"pd_camera"</w:t>
      </w:r>
      <w:r w:rsidR="00865363">
        <w:t xml:space="preserve"> to pdCamera,</w:t>
      </w:r>
      <w:r w:rsidR="00F17058">
        <w:br/>
      </w:r>
      <w:r w:rsidR="00865363">
        <w:tab/>
        <w:t xml:space="preserve">  </w:t>
      </w:r>
      <w:r w:rsidR="00865363" w:rsidRPr="00F75FF7">
        <w:rPr>
          <w:b/>
          <w:bCs/>
          <w:color w:val="00B050"/>
        </w:rPr>
        <w:t>"pd_gallery"</w:t>
      </w:r>
      <w:r w:rsidR="00865363">
        <w:t xml:space="preserve"> to pdPhotos</w:t>
      </w:r>
      <w:r w:rsidR="009E1710">
        <w:br/>
      </w:r>
      <w:r w:rsidR="00865363">
        <w:t xml:space="preserve">    ),</w:t>
      </w:r>
      <w:r w:rsidR="001C442B">
        <w:tab/>
      </w:r>
      <w:r w:rsidR="001C442B">
        <w:tab/>
      </w:r>
      <w:r w:rsidR="001C442B">
        <w:tab/>
      </w:r>
      <w:r w:rsidR="001C442B">
        <w:tab/>
      </w:r>
      <w:r w:rsidR="001C442B">
        <w:tab/>
      </w:r>
      <w:r w:rsidR="00393663">
        <w:rPr>
          <w:b/>
          <w:bCs/>
          <w:color w:val="00B050"/>
        </w:rPr>
        <w:t>// Optional</w:t>
      </w:r>
      <w:r w:rsidR="00865363">
        <w:t xml:space="preserve"> </w:t>
      </w:r>
    </w:p>
    <w:p w14:paraId="47BF8BD5" w14:textId="29BC019D" w:rsidR="002E3DDF" w:rsidRDefault="00865363" w:rsidP="00231D3B">
      <w:pPr>
        <w:pStyle w:val="CodeSample"/>
        <w:rPr>
          <w:b/>
          <w:bCs/>
          <w:color w:val="00B050"/>
        </w:rPr>
      </w:pPr>
      <w:r>
        <w:t xml:space="preserve">    </w:t>
      </w:r>
      <w:r w:rsidRPr="00DA409E">
        <w:rPr>
          <w:color w:val="0070C0"/>
        </w:rPr>
        <w:t>parameters =</w:t>
      </w:r>
      <w:r>
        <w:t xml:space="preserve"> mapOf(</w:t>
      </w:r>
      <w:r w:rsidR="00494734">
        <w:t xml:space="preserve">        </w:t>
      </w:r>
      <w:r w:rsidR="002F393F">
        <w:t xml:space="preserve">  </w:t>
      </w:r>
      <w:r w:rsidR="00494734">
        <w:rPr>
          <w:b/>
          <w:bCs/>
          <w:color w:val="00B050"/>
        </w:rPr>
        <w:t xml:space="preserve">// </w:t>
      </w:r>
      <w:r w:rsidR="008D383E">
        <w:rPr>
          <w:b/>
          <w:bCs/>
          <w:color w:val="00B050"/>
        </w:rPr>
        <w:t>Name value p</w:t>
      </w:r>
      <w:r w:rsidR="00494734">
        <w:rPr>
          <w:b/>
          <w:bCs/>
          <w:color w:val="00B050"/>
        </w:rPr>
        <w:t xml:space="preserve">airs are </w:t>
      </w:r>
      <w:r w:rsidR="008D383E">
        <w:rPr>
          <w:b/>
          <w:bCs/>
          <w:color w:val="00B050"/>
        </w:rPr>
        <w:t xml:space="preserve">optional </w:t>
      </w:r>
      <w:r w:rsidR="00494734">
        <w:rPr>
          <w:b/>
          <w:bCs/>
          <w:color w:val="00B050"/>
        </w:rPr>
        <w:t xml:space="preserve">unless </w:t>
      </w:r>
      <w:r w:rsidR="002F393F">
        <w:rPr>
          <w:b/>
          <w:bCs/>
          <w:color w:val="00B050"/>
        </w:rPr>
        <w:t>Zelle</w:t>
      </w:r>
      <w:r w:rsidR="009E1710">
        <w:br/>
      </w:r>
      <w:r>
        <w:t xml:space="preserve">        </w:t>
      </w:r>
      <w:r w:rsidRPr="002A20AF">
        <w:rPr>
          <w:b/>
          <w:bCs/>
          <w:color w:val="00B050"/>
        </w:rPr>
        <w:t>"key1"</w:t>
      </w:r>
      <w:r>
        <w:t xml:space="preserve"> to </w:t>
      </w:r>
      <w:r w:rsidRPr="002A20AF">
        <w:rPr>
          <w:b/>
          <w:bCs/>
          <w:color w:val="00B050"/>
        </w:rPr>
        <w:t>"value1"</w:t>
      </w:r>
      <w:r>
        <w:t>,</w:t>
      </w:r>
      <w:r w:rsidR="002F393F">
        <w:t xml:space="preserve">      </w:t>
      </w:r>
      <w:r w:rsidR="002F393F">
        <w:rPr>
          <w:b/>
          <w:bCs/>
          <w:color w:val="00B050"/>
        </w:rPr>
        <w:t>// is accessed through Bill Pay</w:t>
      </w:r>
      <w:r w:rsidR="009E1710">
        <w:br/>
      </w:r>
      <w:r>
        <w:t xml:space="preserve">        </w:t>
      </w:r>
      <w:r w:rsidRPr="002A20AF">
        <w:rPr>
          <w:b/>
          <w:bCs/>
          <w:color w:val="00B050"/>
        </w:rPr>
        <w:t>"key2"</w:t>
      </w:r>
      <w:r>
        <w:t xml:space="preserve"> to </w:t>
      </w:r>
      <w:r w:rsidRPr="002A20AF">
        <w:rPr>
          <w:b/>
          <w:bCs/>
          <w:color w:val="00B050"/>
        </w:rPr>
        <w:t>"value2"</w:t>
      </w:r>
      <w:r>
        <w:t>,</w:t>
      </w:r>
      <w:r w:rsidR="009E1710">
        <w:br/>
      </w:r>
      <w:r>
        <w:t xml:space="preserve">        </w:t>
      </w:r>
      <w:r w:rsidRPr="002A20AF">
        <w:rPr>
          <w:b/>
          <w:bCs/>
          <w:color w:val="00B050"/>
        </w:rPr>
        <w:t>"key3"</w:t>
      </w:r>
      <w:r>
        <w:t xml:space="preserve"> to </w:t>
      </w:r>
      <w:r w:rsidRPr="002A20AF">
        <w:rPr>
          <w:b/>
          <w:bCs/>
          <w:color w:val="00B050"/>
        </w:rPr>
        <w:t>"value3"</w:t>
      </w:r>
      <w:r>
        <w:t xml:space="preserve"> </w:t>
      </w:r>
      <w:r w:rsidR="00EA6A10">
        <w:br/>
      </w:r>
      <w:r w:rsidR="00722B9E">
        <w:t xml:space="preserve">        </w:t>
      </w:r>
      <w:r w:rsidR="00722B9E" w:rsidRPr="002A20AF">
        <w:rPr>
          <w:b/>
          <w:bCs/>
          <w:color w:val="00B050"/>
        </w:rPr>
        <w:t>"</w:t>
      </w:r>
      <w:r w:rsidR="00722B9E">
        <w:rPr>
          <w:b/>
          <w:bCs/>
          <w:color w:val="00B050"/>
        </w:rPr>
        <w:t>flowtype</w:t>
      </w:r>
      <w:r w:rsidR="00722B9E" w:rsidRPr="002A20AF">
        <w:rPr>
          <w:b/>
          <w:bCs/>
          <w:color w:val="00B050"/>
        </w:rPr>
        <w:t>"</w:t>
      </w:r>
      <w:r w:rsidR="00722B9E">
        <w:t xml:space="preserve"> to </w:t>
      </w:r>
      <w:r w:rsidR="00722B9E" w:rsidRPr="002A20AF">
        <w:rPr>
          <w:b/>
          <w:bCs/>
          <w:color w:val="00B050"/>
        </w:rPr>
        <w:t>"</w:t>
      </w:r>
      <w:r w:rsidR="00722B9E">
        <w:rPr>
          <w:b/>
          <w:bCs/>
          <w:color w:val="00B050"/>
        </w:rPr>
        <w:t>BillPay</w:t>
      </w:r>
      <w:r w:rsidR="00722B9E" w:rsidRPr="002A20AF">
        <w:rPr>
          <w:b/>
          <w:bCs/>
          <w:color w:val="00B050"/>
        </w:rPr>
        <w:t>"</w:t>
      </w:r>
      <w:r w:rsidR="00883216">
        <w:rPr>
          <w:b/>
          <w:bCs/>
          <w:color w:val="00B050"/>
        </w:rPr>
        <w:t xml:space="preserve">  //</w:t>
      </w:r>
      <w:r w:rsidR="00157CC8">
        <w:rPr>
          <w:b/>
          <w:bCs/>
          <w:color w:val="00B050"/>
        </w:rPr>
        <w:t xml:space="preserve"> </w:t>
      </w:r>
      <w:r w:rsidR="00883216">
        <w:rPr>
          <w:b/>
          <w:bCs/>
          <w:color w:val="00B050"/>
        </w:rPr>
        <w:t>Require</w:t>
      </w:r>
      <w:r w:rsidR="00AE06AC">
        <w:rPr>
          <w:b/>
          <w:bCs/>
          <w:color w:val="00B050"/>
        </w:rPr>
        <w:t xml:space="preserve">d if </w:t>
      </w:r>
      <w:r w:rsidR="002F393F">
        <w:rPr>
          <w:b/>
          <w:bCs/>
          <w:color w:val="00B050"/>
        </w:rPr>
        <w:t>Zelle is accessed through</w:t>
      </w:r>
      <w:r w:rsidR="00AE06AC">
        <w:rPr>
          <w:b/>
          <w:bCs/>
          <w:color w:val="00B050"/>
        </w:rPr>
        <w:t xml:space="preserve"> Bill Pay</w:t>
      </w:r>
      <w:r w:rsidR="00722B9E">
        <w:br/>
      </w:r>
      <w:r>
        <w:t xml:space="preserve">    ) </w:t>
      </w:r>
      <w:r w:rsidR="001C442B">
        <w:tab/>
      </w:r>
      <w:r w:rsidR="001C442B">
        <w:tab/>
      </w:r>
      <w:r w:rsidR="001C442B">
        <w:tab/>
      </w:r>
      <w:r w:rsidR="001C442B">
        <w:tab/>
      </w:r>
      <w:r w:rsidR="001C442B">
        <w:tab/>
      </w:r>
    </w:p>
    <w:p w14:paraId="539F33F8" w14:textId="2489C19B" w:rsidR="00151BAC" w:rsidRDefault="00865363" w:rsidP="00231D3B">
      <w:pPr>
        <w:pStyle w:val="CodeSample"/>
      </w:pPr>
      <w:r>
        <w:t>)</w:t>
      </w:r>
      <w:bookmarkStart w:id="30" w:name="_Toc103613870"/>
    </w:p>
    <w:p w14:paraId="3443134E" w14:textId="6A1F7382" w:rsidR="004626CB" w:rsidRPr="004626CB" w:rsidRDefault="004626CB" w:rsidP="004626CB">
      <w:pPr>
        <w:sectPr w:rsidR="004626CB" w:rsidRPr="004626CB" w:rsidSect="00BF487F">
          <w:headerReference w:type="default" r:id="rId34"/>
          <w:pgSz w:w="12240" w:h="15840" w:code="1"/>
          <w:pgMar w:top="1440" w:right="1440" w:bottom="1080" w:left="1440" w:header="648" w:footer="720" w:gutter="0"/>
          <w:cols w:space="720"/>
          <w:docGrid w:linePitch="272"/>
        </w:sectPr>
      </w:pPr>
    </w:p>
    <w:p w14:paraId="028EBF2B" w14:textId="290D1BEE" w:rsidR="00955CF0" w:rsidRDefault="008D4999" w:rsidP="00D96D1F">
      <w:pPr>
        <w:pStyle w:val="Heading1"/>
      </w:pPr>
      <w:bookmarkStart w:id="31" w:name="_Toc133844834"/>
      <w:r>
        <w:lastRenderedPageBreak/>
        <w:t>Implementing Mobile SDK Within Android App</w:t>
      </w:r>
      <w:bookmarkEnd w:id="30"/>
      <w:bookmarkEnd w:id="31"/>
    </w:p>
    <w:p w14:paraId="76F542F6" w14:textId="6796A71E" w:rsidR="008D4999" w:rsidRDefault="00AD09E3" w:rsidP="00733F14">
      <w:pPr>
        <w:pStyle w:val="Heading2"/>
      </w:pPr>
      <w:bookmarkStart w:id="32" w:name="_Toc77794657"/>
      <w:bookmarkStart w:id="33" w:name="_Toc78541570"/>
      <w:bookmarkStart w:id="34" w:name="_Toc103613871"/>
      <w:bookmarkStart w:id="35" w:name="_Toc133844835"/>
      <w:r>
        <w:t>Steps for Quick Start</w:t>
      </w:r>
      <w:bookmarkEnd w:id="32"/>
      <w:bookmarkEnd w:id="33"/>
      <w:bookmarkEnd w:id="34"/>
      <w:bookmarkEnd w:id="35"/>
    </w:p>
    <w:p w14:paraId="19962588" w14:textId="07FA1DCD" w:rsidR="00AD09E3" w:rsidRDefault="0028312A" w:rsidP="006F0F78">
      <w:pPr>
        <w:pStyle w:val="Heading3"/>
      </w:pPr>
      <w:bookmarkStart w:id="36" w:name="_Toc77794658"/>
      <w:bookmarkStart w:id="37" w:name="_Toc78541571"/>
      <w:bookmarkStart w:id="38" w:name="_Toc103613872"/>
      <w:bookmarkStart w:id="39" w:name="_Toc133844836"/>
      <w:r>
        <w:t>Project Setup</w:t>
      </w:r>
      <w:bookmarkEnd w:id="36"/>
      <w:bookmarkEnd w:id="37"/>
      <w:bookmarkEnd w:id="38"/>
      <w:bookmarkEnd w:id="39"/>
    </w:p>
    <w:p w14:paraId="2155F88C" w14:textId="7EE41788" w:rsidR="001A0B52" w:rsidRDefault="00CC2E11" w:rsidP="001A0B52">
      <w:pPr>
        <w:pStyle w:val="Bullet1"/>
      </w:pPr>
      <w:r>
        <w:t>Add ZelleSDK.aar to your project libs folder:</w:t>
      </w:r>
    </w:p>
    <w:p w14:paraId="3A9CF630" w14:textId="51417E1F" w:rsidR="001A0B52" w:rsidRDefault="00093173" w:rsidP="001A0B52">
      <w:r w:rsidRPr="003D3B65">
        <w:rPr>
          <w:noProof/>
        </w:rPr>
        <w:drawing>
          <wp:inline distT="0" distB="0" distL="0" distR="0" wp14:anchorId="58904B2B" wp14:editId="32A09DA5">
            <wp:extent cx="1638300" cy="1895475"/>
            <wp:effectExtent l="0" t="0" r="0" b="952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38530" cy="189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768C" w14:textId="6292FCCD" w:rsidR="00CC2E11" w:rsidRDefault="00FE38CB" w:rsidP="004B3482">
      <w:pPr>
        <w:pStyle w:val="Bullet1"/>
      </w:pPr>
      <w:r w:rsidRPr="00A34A6E">
        <w:t>Add the following line to the app module Gradle file dependencies:</w:t>
      </w:r>
    </w:p>
    <w:tbl>
      <w:tblPr>
        <w:tblStyle w:val="TableGrid"/>
        <w:tblW w:w="9360" w:type="dxa"/>
        <w:tblInd w:w="115" w:type="dxa"/>
        <w:tblLook w:val="04A0" w:firstRow="1" w:lastRow="0" w:firstColumn="1" w:lastColumn="0" w:noHBand="0" w:noVBand="1"/>
      </w:tblPr>
      <w:tblGrid>
        <w:gridCol w:w="9360"/>
      </w:tblGrid>
      <w:tr w:rsidR="00BF4429" w14:paraId="26D23592" w14:textId="77777777" w:rsidTr="00B007F4">
        <w:tc>
          <w:tcPr>
            <w:tcW w:w="13310" w:type="dxa"/>
            <w:shd w:val="clear" w:color="auto" w:fill="F2F2F2" w:themeFill="background1" w:themeFillShade="F2"/>
          </w:tcPr>
          <w:p w14:paraId="75714D61" w14:textId="77777777" w:rsidR="00BF4429" w:rsidRDefault="00BF4429" w:rsidP="00B007F4">
            <w:pPr>
              <w:pStyle w:val="CodeSample"/>
              <w:rPr>
                <w:szCs w:val="20"/>
              </w:rPr>
            </w:pPr>
            <w:r w:rsidRPr="005628A7">
              <w:rPr>
                <w:szCs w:val="20"/>
              </w:rPr>
              <w:t>implementation files ('libs/</w:t>
            </w:r>
            <w:r>
              <w:rPr>
                <w:szCs w:val="20"/>
              </w:rPr>
              <w:t>ZelleSDK.aar</w:t>
            </w:r>
            <w:r w:rsidRPr="005628A7">
              <w:rPr>
                <w:szCs w:val="20"/>
              </w:rPr>
              <w:t>')</w:t>
            </w:r>
          </w:p>
          <w:p w14:paraId="16B26944" w14:textId="77777777" w:rsidR="00BF4429" w:rsidRPr="00A65B75" w:rsidRDefault="00BF4429" w:rsidP="00A65B75">
            <w:pPr>
              <w:pStyle w:val="CodeSample"/>
            </w:pPr>
            <w:r w:rsidRPr="00A65B75">
              <w:t>//QR Code reader</w:t>
            </w:r>
          </w:p>
          <w:p w14:paraId="557D2640" w14:textId="77777777" w:rsidR="00BF4429" w:rsidRPr="00A65B75" w:rsidRDefault="00BF4429" w:rsidP="00A65B75">
            <w:pPr>
              <w:pStyle w:val="CodeSample"/>
            </w:pPr>
            <w:r w:rsidRPr="00A65B75">
              <w:t>implementation('com.journeyapps:zxing-android-embedded:4.2.0') {transitive = false}</w:t>
            </w:r>
          </w:p>
          <w:p w14:paraId="3D314934" w14:textId="77777777" w:rsidR="00BF4429" w:rsidRPr="00A65B75" w:rsidRDefault="00BF4429" w:rsidP="00A65B75">
            <w:pPr>
              <w:pStyle w:val="CodeSample"/>
              <w:rPr>
                <w:rStyle w:val="CodeSampleInline"/>
              </w:rPr>
            </w:pPr>
            <w:r w:rsidRPr="00A65B75">
              <w:t>implementation 'com.google.zxing:core:3.3.3'</w:t>
            </w:r>
          </w:p>
        </w:tc>
      </w:tr>
    </w:tbl>
    <w:p w14:paraId="35741250" w14:textId="77777777" w:rsidR="00C40264" w:rsidRDefault="00C40264" w:rsidP="00C40264"/>
    <w:p w14:paraId="696D3530" w14:textId="4FF642F8" w:rsidR="00FE38CB" w:rsidRDefault="0019253F" w:rsidP="00276D4F">
      <w:pPr>
        <w:pStyle w:val="Bullet1"/>
      </w:pPr>
      <w:r w:rsidRPr="0019253F">
        <w:t>Import ZelleSDK where needed in any source code file:</w:t>
      </w:r>
    </w:p>
    <w:tbl>
      <w:tblPr>
        <w:tblStyle w:val="TableGrid"/>
        <w:tblW w:w="9360" w:type="dxa"/>
        <w:tblInd w:w="115" w:type="dxa"/>
        <w:tblLook w:val="04A0" w:firstRow="1" w:lastRow="0" w:firstColumn="1" w:lastColumn="0" w:noHBand="0" w:noVBand="1"/>
      </w:tblPr>
      <w:tblGrid>
        <w:gridCol w:w="9360"/>
      </w:tblGrid>
      <w:tr w:rsidR="00045504" w14:paraId="79996050" w14:textId="77777777" w:rsidTr="00B007F4">
        <w:tc>
          <w:tcPr>
            <w:tcW w:w="9360" w:type="dxa"/>
            <w:shd w:val="clear" w:color="auto" w:fill="F2F2F2" w:themeFill="background1" w:themeFillShade="F2"/>
          </w:tcPr>
          <w:p w14:paraId="129502CE" w14:textId="77777777" w:rsidR="00045504" w:rsidRPr="005628A7" w:rsidRDefault="00045504" w:rsidP="00B007F4">
            <w:pPr>
              <w:pStyle w:val="CodeSample"/>
              <w:rPr>
                <w:rStyle w:val="CodeSampleInline"/>
                <w:szCs w:val="20"/>
              </w:rPr>
            </w:pPr>
            <w:r w:rsidRPr="00A65B75">
              <w:t>import com.fiserv.dps.mobile.sdk.bridge.model.*</w:t>
            </w:r>
            <w:r w:rsidRPr="00A65B75">
              <w:br/>
              <w:t>import com.fiserv.dps.mobile.sdk.bridge.controller.Bridge</w:t>
            </w:r>
          </w:p>
        </w:tc>
      </w:tr>
    </w:tbl>
    <w:p w14:paraId="794E641C" w14:textId="03192F08" w:rsidR="00FE38CB" w:rsidRDefault="00DA028D" w:rsidP="00D703E8">
      <w:pPr>
        <w:pStyle w:val="Heading3"/>
      </w:pPr>
      <w:bookmarkStart w:id="40" w:name="_Toc133844837"/>
      <w:r w:rsidRPr="00DA028D">
        <w:t>Device Orientation Support (Optional)</w:t>
      </w:r>
      <w:bookmarkEnd w:id="40"/>
    </w:p>
    <w:p w14:paraId="782DED17" w14:textId="2686AAEE" w:rsidR="00DA028D" w:rsidRPr="00DA028D" w:rsidRDefault="00480DFB" w:rsidP="00E93943">
      <w:pPr>
        <w:pStyle w:val="Bullet1"/>
      </w:pPr>
      <w:r w:rsidRPr="00480DFB">
        <w:t>Add the configChanges below to the launching ZelleLaunchingActivity class in the Manifest file:</w:t>
      </w:r>
    </w:p>
    <w:tbl>
      <w:tblPr>
        <w:tblStyle w:val="TableGrid"/>
        <w:tblW w:w="9453" w:type="dxa"/>
        <w:tblInd w:w="115" w:type="dxa"/>
        <w:tblLook w:val="04A0" w:firstRow="1" w:lastRow="0" w:firstColumn="1" w:lastColumn="0" w:noHBand="0" w:noVBand="1"/>
      </w:tblPr>
      <w:tblGrid>
        <w:gridCol w:w="9453"/>
      </w:tblGrid>
      <w:tr w:rsidR="002E733A" w14:paraId="63E9B96E" w14:textId="77777777" w:rsidTr="001321A2">
        <w:tc>
          <w:tcPr>
            <w:tcW w:w="9453" w:type="dxa"/>
            <w:shd w:val="clear" w:color="auto" w:fill="F2F2F2" w:themeFill="background1" w:themeFillShade="F2"/>
          </w:tcPr>
          <w:p w14:paraId="5DDC34FD" w14:textId="77777777" w:rsidR="002E733A" w:rsidRPr="00A65B75" w:rsidRDefault="002E733A" w:rsidP="00A65B75">
            <w:pPr>
              <w:pStyle w:val="CodeSample"/>
            </w:pPr>
            <w:r w:rsidRPr="00A65B75">
              <w:t>android:configChanges="keyboardHidden|orientation|screenSize|layoutDirection|uiMode"</w:t>
            </w:r>
          </w:p>
        </w:tc>
      </w:tr>
    </w:tbl>
    <w:p w14:paraId="6EE692AA" w14:textId="118D3327" w:rsidR="00045504" w:rsidRDefault="001321A2" w:rsidP="004E2CB0">
      <w:pPr>
        <w:pStyle w:val="Heading3"/>
      </w:pPr>
      <w:bookmarkStart w:id="41" w:name="_Toc133844838"/>
      <w:r w:rsidRPr="001321A2">
        <w:t>Implementation Steps with Pseudocode (Kotlin)</w:t>
      </w:r>
      <w:bookmarkEnd w:id="41"/>
    </w:p>
    <w:p w14:paraId="70F02620" w14:textId="39B9DD23" w:rsidR="001321A2" w:rsidRPr="001321A2" w:rsidRDefault="002166D3" w:rsidP="003D3B65">
      <w:pPr>
        <w:pStyle w:val="Bullet1"/>
      </w:pPr>
      <w:r w:rsidRPr="002166D3">
        <w:t>Create a Zelle bridge configuration object.</w:t>
      </w:r>
    </w:p>
    <w:tbl>
      <w:tblPr>
        <w:tblStyle w:val="TableGrid"/>
        <w:tblW w:w="9360" w:type="dxa"/>
        <w:tblInd w:w="115" w:type="dxa"/>
        <w:tblLook w:val="04A0" w:firstRow="1" w:lastRow="0" w:firstColumn="1" w:lastColumn="0" w:noHBand="0" w:noVBand="1"/>
      </w:tblPr>
      <w:tblGrid>
        <w:gridCol w:w="9360"/>
      </w:tblGrid>
      <w:tr w:rsidR="000D62D3" w14:paraId="0D9C953C" w14:textId="77777777" w:rsidTr="00B007F4">
        <w:tc>
          <w:tcPr>
            <w:tcW w:w="9360" w:type="dxa"/>
            <w:shd w:val="clear" w:color="auto" w:fill="F2F2F2" w:themeFill="background1" w:themeFillShade="F2"/>
          </w:tcPr>
          <w:p w14:paraId="2189FAA7" w14:textId="3A40CBD7" w:rsidR="00422327" w:rsidRPr="004A73B0" w:rsidRDefault="00422327" w:rsidP="00422327">
            <w:pPr>
              <w:pStyle w:val="CodeSample"/>
            </w:pPr>
            <w:r w:rsidRPr="004A73B0">
              <w:t>val pdContact = mapOf(</w:t>
            </w:r>
            <w:r w:rsidRPr="00422327">
              <w:br/>
            </w:r>
            <w:r w:rsidRPr="004A73B0">
              <w:t xml:space="preserve">    "title" to "We would like to access your phone contacts",</w:t>
            </w:r>
            <w:r w:rsidRPr="00422327">
              <w:br/>
            </w:r>
            <w:r w:rsidRPr="004A73B0">
              <w:t xml:space="preserve">    "message" to "We only sync phone numbers and email addresses from your contact list to help you add and pay a new recipient in Zelle</w:t>
            </w:r>
            <w:r w:rsidRPr="00422327">
              <w:t>®</w:t>
            </w:r>
            <w:r w:rsidRPr="004A73B0">
              <w:t>"</w:t>
            </w:r>
            <w:r w:rsidRPr="00422327">
              <w:br/>
            </w:r>
            <w:r w:rsidRPr="004A73B0">
              <w:t>)</w:t>
            </w:r>
            <w:r w:rsidRPr="00422327">
              <w:br/>
            </w:r>
            <w:r w:rsidRPr="004A73B0">
              <w:t>val pdCamera = mapOf(</w:t>
            </w:r>
            <w:r w:rsidRPr="00422327">
              <w:br/>
            </w:r>
            <w:r w:rsidRPr="004A73B0">
              <w:lastRenderedPageBreak/>
              <w:t xml:space="preserve">    "title" to "We would like to access your camera",</w:t>
            </w:r>
            <w:r w:rsidRPr="00422327">
              <w:br/>
            </w:r>
            <w:r w:rsidRPr="004A73B0">
              <w:t xml:space="preserve">    "message" to "We only access your camera to help you add and pay a new recipient in Zelle</w:t>
            </w:r>
            <w:r w:rsidRPr="00422327">
              <w:t>®</w:t>
            </w:r>
            <w:r w:rsidRPr="004A73B0">
              <w:t>"</w:t>
            </w:r>
            <w:r w:rsidRPr="00422327">
              <w:br/>
            </w:r>
            <w:r w:rsidRPr="004A73B0">
              <w:t>)</w:t>
            </w:r>
            <w:r w:rsidRPr="00422327">
              <w:br/>
            </w:r>
            <w:r w:rsidRPr="004A73B0">
              <w:t>val pdPhotos = mapOf(</w:t>
            </w:r>
            <w:r w:rsidRPr="00422327">
              <w:br/>
            </w:r>
            <w:r w:rsidRPr="004A73B0">
              <w:t xml:space="preserve">    "title" to "We would like to access your photos",</w:t>
            </w:r>
            <w:r w:rsidRPr="00422327">
              <w:br/>
            </w:r>
            <w:r w:rsidRPr="004A73B0">
              <w:t xml:space="preserve">    "message" to "We only access your photos to help you add and pay a new recipient in Zelle</w:t>
            </w:r>
            <w:r w:rsidRPr="00422327">
              <w:t>®</w:t>
            </w:r>
            <w:r w:rsidRPr="004A73B0">
              <w:t>"</w:t>
            </w:r>
            <w:r w:rsidRPr="00422327">
              <w:br/>
            </w:r>
            <w:r w:rsidRPr="004A73B0">
              <w:t>)</w:t>
            </w:r>
          </w:p>
          <w:p w14:paraId="7C8ED021" w14:textId="5130710E" w:rsidR="00A305C0" w:rsidRDefault="000D62D3" w:rsidP="00A305C0">
            <w:pPr>
              <w:pStyle w:val="CodeSample"/>
            </w:pPr>
            <w:r w:rsidRPr="004D09E8">
              <w:t>val zelle = Zelle(</w:t>
            </w:r>
            <w:r w:rsidRPr="004D09E8">
              <w:br/>
              <w:t xml:space="preserve">    applicationName = "Demo Bank", //Optional</w:t>
            </w:r>
            <w:r w:rsidRPr="004D09E8">
              <w:br/>
              <w:t xml:space="preserve">    baseURL = "https://certtransfers.fta.cashedge.com/popnet/faces/loginServlet",</w:t>
            </w:r>
            <w:r w:rsidRPr="004D09E8">
              <w:br/>
              <w:t xml:space="preserve">    institutionId = "88850000",</w:t>
            </w:r>
            <w:r w:rsidRPr="004D09E8">
              <w:br/>
              <w:t xml:space="preserve">    product = "zelle",</w:t>
            </w:r>
            <w:r w:rsidRPr="004D09E8">
              <w:br/>
              <w:t xml:space="preserve">    ssoKey = "e78abf35705a6d9b51fbf3939aa82489",</w:t>
            </w:r>
            <w:r w:rsidR="00AE71D4">
              <w:br/>
            </w:r>
            <w:r w:rsidR="00A305C0">
              <w:t xml:space="preserve">    </w:t>
            </w:r>
            <w:r w:rsidR="00A305C0" w:rsidRPr="00F009C5">
              <w:t>fi_callback = true, // Mandatory when handling getValue method otherwise optional</w:t>
            </w:r>
            <w:r w:rsidR="00A305C0" w:rsidRPr="00F009C5">
              <w:br/>
              <w:t xml:space="preserve">    loaderData= mapOf(</w:t>
            </w:r>
            <w:r w:rsidR="00A305C0" w:rsidRPr="00F009C5">
              <w:br/>
            </w:r>
            <w:r w:rsidR="00A305C0" w:rsidRPr="00F009C5">
              <w:tab/>
              <w:t xml:space="preserve">  "loaderColor" to "hex color",</w:t>
            </w:r>
            <w:r w:rsidR="00A305C0" w:rsidRPr="00F009C5">
              <w:br/>
            </w:r>
            <w:r w:rsidR="00A305C0" w:rsidRPr="00F009C5">
              <w:tab/>
              <w:t xml:space="preserve">  "bgColor" to "hex color"</w:t>
            </w:r>
            <w:r w:rsidR="00A305C0" w:rsidRPr="00F009C5">
              <w:br/>
            </w:r>
            <w:r w:rsidR="00A305C0">
              <w:t xml:space="preserve">    ),</w:t>
            </w:r>
            <w:r w:rsidR="00A305C0">
              <w:tab/>
            </w:r>
            <w:r w:rsidR="00691A80">
              <w:t>//Optional</w:t>
            </w:r>
            <w:r w:rsidR="00A305C0">
              <w:tab/>
            </w:r>
          </w:p>
          <w:p w14:paraId="58353E1C" w14:textId="4FF29580" w:rsidR="000D62D3" w:rsidRPr="004D09E8" w:rsidRDefault="00AE71D4" w:rsidP="004D09E8">
            <w:pPr>
              <w:pStyle w:val="CodeSample"/>
              <w:rPr>
                <w:rStyle w:val="CodeSampleInline"/>
              </w:rPr>
            </w:pPr>
            <w:r w:rsidRPr="00AE71D4">
              <w:t xml:space="preserve">    appData= mapOf(</w:t>
            </w:r>
            <w:r w:rsidRPr="00AE71D4">
              <w:br/>
              <w:t xml:space="preserve">        "pd_contact" to pdContact,</w:t>
            </w:r>
            <w:r w:rsidRPr="00AE71D4">
              <w:br/>
              <w:t xml:space="preserve">        "pd_camera" to pdCamera,</w:t>
            </w:r>
            <w:r w:rsidRPr="00AE71D4">
              <w:br/>
              <w:t xml:space="preserve">        "pd_gallery" to pdPhotos</w:t>
            </w:r>
            <w:r w:rsidRPr="00AE71D4">
              <w:br/>
              <w:t xml:space="preserve">    ), //Optional</w:t>
            </w:r>
            <w:r w:rsidR="000D62D3" w:rsidRPr="004D09E8">
              <w:br/>
              <w:t xml:space="preserve">    parameters = mapOf(</w:t>
            </w:r>
            <w:r w:rsidR="000D62D3" w:rsidRPr="004D09E8">
              <w:br/>
              <w:t xml:space="preserve">        "key1" to "value1",</w:t>
            </w:r>
            <w:r w:rsidR="000D62D3" w:rsidRPr="004D09E8">
              <w:br/>
              <w:t xml:space="preserve">        "key2" to "value2",</w:t>
            </w:r>
            <w:r w:rsidR="000D62D3" w:rsidRPr="004D09E8">
              <w:br/>
              <w:t xml:space="preserve">        "key3" to "value3"</w:t>
            </w:r>
            <w:r w:rsidR="000D62D3" w:rsidRPr="004D09E8">
              <w:br/>
              <w:t xml:space="preserve">    )</w:t>
            </w:r>
            <w:r w:rsidR="00AF29B7" w:rsidRPr="00AE71D4">
              <w:t xml:space="preserve"> //Optional</w:t>
            </w:r>
            <w:r w:rsidR="00EF7B60">
              <w:t xml:space="preserve"> </w:t>
            </w:r>
            <w:r w:rsidR="007518BC">
              <w:t xml:space="preserve">unless </w:t>
            </w:r>
            <w:r w:rsidR="002F393F">
              <w:t>Zelle is accessed through</w:t>
            </w:r>
            <w:r w:rsidR="007518BC">
              <w:t xml:space="preserve"> Bill Pay</w:t>
            </w:r>
            <w:r w:rsidR="000D62D3" w:rsidRPr="004D09E8">
              <w:br/>
              <w:t>)</w:t>
            </w:r>
          </w:p>
        </w:tc>
      </w:tr>
    </w:tbl>
    <w:p w14:paraId="1BF484B2" w14:textId="3506673B" w:rsidR="006B54FD" w:rsidRDefault="006B54FD" w:rsidP="006B54FD">
      <w:pPr>
        <w:pStyle w:val="NoteHead"/>
      </w:pPr>
      <w:r w:rsidRPr="003A5494">
        <w:lastRenderedPageBreak/>
        <w:t>Note</w:t>
      </w:r>
      <w:r>
        <w:t>:</w:t>
      </w:r>
    </w:p>
    <w:p w14:paraId="51B30CE9" w14:textId="51BC510A" w:rsidR="009F3715" w:rsidRPr="003A5494" w:rsidRDefault="009F3715" w:rsidP="009F3715">
      <w:pPr>
        <w:pStyle w:val="NoteText"/>
      </w:pPr>
      <w:r w:rsidRPr="009F3715">
        <w:t xml:space="preserve">ZelleSDK will </w:t>
      </w:r>
      <w:r w:rsidRPr="00D06966">
        <w:rPr>
          <w:b/>
          <w:bCs/>
        </w:rPr>
        <w:t>automatically</w:t>
      </w:r>
      <w:r w:rsidRPr="009F3715">
        <w:t xml:space="preserve"> add the appropriate default values for these parameters to the URL: product.version and container (mobile_sdk_android).</w:t>
      </w:r>
    </w:p>
    <w:p w14:paraId="191067C7" w14:textId="04637A67" w:rsidR="004D09E8" w:rsidRDefault="00E33FDA" w:rsidP="00724E85">
      <w:pPr>
        <w:pStyle w:val="Bullet1"/>
      </w:pPr>
      <w:r w:rsidRPr="00E33FDA">
        <w:t>Create a Bridge object (optional lazy implementation).</w:t>
      </w:r>
    </w:p>
    <w:p w14:paraId="60267E4E" w14:textId="2E171705" w:rsidR="00874DD8" w:rsidRDefault="00874DD8" w:rsidP="00874DD8">
      <w:pPr>
        <w:pStyle w:val="NoteHead"/>
      </w:pPr>
      <w:r w:rsidRPr="003A5494">
        <w:t>Note</w:t>
      </w:r>
      <w:r>
        <w:t>:</w:t>
      </w:r>
    </w:p>
    <w:p w14:paraId="46DAE6DE" w14:textId="19EA03D7" w:rsidR="00874DD8" w:rsidRDefault="00EF443E" w:rsidP="002B5EE2">
      <w:pPr>
        <w:pStyle w:val="NoteText"/>
      </w:pPr>
      <w:r w:rsidRPr="00EF443E">
        <w:t xml:space="preserve">Pass the appropriate parent appActivity (type Activity) to </w:t>
      </w:r>
      <w:r w:rsidRPr="00E54DC7">
        <w:rPr>
          <w:rFonts w:ascii="Consolas" w:hAnsi="Consolas"/>
        </w:rPr>
        <w:t>activity</w:t>
      </w:r>
      <w:r w:rsidRPr="00EF443E">
        <w:t>.</w:t>
      </w:r>
    </w:p>
    <w:tbl>
      <w:tblPr>
        <w:tblStyle w:val="TableGrid"/>
        <w:tblW w:w="9360" w:type="dxa"/>
        <w:tblInd w:w="115" w:type="dxa"/>
        <w:tblLook w:val="04A0" w:firstRow="1" w:lastRow="0" w:firstColumn="1" w:lastColumn="0" w:noHBand="0" w:noVBand="1"/>
      </w:tblPr>
      <w:tblGrid>
        <w:gridCol w:w="9360"/>
      </w:tblGrid>
      <w:tr w:rsidR="00A9662D" w14:paraId="38151BE4" w14:textId="77777777" w:rsidTr="00B007F4">
        <w:tc>
          <w:tcPr>
            <w:tcW w:w="9360" w:type="dxa"/>
            <w:shd w:val="clear" w:color="auto" w:fill="F2F2F2" w:themeFill="background1" w:themeFillShade="F2"/>
          </w:tcPr>
          <w:p w14:paraId="7FFA156E" w14:textId="77777777" w:rsidR="00A9662D" w:rsidRPr="00A9662D" w:rsidRDefault="00A9662D" w:rsidP="00A9662D">
            <w:pPr>
              <w:pStyle w:val="CodeSample"/>
              <w:rPr>
                <w:rStyle w:val="CodeSampleInline"/>
              </w:rPr>
            </w:pPr>
            <w:r w:rsidRPr="00A9662D">
              <w:t xml:space="preserve">private val bridge: Bridge by lazy { </w:t>
            </w:r>
            <w:r w:rsidRPr="00A9662D">
              <w:br/>
              <w:t xml:space="preserve">    Bridge(</w:t>
            </w:r>
            <w:r w:rsidRPr="00A9662D">
              <w:br/>
              <w:t xml:space="preserve">        activity = this, </w:t>
            </w:r>
            <w:r w:rsidRPr="00A9662D">
              <w:br/>
              <w:t xml:space="preserve">        config = zelle </w:t>
            </w:r>
            <w:r w:rsidRPr="00A9662D">
              <w:br/>
              <w:t xml:space="preserve">    )</w:t>
            </w:r>
            <w:r w:rsidRPr="00A9662D">
              <w:br/>
              <w:t>}</w:t>
            </w:r>
          </w:p>
        </w:tc>
      </w:tr>
    </w:tbl>
    <w:p w14:paraId="41A1FBEA" w14:textId="70E4A85D" w:rsidR="00EF443E" w:rsidRDefault="007A50EC" w:rsidP="001F5096">
      <w:pPr>
        <w:pStyle w:val="Heading4"/>
      </w:pPr>
      <w:r w:rsidRPr="007A50EC">
        <w:t>Launch Zelle</w:t>
      </w:r>
      <w:r w:rsidRPr="007A50EC">
        <w:rPr>
          <w:vertAlign w:val="superscript"/>
        </w:rPr>
        <w:t>®</w:t>
      </w:r>
      <w:r w:rsidRPr="007A50EC">
        <w:t xml:space="preserve"> inside another view using code initialization (Recommended)</w:t>
      </w:r>
    </w:p>
    <w:p w14:paraId="42E3C7A8" w14:textId="775BEE16" w:rsidR="00A9662D" w:rsidRDefault="0000197E" w:rsidP="00EF443E">
      <w:r w:rsidRPr="0000197E">
        <w:t>If replacing an existing WebView, replace existing WebView with BridgeView.</w:t>
      </w:r>
    </w:p>
    <w:tbl>
      <w:tblPr>
        <w:tblStyle w:val="TableGrid"/>
        <w:tblW w:w="9360" w:type="dxa"/>
        <w:tblInd w:w="115" w:type="dxa"/>
        <w:tblLook w:val="04A0" w:firstRow="1" w:lastRow="0" w:firstColumn="1" w:lastColumn="0" w:noHBand="0" w:noVBand="1"/>
      </w:tblPr>
      <w:tblGrid>
        <w:gridCol w:w="9360"/>
      </w:tblGrid>
      <w:tr w:rsidR="00DD0995" w14:paraId="330AEEC3" w14:textId="77777777" w:rsidTr="00B007F4">
        <w:tc>
          <w:tcPr>
            <w:tcW w:w="9360" w:type="dxa"/>
            <w:shd w:val="clear" w:color="auto" w:fill="F2F2F2" w:themeFill="background1" w:themeFillShade="F2"/>
          </w:tcPr>
          <w:p w14:paraId="757FA259" w14:textId="77777777" w:rsidR="00DD0995" w:rsidRPr="00DD0995" w:rsidRDefault="00DD0995" w:rsidP="00B007F4">
            <w:pPr>
              <w:pStyle w:val="CodeSample"/>
            </w:pPr>
            <w:r w:rsidRPr="00DD0995">
              <w:lastRenderedPageBreak/>
              <w:t>// optionally: set the contact pre-caching flag (default: false)</w:t>
            </w:r>
            <w:r w:rsidRPr="00DD0995">
              <w:br/>
              <w:t>zelle.preCacheContacts = true</w:t>
            </w:r>
          </w:p>
          <w:p w14:paraId="3C841AF5" w14:textId="363D2B79" w:rsidR="00DD0995" w:rsidRPr="00D05CE9" w:rsidRDefault="00DD0995" w:rsidP="00B007F4">
            <w:pPr>
              <w:pStyle w:val="CodeSample"/>
              <w:rPr>
                <w:rStyle w:val="CodeSampleInline"/>
                <w:szCs w:val="20"/>
              </w:rPr>
            </w:pPr>
            <w:r w:rsidRPr="00DD0995">
              <w:t>val zelleView = bridge.view()</w:t>
            </w:r>
            <w:r w:rsidRPr="00DD0995">
              <w:br/>
              <w:t>supportFragmentManager.beginTransaction().apply {</w:t>
            </w:r>
            <w:r w:rsidRPr="00DD0995">
              <w:br/>
              <w:t xml:space="preserve">   replace(R.id.desiredLocation, zelleView) </w:t>
            </w:r>
            <w:r w:rsidRPr="00DD0995">
              <w:br/>
              <w:t xml:space="preserve">   commit ()</w:t>
            </w:r>
            <w:r w:rsidRPr="00DD0995">
              <w:br/>
              <w:t>}</w:t>
            </w:r>
          </w:p>
        </w:tc>
      </w:tr>
    </w:tbl>
    <w:p w14:paraId="1CC9C139" w14:textId="57AFA55A" w:rsidR="0000197E" w:rsidRDefault="005C1461" w:rsidP="00954FD9">
      <w:pPr>
        <w:pStyle w:val="Heading4"/>
      </w:pPr>
      <w:r w:rsidRPr="005C1461">
        <w:t>Launch Zelle</w:t>
      </w:r>
      <w:r w:rsidRPr="005C1461">
        <w:rPr>
          <w:vertAlign w:val="superscript"/>
        </w:rPr>
        <w:t>®</w:t>
      </w:r>
      <w:r w:rsidRPr="005C1461">
        <w:t xml:space="preserve"> as a popup (not inside another view)</w:t>
      </w:r>
    </w:p>
    <w:tbl>
      <w:tblPr>
        <w:tblStyle w:val="TableGrid"/>
        <w:tblW w:w="9360" w:type="dxa"/>
        <w:tblInd w:w="115" w:type="dxa"/>
        <w:tblLook w:val="04A0" w:firstRow="1" w:lastRow="0" w:firstColumn="1" w:lastColumn="0" w:noHBand="0" w:noVBand="1"/>
      </w:tblPr>
      <w:tblGrid>
        <w:gridCol w:w="9360"/>
      </w:tblGrid>
      <w:tr w:rsidR="003B0EB0" w14:paraId="576CBE12" w14:textId="77777777" w:rsidTr="00B007F4">
        <w:tc>
          <w:tcPr>
            <w:tcW w:w="9360" w:type="dxa"/>
            <w:shd w:val="clear" w:color="auto" w:fill="F2F2F2" w:themeFill="background1" w:themeFillShade="F2"/>
          </w:tcPr>
          <w:p w14:paraId="0515BBB1" w14:textId="77777777" w:rsidR="003B0EB0" w:rsidRPr="003B0EB0" w:rsidRDefault="003B0EB0" w:rsidP="00B007F4">
            <w:pPr>
              <w:pStyle w:val="CodeSample"/>
            </w:pPr>
            <w:r w:rsidRPr="003B0EB0">
              <w:t>// optionally: set the contact pre-caching flag (default: false)</w:t>
            </w:r>
            <w:r>
              <w:br/>
            </w:r>
            <w:r w:rsidRPr="003B0EB0">
              <w:t>zelle.preCacheContacts = true</w:t>
            </w:r>
          </w:p>
          <w:p w14:paraId="2DCE1E4A" w14:textId="77777777" w:rsidR="003B0EB0" w:rsidRPr="00D05CE9" w:rsidRDefault="003B0EB0" w:rsidP="00B007F4">
            <w:pPr>
              <w:pStyle w:val="CodeSample"/>
              <w:rPr>
                <w:rStyle w:val="CodeSampleInline"/>
              </w:rPr>
            </w:pPr>
            <w:r w:rsidRPr="003B0EB0">
              <w:t>val zellePopup = bridge.popup()</w:t>
            </w:r>
            <w:r w:rsidRPr="003B0EB0">
              <w:br/>
              <w:t>zellePopup.show(supportFragmentManager, zellePopup.tag)</w:t>
            </w:r>
          </w:p>
        </w:tc>
      </w:tr>
    </w:tbl>
    <w:p w14:paraId="02218D0D" w14:textId="12450953" w:rsidR="004567DB" w:rsidRDefault="004567DB" w:rsidP="004567DB">
      <w:pPr>
        <w:pStyle w:val="Heading4"/>
        <w:rPr>
          <w:rFonts w:eastAsia="Arial" w:cs="Arial"/>
        </w:rPr>
      </w:pPr>
      <w:r w:rsidRPr="5434C5D1">
        <w:rPr>
          <w:rFonts w:eastAsia="Arial" w:cs="Arial"/>
        </w:rPr>
        <w:t>Session Timeout</w:t>
      </w:r>
      <w:r w:rsidR="00C520CC">
        <w:rPr>
          <w:rFonts w:eastAsia="Arial" w:cs="Arial"/>
        </w:rPr>
        <w:t xml:space="preserve"> </w:t>
      </w:r>
      <w:r w:rsidR="00B41B40" w:rsidRPr="00B41B40">
        <w:rPr>
          <w:rFonts w:eastAsia="Arial" w:cs="Arial"/>
        </w:rPr>
        <w:t>and Intercepting Web Links</w:t>
      </w:r>
    </w:p>
    <w:tbl>
      <w:tblPr>
        <w:tblStyle w:val="TableGrid"/>
        <w:tblW w:w="9360" w:type="dxa"/>
        <w:tblInd w:w="115" w:type="dxa"/>
        <w:tblLook w:val="04A0" w:firstRow="1" w:lastRow="0" w:firstColumn="1" w:lastColumn="0" w:noHBand="0" w:noVBand="1"/>
      </w:tblPr>
      <w:tblGrid>
        <w:gridCol w:w="9360"/>
      </w:tblGrid>
      <w:tr w:rsidR="00F10A4A" w14:paraId="7A9024C0" w14:textId="77777777" w:rsidTr="001C7C40">
        <w:tc>
          <w:tcPr>
            <w:tcW w:w="9360" w:type="dxa"/>
            <w:shd w:val="clear" w:color="auto" w:fill="F2F2F2" w:themeFill="background1" w:themeFillShade="F2"/>
          </w:tcPr>
          <w:p w14:paraId="7D73AA6F" w14:textId="77777777" w:rsidR="00F10A4A" w:rsidRPr="007B70C2" w:rsidRDefault="00F10A4A" w:rsidP="00F10A4A">
            <w:pPr>
              <w:pStyle w:val="CodeSample"/>
            </w:pPr>
            <w:r w:rsidRPr="007B70C2">
              <w:t>//Implement the GenericTag with Activity/Fragment</w:t>
            </w:r>
          </w:p>
          <w:p w14:paraId="2BA715CA" w14:textId="16C6D4C3" w:rsidR="00F10A4A" w:rsidRPr="007B70C2" w:rsidRDefault="00F10A4A" w:rsidP="00F10A4A">
            <w:pPr>
              <w:pStyle w:val="CodeSample"/>
            </w:pPr>
            <w:r w:rsidRPr="007B70C2">
              <w:t>Class ZelleLaunchFragment: Fragment (), GenericTag{</w:t>
            </w:r>
            <w:r w:rsidR="000F677E">
              <w:br/>
            </w:r>
            <w:r w:rsidRPr="007B70C2">
              <w:t xml:space="preserve">  override fun onCreateView(inflater: LayoutInflater, container ViewGroup?, savedInstanceState: Bundle?) {</w:t>
            </w:r>
            <w:r w:rsidR="00A00E27">
              <w:br/>
            </w:r>
            <w:r w:rsidRPr="007B70C2">
              <w:t xml:space="preserve">    _binding = FragmentZelleLau</w:t>
            </w:r>
            <w:r w:rsidR="00D97556">
              <w:t>n</w:t>
            </w:r>
            <w:r w:rsidRPr="007B70C2">
              <w:t>chBinding.inflater.inflate(inflater, container, false)</w:t>
            </w:r>
            <w:r w:rsidR="006C78C4">
              <w:br/>
            </w:r>
            <w:r w:rsidRPr="007B70C2">
              <w:t xml:space="preserve">    //Initialize generic tag</w:t>
            </w:r>
            <w:r w:rsidR="006C78C4">
              <w:br/>
            </w:r>
            <w:r w:rsidRPr="007B70C2">
              <w:t xml:space="preserve">    genericTag = this</w:t>
            </w:r>
            <w:r w:rsidR="006C78C4">
              <w:br/>
            </w:r>
            <w:r w:rsidRPr="007B70C2">
              <w:t xml:space="preserve">  return bi</w:t>
            </w:r>
            <w:r w:rsidR="00065DE9">
              <w:t>n</w:t>
            </w:r>
            <w:r w:rsidRPr="007B70C2">
              <w:t>ding.root</w:t>
            </w:r>
            <w:r w:rsidR="006C78C4">
              <w:br/>
            </w:r>
            <w:r w:rsidRPr="007B70C2">
              <w:t xml:space="preserve">  }</w:t>
            </w:r>
            <w:r w:rsidR="00CF7E09">
              <w:br/>
            </w:r>
            <w:r w:rsidRPr="007B70C2">
              <w:t>}</w:t>
            </w:r>
          </w:p>
          <w:p w14:paraId="43FBACF7" w14:textId="77777777" w:rsidR="00F10A4A" w:rsidRPr="007B70C2" w:rsidRDefault="00F10A4A" w:rsidP="00F10A4A">
            <w:pPr>
              <w:pStyle w:val="CodeSample"/>
            </w:pPr>
          </w:p>
          <w:p w14:paraId="29275D9E" w14:textId="3FFF9975" w:rsidR="00F10A4A" w:rsidRPr="00A116E1" w:rsidRDefault="00F10A4A" w:rsidP="00F10A4A">
            <w:pPr>
              <w:pStyle w:val="CodeSample"/>
            </w:pPr>
            <w:r w:rsidRPr="007B70C2">
              <w:t>//Inside the class override the sessionTag method</w:t>
            </w:r>
            <w:r w:rsidR="00A305C0" w:rsidRPr="00A116E1">
              <w:t xml:space="preserve"> &amp; get</w:t>
            </w:r>
            <w:r w:rsidR="00B91A6B" w:rsidRPr="00A116E1">
              <w:t>Value</w:t>
            </w:r>
            <w:r w:rsidR="00A305C0" w:rsidRPr="00A116E1">
              <w:t xml:space="preserve"> method</w:t>
            </w:r>
          </w:p>
          <w:p w14:paraId="2ED57C8C" w14:textId="6259B356" w:rsidR="00F10A4A" w:rsidRDefault="00F10A4A" w:rsidP="007E6D71">
            <w:pPr>
              <w:pStyle w:val="CodeSample"/>
            </w:pPr>
            <w:r w:rsidRPr="007B70C2">
              <w:t>override fun sessionTag(name: String) {</w:t>
            </w:r>
            <w:r w:rsidR="007E6D71">
              <w:br/>
            </w:r>
            <w:r w:rsidRPr="007B70C2">
              <w:t xml:space="preserve">    if (name == “Landing”){</w:t>
            </w:r>
            <w:r w:rsidR="008261F4">
              <w:br/>
            </w:r>
            <w:r w:rsidRPr="007B70C2">
              <w:t xml:space="preserve">        //Here navigate</w:t>
            </w:r>
            <w:r w:rsidR="00691A80">
              <w:t>s</w:t>
            </w:r>
            <w:r w:rsidRPr="007B70C2">
              <w:t xml:space="preserve"> the application to </w:t>
            </w:r>
            <w:r w:rsidR="00003356">
              <w:t>the</w:t>
            </w:r>
            <w:r w:rsidRPr="007B70C2">
              <w:t xml:space="preserve"> desire</w:t>
            </w:r>
            <w:r w:rsidR="00003356">
              <w:t>d</w:t>
            </w:r>
            <w:r w:rsidRPr="007B70C2">
              <w:t xml:space="preserve"> screen. (This function will be triggered after the session expire</w:t>
            </w:r>
            <w:r w:rsidR="00003356">
              <w:t>s</w:t>
            </w:r>
            <w:r w:rsidRPr="007B70C2">
              <w:t xml:space="preserve">) </w:t>
            </w:r>
            <w:r w:rsidR="008261F4">
              <w:br/>
            </w:r>
            <w:r w:rsidRPr="007B70C2">
              <w:t xml:space="preserve">    }</w:t>
            </w:r>
            <w:r w:rsidR="00CF7E09">
              <w:br/>
            </w:r>
            <w:r w:rsidRPr="007B70C2">
              <w:t>}</w:t>
            </w:r>
          </w:p>
          <w:p w14:paraId="01B56D2E" w14:textId="77777777" w:rsidR="00AD175D" w:rsidRDefault="00AD175D" w:rsidP="00AD175D">
            <w:pPr>
              <w:pStyle w:val="CodeSample"/>
            </w:pPr>
            <w:r>
              <w:t xml:space="preserve">// If the parent app has passed true for the fi_callback parameter, if the user </w:t>
            </w:r>
            <w:r>
              <w:br/>
              <w:t xml:space="preserve">// clicks on a web link such as the "Privacy Policy" link on the Zelle UI, then </w:t>
            </w:r>
            <w:r>
              <w:br/>
              <w:t xml:space="preserve">// the getValue method will be triggered and pass "privacy policy" as the value </w:t>
            </w:r>
            <w:r>
              <w:br/>
              <w:t>// for the name parameter. The parent app handles this callback on their side.</w:t>
            </w:r>
          </w:p>
          <w:p w14:paraId="560C64C8" w14:textId="77777777" w:rsidR="005961F8" w:rsidRPr="00B564F8" w:rsidRDefault="005961F8" w:rsidP="005961F8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5961F8">
              <w:rPr>
                <w:rStyle w:val="normaltextrun"/>
                <w:rFonts w:ascii="Consolas" w:hAnsi="Consolas" w:cs="Segoe UI"/>
                <w:sz w:val="20"/>
                <w:szCs w:val="20"/>
              </w:rPr>
              <w:t>override fun getValue(name: String) {</w:t>
            </w:r>
            <w:r w:rsidRPr="00B564F8">
              <w:rPr>
                <w:rStyle w:val="scxw192259001"/>
                <w:rFonts w:ascii="Consolas" w:hAnsi="Consolas" w:cs="Segoe UI"/>
                <w:sz w:val="20"/>
                <w:szCs w:val="20"/>
              </w:rPr>
              <w:t> </w:t>
            </w:r>
            <w:r w:rsidRPr="00B564F8">
              <w:rPr>
                <w:rFonts w:ascii="Consolas" w:hAnsi="Consolas" w:cs="Segoe UI"/>
                <w:sz w:val="20"/>
                <w:szCs w:val="20"/>
              </w:rPr>
              <w:br/>
            </w:r>
            <w:r w:rsidRPr="005961F8">
              <w:rPr>
                <w:rStyle w:val="normaltextrun"/>
                <w:rFonts w:ascii="Consolas" w:hAnsi="Consolas" w:cs="Segoe UI"/>
                <w:sz w:val="20"/>
                <w:szCs w:val="20"/>
              </w:rPr>
              <w:t>    if (name == “TAG_NAME”) {</w:t>
            </w:r>
            <w:r w:rsidRPr="005961F8">
              <w:rPr>
                <w:rStyle w:val="scxw192259001"/>
                <w:rFonts w:ascii="Consolas" w:hAnsi="Consolas" w:cs="Segoe UI"/>
                <w:sz w:val="20"/>
                <w:szCs w:val="20"/>
              </w:rPr>
              <w:t> </w:t>
            </w:r>
            <w:r w:rsidRPr="00B564F8">
              <w:rPr>
                <w:rFonts w:ascii="Consolas" w:hAnsi="Consolas" w:cs="Segoe UI"/>
                <w:sz w:val="20"/>
                <w:szCs w:val="20"/>
              </w:rPr>
              <w:br/>
            </w:r>
            <w:r w:rsidRPr="005961F8">
              <w:rPr>
                <w:rStyle w:val="normaltextrun"/>
                <w:rFonts w:ascii="Consolas" w:hAnsi="Consolas" w:cs="Segoe UI"/>
                <w:sz w:val="20"/>
                <w:szCs w:val="20"/>
              </w:rPr>
              <w:t>        //Here navigates the application to the desired screen. (This function will help to communicate between Zelle UI and parent app)</w:t>
            </w:r>
            <w:r w:rsidRPr="005961F8">
              <w:rPr>
                <w:rStyle w:val="eop"/>
                <w:rFonts w:ascii="Consolas" w:hAnsi="Consolas" w:cs="Segoe UI"/>
                <w:sz w:val="20"/>
                <w:szCs w:val="20"/>
              </w:rPr>
              <w:t> </w:t>
            </w:r>
          </w:p>
          <w:p w14:paraId="66E361BD" w14:textId="34832AD8" w:rsidR="00A305C0" w:rsidRDefault="005961F8" w:rsidP="005961F8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B564F8">
              <w:rPr>
                <w:rStyle w:val="normaltextrun"/>
                <w:rFonts w:ascii="Consolas" w:hAnsi="Consolas" w:cs="Segoe UI"/>
                <w:sz w:val="20"/>
                <w:szCs w:val="20"/>
              </w:rPr>
              <w:t xml:space="preserve">    </w:t>
            </w:r>
            <w:r w:rsidRPr="005961F8">
              <w:rPr>
                <w:rStyle w:val="normaltextrun"/>
                <w:rFonts w:ascii="Consolas" w:hAnsi="Consolas" w:cs="Segoe UI"/>
                <w:sz w:val="20"/>
                <w:szCs w:val="20"/>
              </w:rPr>
              <w:t>}</w:t>
            </w:r>
            <w:r w:rsidRPr="00B564F8">
              <w:rPr>
                <w:rStyle w:val="scxw192259001"/>
                <w:rFonts w:ascii="Consolas" w:hAnsi="Consolas" w:cs="Segoe UI"/>
                <w:sz w:val="20"/>
                <w:szCs w:val="20"/>
              </w:rPr>
              <w:t> </w:t>
            </w:r>
            <w:r w:rsidRPr="00B564F8">
              <w:rPr>
                <w:rFonts w:ascii="Consolas" w:hAnsi="Consolas" w:cs="Segoe UI"/>
                <w:sz w:val="20"/>
                <w:szCs w:val="20"/>
              </w:rPr>
              <w:br/>
            </w:r>
            <w:r w:rsidRPr="005961F8">
              <w:rPr>
                <w:rStyle w:val="normaltextrun"/>
                <w:rFonts w:ascii="Consolas" w:hAnsi="Consolas" w:cs="Segoe UI"/>
                <w:sz w:val="20"/>
                <w:szCs w:val="20"/>
              </w:rPr>
              <w:t>}</w:t>
            </w:r>
          </w:p>
          <w:p w14:paraId="0C38CFFF" w14:textId="4192911A" w:rsidR="00A305C0" w:rsidRPr="00D05CE9" w:rsidRDefault="00A305C0" w:rsidP="007E6D71">
            <w:pPr>
              <w:pStyle w:val="CodeSample"/>
              <w:rPr>
                <w:rStyle w:val="CodeSampleInline"/>
              </w:rPr>
            </w:pPr>
          </w:p>
        </w:tc>
      </w:tr>
    </w:tbl>
    <w:p w14:paraId="3C5BCD5D" w14:textId="4E91A0DA" w:rsidR="00B034D1" w:rsidRDefault="00B034D1" w:rsidP="00B034D1"/>
    <w:p w14:paraId="08676044" w14:textId="3F1579FE" w:rsidR="005C1461" w:rsidRDefault="00872CC3" w:rsidP="00272D03">
      <w:pPr>
        <w:pStyle w:val="Heading3"/>
      </w:pPr>
      <w:bookmarkStart w:id="42" w:name="_Toc133844839"/>
      <w:r w:rsidRPr="00872CC3">
        <w:lastRenderedPageBreak/>
        <w:t>Implementation Steps with Pseudocode (Java)</w:t>
      </w:r>
      <w:bookmarkEnd w:id="42"/>
    </w:p>
    <w:p w14:paraId="35F5D84C" w14:textId="07DD9A72" w:rsidR="00872CC3" w:rsidRDefault="000100D2" w:rsidP="00BF4AFC">
      <w:pPr>
        <w:pStyle w:val="Bullet1"/>
      </w:pPr>
      <w:r w:rsidRPr="000100D2">
        <w:t>Create a Zelle bridge configuration object.</w:t>
      </w:r>
    </w:p>
    <w:tbl>
      <w:tblPr>
        <w:tblStyle w:val="TableGrid"/>
        <w:tblW w:w="9360" w:type="dxa"/>
        <w:tblInd w:w="115" w:type="dxa"/>
        <w:tblLook w:val="04A0" w:firstRow="1" w:lastRow="0" w:firstColumn="1" w:lastColumn="0" w:noHBand="0" w:noVBand="1"/>
      </w:tblPr>
      <w:tblGrid>
        <w:gridCol w:w="9360"/>
      </w:tblGrid>
      <w:tr w:rsidR="00A9151A" w14:paraId="241349D9" w14:textId="77777777" w:rsidTr="00B007F4">
        <w:tc>
          <w:tcPr>
            <w:tcW w:w="9360" w:type="dxa"/>
            <w:shd w:val="clear" w:color="auto" w:fill="F2F2F2" w:themeFill="background1" w:themeFillShade="F2"/>
          </w:tcPr>
          <w:p w14:paraId="3D6F5703" w14:textId="5A3BE5A2" w:rsidR="00EE728F" w:rsidRDefault="00A9151A" w:rsidP="00B007F4">
            <w:pPr>
              <w:pStyle w:val="CodeSample"/>
            </w:pPr>
            <w:r w:rsidRPr="00A9151A">
              <w:t>HashMap&lt;String, String&gt; params = new HashMap&lt;String, String&gt;</w:t>
            </w:r>
            <w:r w:rsidR="004A4C08">
              <w:t xml:space="preserve"> </w:t>
            </w:r>
            <w:r w:rsidRPr="00A9151A">
              <w:t>();</w:t>
            </w:r>
            <w:r w:rsidRPr="00A9151A">
              <w:br/>
              <w:t>params.put("key1", "value1");</w:t>
            </w:r>
            <w:r w:rsidRPr="00A9151A">
              <w:br/>
              <w:t>params.put("key2", "value2");</w:t>
            </w:r>
            <w:r w:rsidRPr="00A9151A">
              <w:br/>
              <w:t>params.put("key3", "value3");</w:t>
            </w:r>
          </w:p>
          <w:p w14:paraId="13D7EBD3" w14:textId="77777777" w:rsidR="003D720E" w:rsidRDefault="003D720E" w:rsidP="003D720E">
            <w:pPr>
              <w:rPr>
                <w:rStyle w:val="CodeSampleInline"/>
                <w:rFonts w:eastAsia="Consolas" w:cs="Consolas"/>
                <w:color w:val="000000" w:themeColor="text1"/>
                <w:szCs w:val="20"/>
              </w:rPr>
            </w:pPr>
            <w:r w:rsidRPr="6B40B0FF">
              <w:rPr>
                <w:rStyle w:val="CodeSampleInline"/>
                <w:rFonts w:eastAsia="Consolas" w:cs="Consolas"/>
                <w:color w:val="000000" w:themeColor="text1"/>
                <w:szCs w:val="20"/>
              </w:rPr>
              <w:t>HashMap&lt;String, String&gt; loaderData = new HashMap&lt;String, String&gt; ();</w:t>
            </w:r>
            <w:r>
              <w:br/>
            </w:r>
            <w:r w:rsidRPr="6B40B0FF">
              <w:rPr>
                <w:rStyle w:val="CodeSampleInline"/>
                <w:rFonts w:eastAsia="Consolas" w:cs="Consolas"/>
                <w:color w:val="000000" w:themeColor="text1"/>
                <w:szCs w:val="20"/>
              </w:rPr>
              <w:t>loaderData.put("loaderColor", "hex color");</w:t>
            </w:r>
            <w:r>
              <w:br/>
            </w:r>
            <w:r w:rsidRPr="6B40B0FF">
              <w:rPr>
                <w:rStyle w:val="CodeSampleInline"/>
                <w:rFonts w:eastAsia="Consolas" w:cs="Consolas"/>
                <w:color w:val="000000" w:themeColor="text1"/>
                <w:szCs w:val="20"/>
              </w:rPr>
              <w:t>loaderData.put("bgColor", "hex color");</w:t>
            </w:r>
          </w:p>
          <w:p w14:paraId="2C7BD9D0" w14:textId="71B9E06D" w:rsidR="00D20A38" w:rsidRDefault="00D20A38" w:rsidP="004A73B0">
            <w:pPr>
              <w:pStyle w:val="CodeSample"/>
              <w:rPr>
                <w:rStyle w:val="CodeSampleInline"/>
                <w:szCs w:val="20"/>
              </w:rPr>
            </w:pPr>
            <w:r w:rsidRPr="004A73B0">
              <w:t>Map&lt;String, String&gt; pdContact= new HashMap&lt;String, String&gt; ();</w:t>
            </w:r>
            <w:r>
              <w:br/>
            </w:r>
            <w:r w:rsidRPr="004A73B0">
              <w:t>pdContact.put("title", "We would like to access your phone contacts"); //prominent disclosure title</w:t>
            </w:r>
            <w:r>
              <w:br/>
            </w:r>
            <w:r w:rsidRPr="004A73B0">
              <w:t>pdContact.put("message", "We only sync phone numbers and email addresses from your contact list to help you add and pay a new recipient in Zelle</w:t>
            </w:r>
            <w:r w:rsidRPr="5434C5D1">
              <w:rPr>
                <w:rFonts w:eastAsia="Arial" w:cs="Arial"/>
                <w:vertAlign w:val="superscript"/>
              </w:rPr>
              <w:t>®</w:t>
            </w:r>
            <w:r w:rsidRPr="5434C5D1">
              <w:rPr>
                <w:rStyle w:val="CodeSampleInline"/>
                <w:rFonts w:cs="Times New Roman"/>
                <w:szCs w:val="20"/>
              </w:rPr>
              <w:t>"); //prominent disclosure message</w:t>
            </w:r>
          </w:p>
          <w:p w14:paraId="431737F3" w14:textId="1FF77EEF" w:rsidR="00D20A38" w:rsidRDefault="00D20A38" w:rsidP="004A73B0">
            <w:pPr>
              <w:pStyle w:val="CodeSample"/>
              <w:rPr>
                <w:rStyle w:val="CodeSampleInline"/>
                <w:szCs w:val="20"/>
              </w:rPr>
            </w:pPr>
            <w:r w:rsidRPr="5434C5D1">
              <w:rPr>
                <w:rStyle w:val="CodeSampleInline"/>
                <w:rFonts w:cs="Times New Roman"/>
                <w:szCs w:val="20"/>
              </w:rPr>
              <w:t>Map&lt;String, String&gt; pdCamera= new HashMap&lt;String, String&gt; ();</w:t>
            </w:r>
            <w:r>
              <w:br/>
            </w:r>
            <w:r w:rsidRPr="004A73B0">
              <w:t>pdCamera.put("title", "We would like to access your camera"); //prominent disclosure title</w:t>
            </w:r>
            <w:r>
              <w:br/>
            </w:r>
            <w:r w:rsidRPr="004A73B0">
              <w:t>pdCamera.put("message", "We only access your camera to help you add and pay a new recipient in Zelle</w:t>
            </w:r>
            <w:r w:rsidRPr="5434C5D1">
              <w:rPr>
                <w:rFonts w:eastAsia="Arial" w:cs="Arial"/>
                <w:vertAlign w:val="superscript"/>
              </w:rPr>
              <w:t>®</w:t>
            </w:r>
            <w:r w:rsidRPr="5434C5D1">
              <w:rPr>
                <w:rStyle w:val="CodeSampleInline"/>
                <w:rFonts w:cs="Times New Roman"/>
                <w:szCs w:val="20"/>
              </w:rPr>
              <w:t>"); //prominent disclosure message</w:t>
            </w:r>
          </w:p>
          <w:p w14:paraId="239CADD3" w14:textId="2F9BEF22" w:rsidR="00D20A38" w:rsidRDefault="00D20A38" w:rsidP="004A73B0">
            <w:pPr>
              <w:pStyle w:val="CodeSample"/>
              <w:rPr>
                <w:rStyle w:val="CodeSampleInline"/>
                <w:szCs w:val="20"/>
              </w:rPr>
            </w:pPr>
            <w:r w:rsidRPr="5434C5D1">
              <w:rPr>
                <w:rStyle w:val="CodeSampleInline"/>
                <w:rFonts w:cs="Times New Roman"/>
                <w:szCs w:val="20"/>
              </w:rPr>
              <w:t>Map&lt;String, String&gt; pdPhotos= new HashMap&lt;String, String&gt; ();</w:t>
            </w:r>
            <w:r>
              <w:br/>
            </w:r>
            <w:r w:rsidRPr="004A73B0">
              <w:t>pdPhotos.put("title", "We would like to access your photos"); //prominent disclosure title</w:t>
            </w:r>
            <w:r>
              <w:br/>
            </w:r>
            <w:r w:rsidRPr="004A73B0">
              <w:t>pdPhotos.put("message", "We only access your photos to help you add and pay a new recipient in Zelle</w:t>
            </w:r>
            <w:r w:rsidRPr="5434C5D1">
              <w:rPr>
                <w:rFonts w:eastAsia="Arial" w:cs="Arial"/>
                <w:vertAlign w:val="superscript"/>
              </w:rPr>
              <w:t>®</w:t>
            </w:r>
            <w:r w:rsidRPr="5434C5D1">
              <w:rPr>
                <w:rStyle w:val="CodeSampleInline"/>
                <w:rFonts w:cs="Times New Roman"/>
                <w:szCs w:val="20"/>
              </w:rPr>
              <w:t>"); //prominent disclosure message</w:t>
            </w:r>
          </w:p>
          <w:p w14:paraId="47A92DE5" w14:textId="77777777" w:rsidR="00D20A38" w:rsidRPr="00C06119" w:rsidRDefault="00D20A38" w:rsidP="004A73B0">
            <w:pPr>
              <w:pStyle w:val="CodeSample"/>
            </w:pPr>
            <w:r w:rsidRPr="5434C5D1">
              <w:rPr>
                <w:rStyle w:val="CodeSampleInline"/>
                <w:szCs w:val="20"/>
              </w:rPr>
              <w:t>Map&lt;String, Map&lt;String, String&gt;&gt; appData = new HashMap&lt;String, HashMap&lt;String, String&gt;&gt; ();</w:t>
            </w:r>
          </w:p>
          <w:p w14:paraId="3E9E0A31" w14:textId="51114F31" w:rsidR="00D20A38" w:rsidRDefault="00D20A38" w:rsidP="004A73B0">
            <w:pPr>
              <w:pStyle w:val="CodeSample"/>
              <w:rPr>
                <w:rStyle w:val="CodeSampleInline"/>
                <w:rFonts w:cs="Times New Roman"/>
                <w:szCs w:val="20"/>
              </w:rPr>
            </w:pPr>
            <w:r w:rsidRPr="5434C5D1">
              <w:rPr>
                <w:rStyle w:val="CodeSampleInline"/>
                <w:rFonts w:cs="Times New Roman"/>
                <w:szCs w:val="20"/>
              </w:rPr>
              <w:t>appData.put(“pd_contact”, pdContact);</w:t>
            </w:r>
            <w:r w:rsidR="00625301">
              <w:rPr>
                <w:rStyle w:val="CodeSampleInline"/>
                <w:rFonts w:cs="Times New Roman"/>
                <w:szCs w:val="20"/>
              </w:rPr>
              <w:br/>
            </w:r>
            <w:r w:rsidRPr="5434C5D1">
              <w:rPr>
                <w:rStyle w:val="CodeSampleInline"/>
                <w:rFonts w:cs="Times New Roman"/>
                <w:szCs w:val="20"/>
              </w:rPr>
              <w:t>appData.put(“pd_camera”, pdCamera);</w:t>
            </w:r>
            <w:r w:rsidR="00625301">
              <w:rPr>
                <w:rStyle w:val="CodeSampleInline"/>
                <w:rFonts w:cs="Times New Roman"/>
                <w:szCs w:val="20"/>
              </w:rPr>
              <w:br/>
            </w:r>
            <w:r w:rsidRPr="5434C5D1">
              <w:rPr>
                <w:rStyle w:val="CodeSampleInline"/>
                <w:rFonts w:cs="Times New Roman"/>
                <w:szCs w:val="20"/>
              </w:rPr>
              <w:t>appData.put(“pd_gallery”, pdPhotos);</w:t>
            </w:r>
          </w:p>
          <w:p w14:paraId="53D4C195" w14:textId="7B8F5BA5" w:rsidR="00A9151A" w:rsidRPr="005628A7" w:rsidRDefault="00A9151A" w:rsidP="004A4364">
            <w:pPr>
              <w:pStyle w:val="CodeSample"/>
              <w:rPr>
                <w:rStyle w:val="CodeSampleInline"/>
                <w:szCs w:val="20"/>
              </w:rPr>
            </w:pPr>
            <w:r w:rsidRPr="00A9151A">
              <w:br/>
              <w:t>Zelle zelle = new Zelle(</w:t>
            </w:r>
            <w:r w:rsidRPr="00A9151A">
              <w:br/>
              <w:t xml:space="preserve">   "Demo Bank", //applicationName (Optional)</w:t>
            </w:r>
            <w:r w:rsidRPr="00A9151A">
              <w:br/>
              <w:t xml:space="preserve">   "https://certtransfers.fta.cashedge.com/popnet/faces/loginServlet", //baseURL </w:t>
            </w:r>
            <w:r w:rsidRPr="00A9151A">
              <w:br/>
              <w:t xml:space="preserve">   "88850000", //institutionId</w:t>
            </w:r>
            <w:r w:rsidRPr="00A9151A">
              <w:br/>
              <w:t xml:space="preserve">   "zelle", //product</w:t>
            </w:r>
            <w:r w:rsidRPr="00A9151A">
              <w:br/>
              <w:t xml:space="preserve">   "e78abf35705a6d9b51fbf3939aa82489", // ssoKey</w:t>
            </w:r>
            <w:r w:rsidR="00DF17BB">
              <w:br/>
            </w:r>
            <w:r w:rsidR="0070288C" w:rsidRPr="6B40B0FF">
              <w:t xml:space="preserve">  </w:t>
            </w:r>
            <w:r w:rsidR="0070288C">
              <w:t xml:space="preserve"> </w:t>
            </w:r>
            <w:r w:rsidR="0070288C" w:rsidRPr="00A21A1B">
              <w:t>true, //fi_callback is true when handling getValue method otherwise false</w:t>
            </w:r>
            <w:r w:rsidR="004A4364">
              <w:br/>
            </w:r>
            <w:r w:rsidR="0070288C">
              <w:t xml:space="preserve">   loaderData, //Optional (Nullable)</w:t>
            </w:r>
            <w:r w:rsidR="0070288C">
              <w:br/>
            </w:r>
            <w:r w:rsidR="00DF17BB" w:rsidRPr="00A9151A">
              <w:t xml:space="preserve">   </w:t>
            </w:r>
            <w:r w:rsidR="00DF17BB">
              <w:t>app</w:t>
            </w:r>
            <w:r w:rsidR="008F053F">
              <w:t>D</w:t>
            </w:r>
            <w:r w:rsidR="00DF17BB">
              <w:t>ata</w:t>
            </w:r>
            <w:r w:rsidR="00632BB7">
              <w:t>, //Optional</w:t>
            </w:r>
            <w:r w:rsidR="00723D13">
              <w:t xml:space="preserve"> (Nullable)</w:t>
            </w:r>
            <w:r w:rsidRPr="00A9151A">
              <w:br/>
              <w:t xml:space="preserve">   params</w:t>
            </w:r>
            <w:r w:rsidR="00632BB7">
              <w:t xml:space="preserve"> //Optional</w:t>
            </w:r>
            <w:r w:rsidR="00723D13">
              <w:t xml:space="preserve"> (Nullable)</w:t>
            </w:r>
            <w:r w:rsidR="00444A19">
              <w:t xml:space="preserve"> unless </w:t>
            </w:r>
            <w:r w:rsidR="002F393F">
              <w:t>Zelle is accessed through</w:t>
            </w:r>
            <w:r w:rsidR="00444A19">
              <w:t xml:space="preserve"> Bill Pay</w:t>
            </w:r>
            <w:r w:rsidRPr="00A9151A">
              <w:br/>
              <w:t>);</w:t>
            </w:r>
          </w:p>
        </w:tc>
      </w:tr>
    </w:tbl>
    <w:p w14:paraId="5639F577" w14:textId="77777777" w:rsidR="00050F27" w:rsidRDefault="00050F27" w:rsidP="00050F27">
      <w:pPr>
        <w:pStyle w:val="NoteHead"/>
      </w:pPr>
      <w:r w:rsidRPr="003A5494">
        <w:t>Note</w:t>
      </w:r>
      <w:r>
        <w:t>:</w:t>
      </w:r>
    </w:p>
    <w:p w14:paraId="5B7AAAB4" w14:textId="37DB0140" w:rsidR="000100D2" w:rsidRDefault="0016224F" w:rsidP="00050F27">
      <w:pPr>
        <w:pStyle w:val="NoteText"/>
      </w:pPr>
      <w:r>
        <w:t xml:space="preserve">Since </w:t>
      </w:r>
      <w:r w:rsidR="00743303">
        <w:t xml:space="preserve">applicationName, loaderData, and </w:t>
      </w:r>
      <w:r w:rsidR="00AA2BFD" w:rsidRPr="008720A0">
        <w:t xml:space="preserve">appData </w:t>
      </w:r>
      <w:r w:rsidR="00743303">
        <w:t>are</w:t>
      </w:r>
      <w:r>
        <w:t xml:space="preserve"> optional parameter</w:t>
      </w:r>
      <w:r w:rsidR="00743303">
        <w:t>s</w:t>
      </w:r>
      <w:r w:rsidR="00AA2BFD" w:rsidRPr="008720A0">
        <w:t xml:space="preserve">, you may pass null (e.g., </w:t>
      </w:r>
      <w:r w:rsidR="00AA2BFD" w:rsidRPr="00C25E09">
        <w:rPr>
          <w:rFonts w:ascii="Consolas" w:hAnsi="Consolas"/>
          <w:b/>
          <w:bCs/>
        </w:rPr>
        <w:t>appData</w:t>
      </w:r>
      <w:r w:rsidR="00AA2BFD" w:rsidRPr="00C25E09">
        <w:rPr>
          <w:rStyle w:val="CodeSampleInline"/>
          <w:b/>
          <w:bCs/>
          <w:szCs w:val="20"/>
        </w:rPr>
        <w:t>: null</w:t>
      </w:r>
      <w:r w:rsidR="00AA2BFD" w:rsidRPr="008720A0">
        <w:rPr>
          <w:rStyle w:val="CodeSampleInline"/>
          <w:szCs w:val="20"/>
        </w:rPr>
        <w:t>)</w:t>
      </w:r>
      <w:r w:rsidR="00AA2BFD" w:rsidRPr="008720A0">
        <w:t>.</w:t>
      </w:r>
    </w:p>
    <w:p w14:paraId="78A98008" w14:textId="77777777" w:rsidR="00EB258B" w:rsidRDefault="00EB258B" w:rsidP="000B0177">
      <w:pPr>
        <w:pStyle w:val="NoteHead"/>
        <w:keepNext/>
        <w:shd w:val="clear" w:color="auto" w:fill="D9E6F2"/>
      </w:pPr>
      <w:r w:rsidRPr="003A5494">
        <w:lastRenderedPageBreak/>
        <w:t>Note</w:t>
      </w:r>
      <w:r>
        <w:t>:</w:t>
      </w:r>
    </w:p>
    <w:p w14:paraId="2D7629B6" w14:textId="7E9726D5" w:rsidR="00853CE3" w:rsidRDefault="00A06283" w:rsidP="00375B90">
      <w:pPr>
        <w:pStyle w:val="NoteText"/>
        <w:shd w:val="clear" w:color="auto" w:fill="D9E6F2"/>
      </w:pPr>
      <w:r>
        <w:t>p</w:t>
      </w:r>
      <w:r w:rsidR="007C5F65">
        <w:t xml:space="preserve">arams is </w:t>
      </w:r>
      <w:r w:rsidR="001B1639">
        <w:t xml:space="preserve">an </w:t>
      </w:r>
      <w:r w:rsidR="007C5F65">
        <w:t xml:space="preserve">optional </w:t>
      </w:r>
      <w:r w:rsidR="001B1639">
        <w:t xml:space="preserve">parameter </w:t>
      </w:r>
      <w:r w:rsidR="00D967C4">
        <w:t xml:space="preserve">unless </w:t>
      </w:r>
      <w:r w:rsidR="00C5396D">
        <w:t>Zelle</w:t>
      </w:r>
      <w:r w:rsidR="00C5396D" w:rsidRPr="0089112C">
        <w:rPr>
          <w:vertAlign w:val="superscript"/>
        </w:rPr>
        <w:t>®</w:t>
      </w:r>
      <w:r w:rsidR="00C5396D">
        <w:t xml:space="preserve"> is accessed through</w:t>
      </w:r>
      <w:r w:rsidR="00D967C4">
        <w:t xml:space="preserve"> Bill Pay. If </w:t>
      </w:r>
      <w:r w:rsidR="00C5396D">
        <w:t>Zelle</w:t>
      </w:r>
      <w:r w:rsidR="00C5396D" w:rsidRPr="0089112C">
        <w:rPr>
          <w:vertAlign w:val="superscript"/>
        </w:rPr>
        <w:t>®</w:t>
      </w:r>
      <w:r w:rsidR="00C5396D">
        <w:t xml:space="preserve"> is accessed through</w:t>
      </w:r>
      <w:r w:rsidR="00D967C4">
        <w:t xml:space="preserve"> Bill Pay, </w:t>
      </w:r>
      <w:r w:rsidR="004838DA">
        <w:t xml:space="preserve">the name value pair </w:t>
      </w:r>
      <w:r w:rsidR="004838DA" w:rsidRPr="00375B90">
        <w:rPr>
          <w:b/>
          <w:bCs/>
        </w:rPr>
        <w:t>flowtype=BillPay</w:t>
      </w:r>
      <w:r w:rsidR="004838DA">
        <w:t xml:space="preserve"> is required. Otherwise, you may pass </w:t>
      </w:r>
      <w:r w:rsidR="00583F2C">
        <w:t>null (</w:t>
      </w:r>
      <w:r w:rsidR="00B24AB3">
        <w:t xml:space="preserve">e.g., </w:t>
      </w:r>
      <w:r w:rsidR="00583F2C" w:rsidRPr="00263E9A">
        <w:rPr>
          <w:rFonts w:ascii="Consolas" w:hAnsi="Consolas"/>
          <w:b/>
          <w:bCs/>
        </w:rPr>
        <w:t>params: null</w:t>
      </w:r>
      <w:r w:rsidR="00583F2C">
        <w:t>).</w:t>
      </w:r>
    </w:p>
    <w:p w14:paraId="2C2F9ECA" w14:textId="77777777" w:rsidR="00607D12" w:rsidRDefault="00607D12" w:rsidP="00607D12">
      <w:pPr>
        <w:pStyle w:val="NoteHead"/>
      </w:pPr>
      <w:r w:rsidRPr="003A5494">
        <w:t>Note</w:t>
      </w:r>
      <w:r>
        <w:t>:</w:t>
      </w:r>
    </w:p>
    <w:p w14:paraId="39EB63A8" w14:textId="77777777" w:rsidR="00607D12" w:rsidRDefault="00607D12" w:rsidP="00607D12">
      <w:pPr>
        <w:pStyle w:val="NoteText"/>
      </w:pPr>
      <w:r w:rsidRPr="00986124">
        <w:t xml:space="preserve">ZelleSDK will </w:t>
      </w:r>
      <w:r w:rsidRPr="00986124">
        <w:rPr>
          <w:b/>
          <w:bCs/>
        </w:rPr>
        <w:t>automatically</w:t>
      </w:r>
      <w:r w:rsidRPr="00986124">
        <w:t xml:space="preserve"> add the appropriate default values for these parameters to the URL: product.version and container (mobile_sdk_android).</w:t>
      </w:r>
    </w:p>
    <w:p w14:paraId="11376750" w14:textId="77777777" w:rsidR="00607D12" w:rsidRDefault="00607D12" w:rsidP="00050F27">
      <w:pPr>
        <w:pStyle w:val="NoteText"/>
      </w:pPr>
    </w:p>
    <w:p w14:paraId="2F847014" w14:textId="145D756A" w:rsidR="00986124" w:rsidRDefault="005F4379" w:rsidP="00C52364">
      <w:pPr>
        <w:pStyle w:val="Bullet1"/>
      </w:pPr>
      <w:r w:rsidRPr="005F4379">
        <w:t>Create a Bridge object.</w:t>
      </w:r>
    </w:p>
    <w:p w14:paraId="75B96AFA" w14:textId="057322F8" w:rsidR="00EE3ED4" w:rsidRDefault="00EE3ED4" w:rsidP="00EE3ED4">
      <w:pPr>
        <w:pStyle w:val="NoteHead"/>
      </w:pPr>
      <w:r w:rsidRPr="003A5494">
        <w:t>Note</w:t>
      </w:r>
      <w:r>
        <w:t>:</w:t>
      </w:r>
    </w:p>
    <w:p w14:paraId="2D1148F4" w14:textId="320267A3" w:rsidR="00EE3ED4" w:rsidRDefault="00592E11" w:rsidP="00EE3ED4">
      <w:pPr>
        <w:pStyle w:val="NoteText"/>
      </w:pPr>
      <w:r w:rsidRPr="00592E11">
        <w:t xml:space="preserve">Pass the appropriate parent appActivity (type Activity) to </w:t>
      </w:r>
      <w:r w:rsidRPr="00592E11">
        <w:rPr>
          <w:rFonts w:ascii="Consolas" w:hAnsi="Consolas"/>
        </w:rPr>
        <w:t>activity</w:t>
      </w:r>
      <w:r w:rsidRPr="00592E11">
        <w:t>.</w:t>
      </w:r>
    </w:p>
    <w:tbl>
      <w:tblPr>
        <w:tblStyle w:val="TableGrid"/>
        <w:tblW w:w="9360" w:type="dxa"/>
        <w:tblInd w:w="115" w:type="dxa"/>
        <w:tblLook w:val="04A0" w:firstRow="1" w:lastRow="0" w:firstColumn="1" w:lastColumn="0" w:noHBand="0" w:noVBand="1"/>
      </w:tblPr>
      <w:tblGrid>
        <w:gridCol w:w="9360"/>
      </w:tblGrid>
      <w:tr w:rsidR="00AC6E94" w14:paraId="233DD8B6" w14:textId="77777777" w:rsidTr="00B007F4">
        <w:tc>
          <w:tcPr>
            <w:tcW w:w="9360" w:type="dxa"/>
            <w:shd w:val="clear" w:color="auto" w:fill="F2F2F2" w:themeFill="background1" w:themeFillShade="F2"/>
          </w:tcPr>
          <w:p w14:paraId="55E3E7BB" w14:textId="77777777" w:rsidR="00AC6E94" w:rsidRPr="00AC6E94" w:rsidRDefault="00AC6E94" w:rsidP="00AC6E94">
            <w:pPr>
              <w:pStyle w:val="CodeSample"/>
            </w:pPr>
            <w:r w:rsidRPr="00AC6E94">
              <w:t>Bridge bridge = new Bridge(this, zelle);</w:t>
            </w:r>
          </w:p>
        </w:tc>
      </w:tr>
    </w:tbl>
    <w:p w14:paraId="214E9522" w14:textId="6AFDDF4C" w:rsidR="00592E11" w:rsidRDefault="00A42130" w:rsidP="004C3FB6">
      <w:pPr>
        <w:pStyle w:val="Heading4"/>
      </w:pPr>
      <w:r w:rsidRPr="00A42130">
        <w:t>Launch Zelle</w:t>
      </w:r>
      <w:r w:rsidRPr="00A42130">
        <w:rPr>
          <w:vertAlign w:val="superscript"/>
        </w:rPr>
        <w:t>®</w:t>
      </w:r>
      <w:r w:rsidRPr="00A42130">
        <w:t xml:space="preserve"> inside another view using code initialization (Recommended)</w:t>
      </w:r>
    </w:p>
    <w:tbl>
      <w:tblPr>
        <w:tblStyle w:val="TableGrid"/>
        <w:tblW w:w="9360" w:type="dxa"/>
        <w:tblInd w:w="115" w:type="dxa"/>
        <w:tblLook w:val="04A0" w:firstRow="1" w:lastRow="0" w:firstColumn="1" w:lastColumn="0" w:noHBand="0" w:noVBand="1"/>
      </w:tblPr>
      <w:tblGrid>
        <w:gridCol w:w="9360"/>
      </w:tblGrid>
      <w:tr w:rsidR="00712274" w14:paraId="77F25A7B" w14:textId="77777777" w:rsidTr="00B007F4">
        <w:tc>
          <w:tcPr>
            <w:tcW w:w="9360" w:type="dxa"/>
            <w:shd w:val="clear" w:color="auto" w:fill="F2F2F2" w:themeFill="background1" w:themeFillShade="F2"/>
          </w:tcPr>
          <w:p w14:paraId="69B30CDE" w14:textId="77777777" w:rsidR="00712274" w:rsidRDefault="00712274" w:rsidP="00B007F4">
            <w:pPr>
              <w:pStyle w:val="CodeSample"/>
            </w:pPr>
            <w:r w:rsidRPr="006B6F0B">
              <w:t>// optionally: set the contact pre-caching flag (default: false)</w:t>
            </w:r>
            <w:r>
              <w:br/>
            </w:r>
            <w:r w:rsidRPr="005C6B32">
              <w:t>zelle</w:t>
            </w:r>
            <w:r w:rsidRPr="006B6F0B">
              <w:t>.preCacheContacts = true</w:t>
            </w:r>
          </w:p>
          <w:p w14:paraId="15018FB2" w14:textId="77777777" w:rsidR="00712274" w:rsidRPr="00EA4BC1" w:rsidRDefault="00712274" w:rsidP="00B007F4">
            <w:pPr>
              <w:pStyle w:val="CodeSample"/>
              <w:rPr>
                <w:rStyle w:val="CodeSampleInline"/>
              </w:rPr>
            </w:pPr>
            <w:r w:rsidRPr="00E7369C">
              <w:t>BridgeView zelleView = bridge.view();</w:t>
            </w:r>
            <w:r>
              <w:br/>
            </w:r>
            <w:r w:rsidRPr="00E7369C">
              <w:t>//user supportFragmentManager to push zelleView to desired location</w:t>
            </w:r>
          </w:p>
        </w:tc>
      </w:tr>
    </w:tbl>
    <w:p w14:paraId="286C5F2C" w14:textId="5BAD3584" w:rsidR="00A42130" w:rsidRDefault="005A1685" w:rsidP="00691A80">
      <w:pPr>
        <w:pStyle w:val="Heading4"/>
      </w:pPr>
      <w:r w:rsidRPr="005A1685">
        <w:t>Launch Zelle</w:t>
      </w:r>
      <w:r w:rsidRPr="005A1685">
        <w:rPr>
          <w:vertAlign w:val="superscript"/>
        </w:rPr>
        <w:t>®</w:t>
      </w:r>
      <w:r w:rsidRPr="005A1685">
        <w:t xml:space="preserve"> as a popup (not inside another view)</w:t>
      </w:r>
    </w:p>
    <w:tbl>
      <w:tblPr>
        <w:tblStyle w:val="TableGrid"/>
        <w:tblW w:w="9360" w:type="dxa"/>
        <w:tblInd w:w="115" w:type="dxa"/>
        <w:tblLook w:val="04A0" w:firstRow="1" w:lastRow="0" w:firstColumn="1" w:lastColumn="0" w:noHBand="0" w:noVBand="1"/>
      </w:tblPr>
      <w:tblGrid>
        <w:gridCol w:w="9360"/>
      </w:tblGrid>
      <w:tr w:rsidR="00C35040" w14:paraId="26511482" w14:textId="77777777" w:rsidTr="00B007F4">
        <w:tc>
          <w:tcPr>
            <w:tcW w:w="9360" w:type="dxa"/>
            <w:shd w:val="clear" w:color="auto" w:fill="F2F2F2" w:themeFill="background1" w:themeFillShade="F2"/>
          </w:tcPr>
          <w:p w14:paraId="7093D53C" w14:textId="77777777" w:rsidR="00C35040" w:rsidRDefault="00C35040" w:rsidP="00B007F4">
            <w:pPr>
              <w:pStyle w:val="CodeSample"/>
            </w:pPr>
            <w:r w:rsidRPr="00F816F7">
              <w:t>// optionally: set the contact pre-caching flag (default: false)</w:t>
            </w:r>
            <w:r>
              <w:br/>
            </w:r>
            <w:r w:rsidRPr="00F816F7">
              <w:t>zelle.preCacheContacts = true</w:t>
            </w:r>
          </w:p>
          <w:p w14:paraId="72684CA4" w14:textId="77777777" w:rsidR="00C35040" w:rsidRPr="00D05CE9" w:rsidRDefault="00C35040" w:rsidP="00B007F4">
            <w:pPr>
              <w:pStyle w:val="CodeSample"/>
              <w:rPr>
                <w:rStyle w:val="CodeSampleInline"/>
              </w:rPr>
            </w:pPr>
            <w:r w:rsidRPr="006D0BF0">
              <w:t>BridgePopup zellePopup = bridge.popup();</w:t>
            </w:r>
            <w:r>
              <w:br/>
            </w:r>
            <w:r w:rsidRPr="006D0BF0">
              <w:t>popup.show(supportFragmentManager, zellePopup.getTag());</w:t>
            </w:r>
          </w:p>
        </w:tc>
      </w:tr>
    </w:tbl>
    <w:p w14:paraId="0C8504A4" w14:textId="62C87060" w:rsidR="003C3291" w:rsidRDefault="003C3291" w:rsidP="003C3291">
      <w:pPr>
        <w:pStyle w:val="Heading4"/>
        <w:rPr>
          <w:rFonts w:eastAsia="Arial" w:cs="Arial"/>
        </w:rPr>
      </w:pPr>
      <w:r w:rsidRPr="5434C5D1">
        <w:rPr>
          <w:rFonts w:eastAsia="Arial" w:cs="Arial"/>
        </w:rPr>
        <w:t>Session Timeout</w:t>
      </w:r>
      <w:r w:rsidR="00B41B40">
        <w:rPr>
          <w:rFonts w:eastAsia="Arial" w:cs="Arial"/>
        </w:rPr>
        <w:t xml:space="preserve"> </w:t>
      </w:r>
      <w:r w:rsidR="00B41B40" w:rsidRPr="00B41B40">
        <w:rPr>
          <w:rFonts w:eastAsia="Arial" w:cs="Arial"/>
        </w:rPr>
        <w:t>and Intercepting Web Links</w:t>
      </w:r>
    </w:p>
    <w:tbl>
      <w:tblPr>
        <w:tblStyle w:val="TableGrid"/>
        <w:tblW w:w="9360" w:type="dxa"/>
        <w:tblInd w:w="115" w:type="dxa"/>
        <w:tblLook w:val="04A0" w:firstRow="1" w:lastRow="0" w:firstColumn="1" w:lastColumn="0" w:noHBand="0" w:noVBand="1"/>
      </w:tblPr>
      <w:tblGrid>
        <w:gridCol w:w="9360"/>
      </w:tblGrid>
      <w:tr w:rsidR="003C3291" w14:paraId="568E60A8" w14:textId="77777777" w:rsidTr="001C7C40">
        <w:tc>
          <w:tcPr>
            <w:tcW w:w="9360" w:type="dxa"/>
            <w:shd w:val="clear" w:color="auto" w:fill="F2F2F2" w:themeFill="background1" w:themeFillShade="F2"/>
          </w:tcPr>
          <w:p w14:paraId="09F10A7F" w14:textId="77777777" w:rsidR="00D0215B" w:rsidRPr="00C06119" w:rsidRDefault="00D0215B" w:rsidP="00C06119">
            <w:pPr>
              <w:pStyle w:val="CodeSample"/>
            </w:pPr>
            <w:r w:rsidRPr="00C06119">
              <w:t>//Implement the GenericTag with Activity/Fragment</w:t>
            </w:r>
          </w:p>
          <w:p w14:paraId="7F2C561E" w14:textId="77777777" w:rsidR="00D0215B" w:rsidRPr="0037238C" w:rsidRDefault="00D0215B" w:rsidP="0037238C">
            <w:pPr>
              <w:pStyle w:val="CodeSample"/>
            </w:pPr>
            <w:r w:rsidRPr="0037238C">
              <w:t>public class ZelleLaunchFragment extends Fragment implements GenericTag{</w:t>
            </w:r>
          </w:p>
          <w:p w14:paraId="62F0AEA3" w14:textId="21E4520B" w:rsidR="00D0215B" w:rsidRDefault="00D0215B" w:rsidP="00EB5FB0">
            <w:pPr>
              <w:pStyle w:val="CodeSample"/>
            </w:pPr>
            <w:r w:rsidRPr="5434C5D1">
              <w:t xml:space="preserve">  @Override</w:t>
            </w:r>
          </w:p>
          <w:p w14:paraId="4668993A" w14:textId="77777777" w:rsidR="00D0215B" w:rsidRDefault="00D0215B" w:rsidP="00D0215B">
            <w:pPr>
              <w:pStyle w:val="HTMLPreformatted"/>
              <w:rPr>
                <w:rFonts w:ascii="Consolas" w:eastAsia="Consolas" w:hAnsi="Consolas" w:cs="Consolas"/>
                <w:color w:val="000000" w:themeColor="text1"/>
              </w:rPr>
            </w:pPr>
            <w:r w:rsidRPr="5434C5D1">
              <w:rPr>
                <w:rFonts w:ascii="Consolas" w:eastAsia="Consolas" w:hAnsi="Consolas" w:cs="Consolas"/>
                <w:color w:val="000000" w:themeColor="text1"/>
              </w:rPr>
              <w:t xml:space="preserve">  public View onCreateView(LayoutInflater inflater, ViewGroup container, Bundle savedInstanceState){</w:t>
            </w:r>
          </w:p>
          <w:p w14:paraId="35CB2322" w14:textId="77777777" w:rsidR="00D0215B" w:rsidRDefault="00D0215B" w:rsidP="00D0215B">
            <w:pPr>
              <w:pStyle w:val="HTMLPreformatted"/>
              <w:rPr>
                <w:rFonts w:ascii="Consolas" w:eastAsia="Consolas" w:hAnsi="Consolas" w:cs="Consolas"/>
                <w:color w:val="000000" w:themeColor="text1"/>
              </w:rPr>
            </w:pPr>
            <w:r w:rsidRPr="5434C5D1">
              <w:rPr>
                <w:rFonts w:ascii="Consolas" w:eastAsia="Consolas" w:hAnsi="Consolas" w:cs="Consolas"/>
                <w:color w:val="000000" w:themeColor="text1"/>
              </w:rPr>
              <w:t xml:space="preserve">    //Initialize generic tag</w:t>
            </w:r>
          </w:p>
          <w:p w14:paraId="4D0F99C1" w14:textId="77777777" w:rsidR="00D0215B" w:rsidRDefault="00D0215B" w:rsidP="00D0215B">
            <w:pPr>
              <w:pStyle w:val="HTMLPreformatted"/>
              <w:rPr>
                <w:rFonts w:ascii="Consolas" w:eastAsia="Consolas" w:hAnsi="Consolas" w:cs="Consolas"/>
                <w:color w:val="000000" w:themeColor="text1"/>
              </w:rPr>
            </w:pPr>
            <w:r w:rsidRPr="5434C5D1">
              <w:rPr>
                <w:rFonts w:ascii="Consolas" w:eastAsia="Consolas" w:hAnsi="Consolas" w:cs="Consolas"/>
                <w:color w:val="000000" w:themeColor="text1"/>
              </w:rPr>
              <w:t xml:space="preserve">    Bridge.genericTag = this</w:t>
            </w:r>
          </w:p>
          <w:p w14:paraId="6A8A691D" w14:textId="77777777" w:rsidR="00D0215B" w:rsidRDefault="00D0215B" w:rsidP="00D0215B">
            <w:pPr>
              <w:pStyle w:val="HTMLPreformatted"/>
              <w:rPr>
                <w:rFonts w:ascii="Consolas" w:eastAsia="Consolas" w:hAnsi="Consolas" w:cs="Consolas"/>
                <w:color w:val="000000" w:themeColor="text1"/>
              </w:rPr>
            </w:pPr>
            <w:r w:rsidRPr="5434C5D1">
              <w:rPr>
                <w:rFonts w:ascii="Consolas" w:eastAsia="Consolas" w:hAnsi="Consolas" w:cs="Consolas"/>
                <w:color w:val="000000" w:themeColor="text1"/>
              </w:rPr>
              <w:t xml:space="preserve">  return inflater.inflate(R.layout.fragment_zelle_launch, container, false)</w:t>
            </w:r>
          </w:p>
          <w:p w14:paraId="2BA447CA" w14:textId="14CCE357" w:rsidR="00D0215B" w:rsidRDefault="00D0215B" w:rsidP="00335E6E">
            <w:pPr>
              <w:pStyle w:val="HTMLPreformatted"/>
              <w:rPr>
                <w:rFonts w:ascii="Consolas" w:eastAsia="Consolas" w:hAnsi="Consolas" w:cs="Consolas"/>
                <w:color w:val="000000" w:themeColor="text1"/>
              </w:rPr>
            </w:pPr>
            <w:r w:rsidRPr="5434C5D1">
              <w:rPr>
                <w:rFonts w:ascii="Consolas" w:eastAsia="Consolas" w:hAnsi="Consolas" w:cs="Consolas"/>
                <w:color w:val="000000" w:themeColor="text1"/>
              </w:rPr>
              <w:t xml:space="preserve">  }</w:t>
            </w:r>
            <w:r w:rsidR="00335E6E">
              <w:rPr>
                <w:rFonts w:ascii="Consolas" w:eastAsia="Consolas" w:hAnsi="Consolas" w:cs="Consolas"/>
                <w:color w:val="000000" w:themeColor="text1"/>
              </w:rPr>
              <w:br/>
            </w:r>
            <w:r w:rsidRPr="5434C5D1">
              <w:rPr>
                <w:rFonts w:ascii="Consolas" w:eastAsia="Consolas" w:hAnsi="Consolas" w:cs="Consolas"/>
                <w:color w:val="000000" w:themeColor="text1"/>
              </w:rPr>
              <w:t>}</w:t>
            </w:r>
          </w:p>
          <w:p w14:paraId="5862D8B0" w14:textId="77777777" w:rsidR="00D0215B" w:rsidRDefault="00D0215B" w:rsidP="00006990">
            <w:pPr>
              <w:pStyle w:val="CodeSample"/>
            </w:pPr>
          </w:p>
          <w:p w14:paraId="631FBCA4" w14:textId="716F3A3D" w:rsidR="00D0215B" w:rsidRPr="00C06119" w:rsidRDefault="00D0215B" w:rsidP="00C06119">
            <w:pPr>
              <w:pStyle w:val="CodeSample"/>
            </w:pPr>
            <w:r w:rsidRPr="00C06119">
              <w:t xml:space="preserve">//Inside the class override the sessionTag </w:t>
            </w:r>
            <w:r w:rsidR="00743303">
              <w:t>&amp; get</w:t>
            </w:r>
            <w:r w:rsidR="0098410B">
              <w:t>Value</w:t>
            </w:r>
            <w:r w:rsidR="00743303" w:rsidRPr="00C06119">
              <w:t xml:space="preserve"> </w:t>
            </w:r>
            <w:r w:rsidRPr="00C06119">
              <w:t>method</w:t>
            </w:r>
          </w:p>
          <w:p w14:paraId="7BF79CBC" w14:textId="77777777" w:rsidR="00EB5FB0" w:rsidRPr="00C06119" w:rsidRDefault="00D0215B" w:rsidP="00C06119">
            <w:pPr>
              <w:pStyle w:val="CodeSample"/>
            </w:pPr>
            <w:r w:rsidRPr="00C06119">
              <w:t xml:space="preserve">@Override </w:t>
            </w:r>
          </w:p>
          <w:p w14:paraId="6431DEE6" w14:textId="77777777" w:rsidR="003C3291" w:rsidRDefault="00D0215B" w:rsidP="00C06119">
            <w:pPr>
              <w:pStyle w:val="CodeSample"/>
            </w:pPr>
            <w:r w:rsidRPr="00C06119">
              <w:t>public void sessionTag (String name) {</w:t>
            </w:r>
            <w:r w:rsidR="00335E6E" w:rsidRPr="00C06119">
              <w:br/>
            </w:r>
            <w:r w:rsidRPr="00C06119">
              <w:lastRenderedPageBreak/>
              <w:t xml:space="preserve">    if (name == “Landing”) {</w:t>
            </w:r>
            <w:r w:rsidR="00335E6E" w:rsidRPr="00C06119">
              <w:br/>
            </w:r>
            <w:r w:rsidRPr="00C06119">
              <w:t xml:space="preserve">        //Here navigate</w:t>
            </w:r>
            <w:r w:rsidR="00743303">
              <w:t>s</w:t>
            </w:r>
            <w:r w:rsidRPr="00C06119">
              <w:t xml:space="preserve"> the application to </w:t>
            </w:r>
            <w:r w:rsidR="00A22B7F" w:rsidRPr="00C06119">
              <w:t>the</w:t>
            </w:r>
            <w:r w:rsidRPr="00C06119">
              <w:t xml:space="preserve"> desire</w:t>
            </w:r>
            <w:r w:rsidR="00A22B7F" w:rsidRPr="00C06119">
              <w:t>d</w:t>
            </w:r>
            <w:r w:rsidRPr="00C06119">
              <w:t xml:space="preserve"> screen. (This function will be triggered after the session expire</w:t>
            </w:r>
            <w:r w:rsidR="00A22B7F" w:rsidRPr="00C06119">
              <w:t>s</w:t>
            </w:r>
            <w:r w:rsidRPr="00C06119">
              <w:t xml:space="preserve">) </w:t>
            </w:r>
            <w:r w:rsidR="00335E6E" w:rsidRPr="00C06119">
              <w:br/>
            </w:r>
            <w:r w:rsidRPr="00C06119">
              <w:t xml:space="preserve">    }</w:t>
            </w:r>
            <w:r w:rsidR="00335E6E" w:rsidRPr="00C06119">
              <w:br/>
            </w:r>
            <w:r w:rsidRPr="00C06119">
              <w:t>}</w:t>
            </w:r>
          </w:p>
          <w:p w14:paraId="0F563148" w14:textId="77777777" w:rsidR="001124D4" w:rsidRDefault="001124D4" w:rsidP="001124D4">
            <w:pPr>
              <w:pStyle w:val="CodeSample"/>
            </w:pPr>
            <w:r>
              <w:t xml:space="preserve">// If the parent app has passed true for the fi_callback parameter, if the user </w:t>
            </w:r>
            <w:r>
              <w:br/>
              <w:t xml:space="preserve">// clicks on a web link such as the "Privacy Policy" link on the Zelle UI, then </w:t>
            </w:r>
            <w:r>
              <w:br/>
              <w:t xml:space="preserve">// the getValue method will be triggered and pass "privacy policy" as the value </w:t>
            </w:r>
            <w:r>
              <w:br/>
              <w:t>// for the name parameter. The parent app handles this callback on their side.</w:t>
            </w:r>
          </w:p>
          <w:p w14:paraId="486C6CD1" w14:textId="5E9C0DD7" w:rsidR="00743303" w:rsidRPr="00172185" w:rsidRDefault="00743303" w:rsidP="00743303">
            <w:pPr>
              <w:pStyle w:val="CodeSample"/>
            </w:pPr>
            <w:r w:rsidRPr="00172185">
              <w:t>@Override</w:t>
            </w:r>
            <w:r>
              <w:t xml:space="preserve"> </w:t>
            </w:r>
          </w:p>
          <w:p w14:paraId="02977149" w14:textId="77777777" w:rsidR="00743303" w:rsidRPr="00172185" w:rsidRDefault="00743303" w:rsidP="00743303">
            <w:pPr>
              <w:pStyle w:val="CodeSample"/>
              <w:rPr>
                <w:rStyle w:val="CodeSampleInline"/>
              </w:rPr>
            </w:pPr>
            <w:r w:rsidRPr="00172185">
              <w:t>public void getValue(String name) {</w:t>
            </w:r>
            <w:r>
              <w:br/>
            </w:r>
            <w:r w:rsidRPr="00172185">
              <w:t xml:space="preserve">    if (name == “TAG_NAME”) {</w:t>
            </w:r>
            <w:r>
              <w:br/>
            </w:r>
            <w:r w:rsidRPr="00172185">
              <w:t xml:space="preserve">        //Here navigates the application to the desired screen. (This function will help to communicate between Zelle UI and parent app) </w:t>
            </w:r>
            <w:r>
              <w:br/>
            </w:r>
            <w:r w:rsidRPr="00172185">
              <w:t xml:space="preserve">    }</w:t>
            </w:r>
            <w:r>
              <w:br/>
            </w:r>
            <w:r w:rsidRPr="00172185">
              <w:t>}</w:t>
            </w:r>
          </w:p>
          <w:p w14:paraId="50B1F845" w14:textId="58523115" w:rsidR="00743303" w:rsidRPr="00D05CE9" w:rsidRDefault="00743303" w:rsidP="00C06119">
            <w:pPr>
              <w:pStyle w:val="CodeSample"/>
              <w:rPr>
                <w:rStyle w:val="CodeSampleInline"/>
              </w:rPr>
            </w:pPr>
          </w:p>
        </w:tc>
      </w:tr>
    </w:tbl>
    <w:p w14:paraId="1EEAE2F2" w14:textId="33DE28A6" w:rsidR="005A1685" w:rsidRDefault="00980CBA" w:rsidP="00D74F8B">
      <w:pPr>
        <w:pStyle w:val="Heading3"/>
      </w:pPr>
      <w:bookmarkStart w:id="43" w:name="_Toc133844840"/>
      <w:r w:rsidRPr="00980CBA">
        <w:lastRenderedPageBreak/>
        <w:t>Supported Versions</w:t>
      </w:r>
      <w:bookmarkEnd w:id="43"/>
    </w:p>
    <w:p w14:paraId="6CCA375A" w14:textId="2C5A73DD" w:rsidR="00980CBA" w:rsidRDefault="00360CF0" w:rsidP="00980CBA">
      <w:r w:rsidRPr="00360CF0">
        <w:t>Minimum SDK: 24</w:t>
      </w:r>
    </w:p>
    <w:p w14:paraId="251BAB1F" w14:textId="2E772CC2" w:rsidR="00360CF0" w:rsidRDefault="007A3EEE" w:rsidP="00980CBA">
      <w:r w:rsidRPr="007A3EEE">
        <w:t>Minimum OS: Android 7.0 Nougat</w:t>
      </w:r>
    </w:p>
    <w:p w14:paraId="2CFCDB34" w14:textId="226698A6" w:rsidR="007A3EEE" w:rsidRDefault="00B27AE0" w:rsidP="007A3EEE">
      <w:pPr>
        <w:pStyle w:val="Heading3"/>
      </w:pPr>
      <w:bookmarkStart w:id="44" w:name="_Toc133844841"/>
      <w:r w:rsidRPr="00B27AE0">
        <w:t>Zelle Mobile SDK Size</w:t>
      </w:r>
      <w:bookmarkEnd w:id="44"/>
    </w:p>
    <w:p w14:paraId="54FAE016" w14:textId="16C4371E" w:rsidR="00B27AE0" w:rsidRDefault="00257CF0" w:rsidP="00B27AE0">
      <w:r>
        <w:t>224 KB</w:t>
      </w:r>
    </w:p>
    <w:p w14:paraId="00833792" w14:textId="5B6009C3" w:rsidR="00257CF0" w:rsidRDefault="00FF68A3" w:rsidP="00FF68A3">
      <w:pPr>
        <w:pStyle w:val="Heading3"/>
      </w:pPr>
      <w:bookmarkStart w:id="45" w:name="_Toc133844842"/>
      <w:r w:rsidRPr="00FF68A3">
        <w:t>Dependency</w:t>
      </w:r>
      <w:bookmarkEnd w:id="45"/>
    </w:p>
    <w:p w14:paraId="0E635822" w14:textId="4F929A5D" w:rsidR="00FF68A3" w:rsidRPr="00FF68A3" w:rsidRDefault="00B3026D" w:rsidP="00FF68A3">
      <w:r w:rsidRPr="00B3026D">
        <w:t>zxing:core - 3.3.3 (QR Code library)</w:t>
      </w:r>
    </w:p>
    <w:p w14:paraId="10124E4D" w14:textId="77777777" w:rsidR="00151BAC" w:rsidRDefault="00151BAC" w:rsidP="00582BBF">
      <w:pPr>
        <w:pStyle w:val="Heading1"/>
        <w:sectPr w:rsidR="00151BAC" w:rsidSect="00BF487F">
          <w:headerReference w:type="default" r:id="rId36"/>
          <w:pgSz w:w="12240" w:h="15840" w:code="1"/>
          <w:pgMar w:top="1440" w:right="1440" w:bottom="1080" w:left="1440" w:header="648" w:footer="720" w:gutter="0"/>
          <w:cols w:space="720"/>
          <w:docGrid w:linePitch="272"/>
        </w:sectPr>
      </w:pPr>
    </w:p>
    <w:p w14:paraId="2B62D9DE" w14:textId="48D9AD8A" w:rsidR="007A3EEE" w:rsidRDefault="00532B38" w:rsidP="00582BBF">
      <w:pPr>
        <w:pStyle w:val="Heading1"/>
      </w:pPr>
      <w:bookmarkStart w:id="46" w:name="_Toc133844843"/>
      <w:r w:rsidRPr="00532B38">
        <w:lastRenderedPageBreak/>
        <w:t>Implementing Mobile SDK Within iOS App</w:t>
      </w:r>
      <w:bookmarkEnd w:id="46"/>
    </w:p>
    <w:p w14:paraId="61E358F4" w14:textId="600D1FFC" w:rsidR="00532B38" w:rsidRDefault="00E51AAF" w:rsidP="00731BD8">
      <w:pPr>
        <w:pStyle w:val="Heading2"/>
      </w:pPr>
      <w:bookmarkStart w:id="47" w:name="_Toc133844844"/>
      <w:r w:rsidRPr="00E51AAF">
        <w:t>Steps for Quick Start</w:t>
      </w:r>
      <w:bookmarkEnd w:id="47"/>
    </w:p>
    <w:p w14:paraId="7290E242" w14:textId="63193DB3" w:rsidR="00E51AAF" w:rsidRDefault="00CB4B93" w:rsidP="00D1019C">
      <w:pPr>
        <w:pStyle w:val="Heading3"/>
      </w:pPr>
      <w:bookmarkStart w:id="48" w:name="_Toc133844845"/>
      <w:r w:rsidRPr="00CB4B93">
        <w:t>Project Setup</w:t>
      </w:r>
      <w:bookmarkEnd w:id="48"/>
    </w:p>
    <w:p w14:paraId="5A60D93D" w14:textId="107116AF" w:rsidR="00CB4B93" w:rsidRDefault="001005AE" w:rsidP="0036083A">
      <w:pPr>
        <w:pStyle w:val="Bullet1"/>
      </w:pPr>
      <w:r w:rsidRPr="001005AE">
        <w:t>Open the file info.plist (right-click &gt; Open As &gt; Source Code). Add the following keys to the file:</w:t>
      </w:r>
    </w:p>
    <w:tbl>
      <w:tblPr>
        <w:tblStyle w:val="TableGrid"/>
        <w:tblW w:w="9360" w:type="dxa"/>
        <w:tblInd w:w="115" w:type="dxa"/>
        <w:tblLook w:val="04A0" w:firstRow="1" w:lastRow="0" w:firstColumn="1" w:lastColumn="0" w:noHBand="0" w:noVBand="1"/>
      </w:tblPr>
      <w:tblGrid>
        <w:gridCol w:w="9360"/>
      </w:tblGrid>
      <w:tr w:rsidR="00020E6C" w14:paraId="6BAB5874" w14:textId="77777777" w:rsidTr="00B007F4">
        <w:tc>
          <w:tcPr>
            <w:tcW w:w="9360" w:type="dxa"/>
            <w:shd w:val="clear" w:color="auto" w:fill="F2F2F2" w:themeFill="background1" w:themeFillShade="F2"/>
          </w:tcPr>
          <w:p w14:paraId="5FA0C415" w14:textId="77777777" w:rsidR="00020E6C" w:rsidRPr="000B7CBF" w:rsidRDefault="00020E6C" w:rsidP="00B007F4">
            <w:pPr>
              <w:pStyle w:val="CodeSample"/>
            </w:pPr>
            <w:r w:rsidRPr="00020E6C">
              <w:t>&lt;key&gt;NSContactsUsageDescription&lt;/key&gt;</w:t>
            </w:r>
            <w:r w:rsidRPr="00020E6C">
              <w:br/>
            </w:r>
            <w:r w:rsidRPr="000B7CBF">
              <w:t>&lt;string&gt;[PERMISSION_DESCRIPTION]&lt;/string&gt;</w:t>
            </w:r>
          </w:p>
          <w:p w14:paraId="358F557D" w14:textId="77777777" w:rsidR="00020E6C" w:rsidRPr="000B7CBF" w:rsidRDefault="00020E6C" w:rsidP="00B007F4">
            <w:pPr>
              <w:pStyle w:val="CodeSample"/>
            </w:pPr>
            <w:r w:rsidRPr="000B7CBF">
              <w:t>&lt;key&gt;NSCameraUsageDescription&lt;/key&gt;</w:t>
            </w:r>
            <w:r>
              <w:br/>
            </w:r>
            <w:r w:rsidRPr="000B7CBF">
              <w:t>&lt;string&gt;[PERMISSION_DESCRIPTION]&lt;/string&gt;</w:t>
            </w:r>
          </w:p>
          <w:p w14:paraId="56CF598D" w14:textId="77777777" w:rsidR="00020E6C" w:rsidRPr="00D05CE9" w:rsidRDefault="00020E6C" w:rsidP="00B007F4">
            <w:pPr>
              <w:pStyle w:val="CodeSample"/>
              <w:rPr>
                <w:rStyle w:val="CodeSampleInline"/>
              </w:rPr>
            </w:pPr>
            <w:r w:rsidRPr="000B7CBF">
              <w:t xml:space="preserve">&lt;key&gt;NSPhotoLibraryUsageDescription&lt;/key&gt; </w:t>
            </w:r>
            <w:r>
              <w:br/>
            </w:r>
            <w:r w:rsidRPr="000B7CBF">
              <w:t>&lt;string&gt;[PERMISSION_DESCRIPTION]&lt;/string&gt;</w:t>
            </w:r>
          </w:p>
        </w:tc>
      </w:tr>
    </w:tbl>
    <w:p w14:paraId="5D7FEE7F" w14:textId="5F500834" w:rsidR="001005AE" w:rsidRDefault="001005AE" w:rsidP="001005AE"/>
    <w:p w14:paraId="1C5791AD" w14:textId="0354430B" w:rsidR="00020E6C" w:rsidRDefault="006A7CFE" w:rsidP="00341164">
      <w:pPr>
        <w:pStyle w:val="Bullet1"/>
      </w:pPr>
      <w:r w:rsidRPr="006A7CFE">
        <w:t>Import ZelleSDK.xcframework for the required target under project settings (Project &gt; Target &gt; Frameworks, Libraries, and Embedded Contents).</w:t>
      </w:r>
    </w:p>
    <w:p w14:paraId="529CB15F" w14:textId="38582F73" w:rsidR="006A7CFE" w:rsidRDefault="004A061C" w:rsidP="00341164">
      <w:pPr>
        <w:pStyle w:val="Bullet1"/>
      </w:pPr>
      <w:r w:rsidRPr="004A061C">
        <w:t>Set ZelleSDK.xcframework to “Embed &amp; Sign”:</w:t>
      </w:r>
    </w:p>
    <w:p w14:paraId="2A211463" w14:textId="73AD4ADA" w:rsidR="004A061C" w:rsidRPr="00CB4B93" w:rsidRDefault="00F86A48" w:rsidP="00D82207">
      <w:pPr>
        <w:ind w:firstLine="270"/>
      </w:pPr>
      <w:r>
        <w:rPr>
          <w:noProof/>
        </w:rPr>
        <w:drawing>
          <wp:inline distT="0" distB="0" distL="0" distR="0" wp14:anchorId="5A1D75CB" wp14:editId="373CDC77">
            <wp:extent cx="1618488" cy="1472184"/>
            <wp:effectExtent l="19050" t="19050" r="20320" b="1397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8488" cy="14721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C9068E" w14:textId="722FC9A3" w:rsidR="00E51AAF" w:rsidRPr="00E51AAF" w:rsidRDefault="001467D5" w:rsidP="00074492">
      <w:pPr>
        <w:ind w:firstLine="270"/>
      </w:pPr>
      <w:r>
        <w:rPr>
          <w:noProof/>
        </w:rPr>
        <w:drawing>
          <wp:inline distT="0" distB="0" distL="0" distR="0" wp14:anchorId="2E575E90" wp14:editId="1D3CC194">
            <wp:extent cx="5943600" cy="1327785"/>
            <wp:effectExtent l="19050" t="19050" r="19050" b="2476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1DF93E" w14:textId="2054DDC7" w:rsidR="005A1685" w:rsidRDefault="005A1685" w:rsidP="005A1685"/>
    <w:p w14:paraId="72CCD2D0" w14:textId="7BDE9658" w:rsidR="00E96EC8" w:rsidRPr="005A1685" w:rsidRDefault="008154E5" w:rsidP="00E96EC8">
      <w:pPr>
        <w:pStyle w:val="Bullet1"/>
      </w:pPr>
      <w:r w:rsidRPr="008154E5">
        <w:t>Import ZelleSDK as needed in any source code files.</w:t>
      </w:r>
    </w:p>
    <w:p w14:paraId="3F9ED7A7" w14:textId="69769763" w:rsidR="00712274" w:rsidRDefault="00930A13" w:rsidP="00930A13">
      <w:pPr>
        <w:pStyle w:val="Heading3"/>
        <w:pageBreakBefore/>
      </w:pPr>
      <w:bookmarkStart w:id="49" w:name="_Toc133844846"/>
      <w:r w:rsidRPr="00930A13">
        <w:lastRenderedPageBreak/>
        <w:t>Implementation Steps with Pseudocode (Swift)</w:t>
      </w:r>
      <w:bookmarkEnd w:id="49"/>
    </w:p>
    <w:p w14:paraId="059AA09D" w14:textId="0AB6489A" w:rsidR="00930A13" w:rsidRDefault="00201FF7" w:rsidP="00A26C6F">
      <w:pPr>
        <w:pStyle w:val="Bullet1"/>
      </w:pPr>
      <w:r w:rsidRPr="00201FF7">
        <w:t>Create a Zelle bridge configuration object.</w:t>
      </w:r>
    </w:p>
    <w:tbl>
      <w:tblPr>
        <w:tblStyle w:val="TableGrid"/>
        <w:tblW w:w="9360" w:type="dxa"/>
        <w:tblInd w:w="115" w:type="dxa"/>
        <w:tblLook w:val="04A0" w:firstRow="1" w:lastRow="0" w:firstColumn="1" w:lastColumn="0" w:noHBand="0" w:noVBand="1"/>
      </w:tblPr>
      <w:tblGrid>
        <w:gridCol w:w="9360"/>
      </w:tblGrid>
      <w:tr w:rsidR="001970BC" w14:paraId="23F9E250" w14:textId="77777777" w:rsidTr="00B007F4">
        <w:tc>
          <w:tcPr>
            <w:tcW w:w="9360" w:type="dxa"/>
            <w:shd w:val="clear" w:color="auto" w:fill="F2F2F2" w:themeFill="background1" w:themeFillShade="F2"/>
          </w:tcPr>
          <w:p w14:paraId="52D7908D" w14:textId="77777777" w:rsidR="001970BC" w:rsidRPr="001970BC" w:rsidRDefault="001970BC" w:rsidP="001970BC">
            <w:pPr>
              <w:pStyle w:val="CodeSample"/>
            </w:pPr>
            <w:r w:rsidRPr="001970BC">
              <w:t>private let zelle = Zelle(</w:t>
            </w:r>
          </w:p>
          <w:p w14:paraId="72ED236E" w14:textId="77777777" w:rsidR="00743303" w:rsidRPr="00D05CE9" w:rsidRDefault="001970BC" w:rsidP="00743303">
            <w:pPr>
              <w:pStyle w:val="CodeSample"/>
              <w:rPr>
                <w:rStyle w:val="CodeSampleInline"/>
              </w:rPr>
            </w:pPr>
            <w:r w:rsidRPr="001970BC">
              <w:t xml:space="preserve">    applicationName: "Demo Bank", // Optional</w:t>
            </w:r>
            <w:r w:rsidRPr="001970BC">
              <w:br/>
              <w:t xml:space="preserve">    baseURL: "https://certtransfers.fta.cashedge.com/popnet/faces/loginServlet",</w:t>
            </w:r>
            <w:r w:rsidRPr="001970BC">
              <w:br/>
              <w:t xml:space="preserve">    institutionId: "88850000",</w:t>
            </w:r>
            <w:r w:rsidRPr="001970BC">
              <w:br/>
              <w:t xml:space="preserve">    product = "zelle",</w:t>
            </w:r>
            <w:r w:rsidRPr="001970BC">
              <w:br/>
              <w:t xml:space="preserve">    ssoKey: "e78abf35705a6d9b51fbf3939aa82489",</w:t>
            </w:r>
            <w:r w:rsidRPr="001970BC">
              <w:br/>
            </w:r>
            <w:r w:rsidR="00743303">
              <w:t xml:space="preserve">    </w:t>
            </w:r>
            <w:r w:rsidR="00743303" w:rsidRPr="00743303">
              <w:t>fi_callback: true, //Mandatory when handling getValue method otherwise optional</w:t>
            </w:r>
          </w:p>
          <w:p w14:paraId="3913A7B4" w14:textId="0E7529E0" w:rsidR="00743303" w:rsidRDefault="00743303" w:rsidP="00743303">
            <w:pPr>
              <w:pStyle w:val="CodeSample"/>
            </w:pPr>
            <w:r>
              <w:t xml:space="preserve">    loaderData: [</w:t>
            </w:r>
            <w:r>
              <w:br/>
              <w:t xml:space="preserve">        "loaderColor" : "hex color",</w:t>
            </w:r>
            <w:r>
              <w:br/>
              <w:t xml:space="preserve">        "bgColor" : "hex color",</w:t>
            </w:r>
            <w:r>
              <w:br/>
              <w:t xml:space="preserve">         ], // Optional (Nullable)</w:t>
            </w:r>
            <w:r w:rsidR="001970BC" w:rsidRPr="001970BC">
              <w:t xml:space="preserve">    </w:t>
            </w:r>
          </w:p>
          <w:p w14:paraId="32D156C0" w14:textId="547324FA" w:rsidR="001970BC" w:rsidRPr="00D05CE9" w:rsidRDefault="00743303" w:rsidP="00B007F4">
            <w:pPr>
              <w:pStyle w:val="CodeSample"/>
              <w:rPr>
                <w:rStyle w:val="CodeSampleInline"/>
              </w:rPr>
            </w:pPr>
            <w:r>
              <w:t xml:space="preserve">    </w:t>
            </w:r>
            <w:r w:rsidR="001970BC" w:rsidRPr="001970BC">
              <w:t>parameters: [</w:t>
            </w:r>
            <w:r w:rsidR="001970BC" w:rsidRPr="001970BC">
              <w:br/>
              <w:t xml:space="preserve">        "key1" : "value1",</w:t>
            </w:r>
            <w:r w:rsidR="001970BC" w:rsidRPr="001970BC">
              <w:br/>
              <w:t xml:space="preserve">        "key2" : "value2",</w:t>
            </w:r>
            <w:r w:rsidR="001970BC" w:rsidRPr="001970BC">
              <w:br/>
              <w:t xml:space="preserve">        "key3" : "value3"</w:t>
            </w:r>
            <w:r w:rsidR="001970BC" w:rsidRPr="001970BC">
              <w:br/>
              <w:t xml:space="preserve">    ]</w:t>
            </w:r>
            <w:r w:rsidR="00D72A5F">
              <w:t xml:space="preserve"> </w:t>
            </w:r>
            <w:r w:rsidR="00D72A5F" w:rsidRPr="001970BC">
              <w:t>// Optional</w:t>
            </w:r>
            <w:r w:rsidR="00D72A5F">
              <w:t xml:space="preserve"> (Nullable)</w:t>
            </w:r>
            <w:r w:rsidR="00FD0857">
              <w:t xml:space="preserve"> unless </w:t>
            </w:r>
            <w:r w:rsidR="00677670">
              <w:t>Zelle is accessed through</w:t>
            </w:r>
            <w:r w:rsidR="00FD0857">
              <w:t xml:space="preserve"> Bill Pay</w:t>
            </w:r>
            <w:r w:rsidR="001970BC" w:rsidRPr="001970BC">
              <w:br/>
              <w:t>)</w:t>
            </w:r>
          </w:p>
        </w:tc>
      </w:tr>
    </w:tbl>
    <w:p w14:paraId="02BDE0EA" w14:textId="77777777" w:rsidR="004319FB" w:rsidRDefault="004319FB" w:rsidP="004319FB">
      <w:pPr>
        <w:pStyle w:val="NoteHead"/>
      </w:pPr>
      <w:r w:rsidRPr="003A5494">
        <w:t>Note</w:t>
      </w:r>
      <w:r>
        <w:t>:</w:t>
      </w:r>
    </w:p>
    <w:p w14:paraId="0E0BF8CA" w14:textId="625F186A" w:rsidR="00201FF7" w:rsidRDefault="00653FD0" w:rsidP="004319FB">
      <w:pPr>
        <w:pStyle w:val="NoteText"/>
      </w:pPr>
      <w:r w:rsidRPr="00653FD0">
        <w:t xml:space="preserve">ZelleSDK will </w:t>
      </w:r>
      <w:r w:rsidRPr="00653FD0">
        <w:rPr>
          <w:b/>
          <w:bCs/>
        </w:rPr>
        <w:t>automatically</w:t>
      </w:r>
      <w:r w:rsidRPr="00653FD0">
        <w:t xml:space="preserve"> add the appropriate default values for these parameters to the URL: product.version and container (mobile_sdk_ios).</w:t>
      </w:r>
    </w:p>
    <w:p w14:paraId="09C339BD" w14:textId="694E52F7" w:rsidR="00653FD0" w:rsidRDefault="00A02691" w:rsidP="000F66A9">
      <w:pPr>
        <w:pStyle w:val="Bullet1"/>
      </w:pPr>
      <w:r w:rsidRPr="00A02691">
        <w:t>Create a Bridge object (optional lazy implementation).</w:t>
      </w:r>
    </w:p>
    <w:p w14:paraId="0A06AFE7" w14:textId="406DEBBB" w:rsidR="005B433A" w:rsidRDefault="005B433A" w:rsidP="005B433A">
      <w:pPr>
        <w:pStyle w:val="NoteHead"/>
      </w:pPr>
      <w:r w:rsidRPr="003A5494">
        <w:t>Note</w:t>
      </w:r>
      <w:r>
        <w:t>:</w:t>
      </w:r>
    </w:p>
    <w:p w14:paraId="53F9296B" w14:textId="03097298" w:rsidR="005B433A" w:rsidRDefault="00EE3F25" w:rsidP="005B433A">
      <w:pPr>
        <w:pStyle w:val="NoteText"/>
      </w:pPr>
      <w:r w:rsidRPr="00EE3F25">
        <w:t xml:space="preserve">Pass the appropriate parent ViewController (type UIViewController) to </w:t>
      </w:r>
      <w:r w:rsidRPr="00EE3F25">
        <w:rPr>
          <w:rFonts w:ascii="Consolas" w:hAnsi="Consolas"/>
        </w:rPr>
        <w:t>self</w:t>
      </w:r>
      <w:r w:rsidRPr="00EE3F25">
        <w:t>.</w:t>
      </w:r>
    </w:p>
    <w:tbl>
      <w:tblPr>
        <w:tblStyle w:val="TableGrid"/>
        <w:tblW w:w="9360" w:type="dxa"/>
        <w:tblInd w:w="115" w:type="dxa"/>
        <w:tblLook w:val="04A0" w:firstRow="1" w:lastRow="0" w:firstColumn="1" w:lastColumn="0" w:noHBand="0" w:noVBand="1"/>
      </w:tblPr>
      <w:tblGrid>
        <w:gridCol w:w="9360"/>
      </w:tblGrid>
      <w:tr w:rsidR="0049754A" w14:paraId="51F0BDD5" w14:textId="77777777" w:rsidTr="00B007F4">
        <w:tc>
          <w:tcPr>
            <w:tcW w:w="9360" w:type="dxa"/>
            <w:shd w:val="clear" w:color="auto" w:fill="F2F2F2" w:themeFill="background1" w:themeFillShade="F2"/>
          </w:tcPr>
          <w:p w14:paraId="42EBD7FA" w14:textId="77777777" w:rsidR="0049754A" w:rsidRPr="00B8231A" w:rsidRDefault="0049754A" w:rsidP="00B007F4">
            <w:pPr>
              <w:pStyle w:val="CodeSample"/>
            </w:pPr>
            <w:r w:rsidRPr="00B8231A">
              <w:t>private lazy var bridge: Bridge = {</w:t>
            </w:r>
          </w:p>
          <w:p w14:paraId="6CC95DDF" w14:textId="77777777" w:rsidR="0049754A" w:rsidRPr="00B8231A" w:rsidRDefault="0049754A" w:rsidP="00B007F4">
            <w:pPr>
              <w:pStyle w:val="CodeSample"/>
            </w:pPr>
            <w:r w:rsidRPr="00B8231A">
              <w:t xml:space="preserve">    Bridge(</w:t>
            </w:r>
          </w:p>
          <w:p w14:paraId="04231BDE" w14:textId="77777777" w:rsidR="0049754A" w:rsidRPr="005628A7" w:rsidRDefault="0049754A" w:rsidP="00B007F4">
            <w:pPr>
              <w:pStyle w:val="CodeSample"/>
              <w:rPr>
                <w:rStyle w:val="CodeSampleInline"/>
                <w:szCs w:val="20"/>
              </w:rPr>
            </w:pPr>
            <w:r w:rsidRPr="00B8231A">
              <w:t xml:space="preserve">        config: zelle, </w:t>
            </w:r>
            <w:r>
              <w:br/>
            </w:r>
            <w:r w:rsidRPr="00B8231A">
              <w:t xml:space="preserve">        viewController: self</w:t>
            </w:r>
            <w:r>
              <w:br/>
            </w:r>
            <w:r w:rsidRPr="00B8231A">
              <w:t xml:space="preserve">    )</w:t>
            </w:r>
            <w:r>
              <w:br/>
            </w:r>
            <w:r w:rsidRPr="00B8231A">
              <w:t>}</w:t>
            </w:r>
          </w:p>
        </w:tc>
      </w:tr>
    </w:tbl>
    <w:p w14:paraId="1C7DF3C2" w14:textId="772DC4D3" w:rsidR="00E54DC7" w:rsidRDefault="00153466" w:rsidP="00302757">
      <w:pPr>
        <w:pStyle w:val="Heading4"/>
      </w:pPr>
      <w:r w:rsidRPr="00153466">
        <w:t>Launch Zelle</w:t>
      </w:r>
      <w:r w:rsidRPr="002A7A43">
        <w:rPr>
          <w:vertAlign w:val="superscript"/>
        </w:rPr>
        <w:t>®</w:t>
      </w:r>
      <w:r w:rsidRPr="00153466">
        <w:t xml:space="preserve"> inside another view using code initialization (Recommended)</w:t>
      </w:r>
    </w:p>
    <w:tbl>
      <w:tblPr>
        <w:tblStyle w:val="TableGrid"/>
        <w:tblW w:w="9360" w:type="dxa"/>
        <w:tblInd w:w="115" w:type="dxa"/>
        <w:tblLook w:val="04A0" w:firstRow="1" w:lastRow="0" w:firstColumn="1" w:lastColumn="0" w:noHBand="0" w:noVBand="1"/>
      </w:tblPr>
      <w:tblGrid>
        <w:gridCol w:w="9360"/>
      </w:tblGrid>
      <w:tr w:rsidR="007029B1" w14:paraId="233852ED" w14:textId="77777777" w:rsidTr="00B007F4">
        <w:tc>
          <w:tcPr>
            <w:tcW w:w="9360" w:type="dxa"/>
            <w:shd w:val="clear" w:color="auto" w:fill="F2F2F2" w:themeFill="background1" w:themeFillShade="F2"/>
          </w:tcPr>
          <w:p w14:paraId="589DF1EB" w14:textId="77777777" w:rsidR="007029B1" w:rsidRPr="00E63FDD" w:rsidRDefault="007029B1" w:rsidP="00B007F4">
            <w:pPr>
              <w:pStyle w:val="CodeSample"/>
            </w:pPr>
            <w:r w:rsidRPr="00E63FDD">
              <w:t>let zelleFrame = CGRect(x:0, y:0, width:</w:t>
            </w:r>
            <w:r>
              <w:t>view.frame.width</w:t>
            </w:r>
            <w:r w:rsidRPr="00E63FDD">
              <w:t>, height:</w:t>
            </w:r>
            <w:r>
              <w:t>view.frame.height</w:t>
            </w:r>
            <w:r w:rsidRPr="00E63FDD">
              <w:t>)</w:t>
            </w:r>
            <w:r>
              <w:t xml:space="preserve">  //  Custom  Frame Size</w:t>
            </w:r>
          </w:p>
          <w:p w14:paraId="3E56B045" w14:textId="77777777" w:rsidR="007029B1" w:rsidRPr="00E63FDD" w:rsidRDefault="007029B1" w:rsidP="00B007F4">
            <w:pPr>
              <w:pStyle w:val="CodeSample"/>
            </w:pPr>
            <w:r w:rsidRPr="00E63FDD">
              <w:t>let zelleView = bridge.view(frame:zelleFrame)</w:t>
            </w:r>
          </w:p>
          <w:p w14:paraId="1EB51020" w14:textId="77777777" w:rsidR="007029B1" w:rsidRPr="005628A7" w:rsidRDefault="007029B1" w:rsidP="00B007F4">
            <w:pPr>
              <w:pStyle w:val="CodeSample"/>
              <w:rPr>
                <w:rStyle w:val="CodeSampleInline"/>
                <w:szCs w:val="20"/>
              </w:rPr>
            </w:pPr>
            <w:r w:rsidRPr="00E63FDD">
              <w:t>view.addSubview(zelleView)</w:t>
            </w:r>
          </w:p>
        </w:tc>
      </w:tr>
    </w:tbl>
    <w:p w14:paraId="71CB1E0D" w14:textId="77777777" w:rsidR="00DE0FA4" w:rsidRDefault="00DE0FA4" w:rsidP="00DE0FA4">
      <w:pPr>
        <w:pStyle w:val="Heading4"/>
      </w:pPr>
      <w:r>
        <w:t>Set the GenericTagDelegate Protocol delegate to the existing ViewController</w:t>
      </w:r>
    </w:p>
    <w:tbl>
      <w:tblPr>
        <w:tblStyle w:val="TableGrid"/>
        <w:tblW w:w="9360" w:type="dxa"/>
        <w:tblInd w:w="115" w:type="dxa"/>
        <w:tblLook w:val="04A0" w:firstRow="1" w:lastRow="0" w:firstColumn="1" w:lastColumn="0" w:noHBand="0" w:noVBand="1"/>
      </w:tblPr>
      <w:tblGrid>
        <w:gridCol w:w="9360"/>
      </w:tblGrid>
      <w:tr w:rsidR="00DE0FA4" w14:paraId="52EC3EBB" w14:textId="77777777" w:rsidTr="00DE0FA4">
        <w:tc>
          <w:tcPr>
            <w:tcW w:w="9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184CBC9B" w14:textId="77777777" w:rsidR="00DE0FA4" w:rsidRDefault="00DE0FA4">
            <w:pPr>
              <w:pStyle w:val="CodeSample"/>
              <w:rPr>
                <w:rStyle w:val="CodeSampleInline"/>
              </w:rPr>
            </w:pPr>
            <w:r>
              <w:rPr>
                <w:rStyle w:val="ui-provider"/>
              </w:rPr>
              <w:t xml:space="preserve">Bridge.genericTag = </w:t>
            </w:r>
            <w:r w:rsidRPr="001B196F">
              <w:rPr>
                <w:rStyle w:val="Strong"/>
                <w:b w:val="0"/>
                <w:bCs w:val="0"/>
              </w:rPr>
              <w:t>self</w:t>
            </w:r>
          </w:p>
        </w:tc>
      </w:tr>
    </w:tbl>
    <w:p w14:paraId="31E4BDF3" w14:textId="2739550B" w:rsidR="00153466" w:rsidRPr="002A7A43" w:rsidRDefault="006A2D14" w:rsidP="00DC1672">
      <w:pPr>
        <w:pStyle w:val="Heading4"/>
      </w:pPr>
      <w:r w:rsidRPr="006A2D14">
        <w:lastRenderedPageBreak/>
        <w:t>Launch Zelle</w:t>
      </w:r>
      <w:r w:rsidRPr="006A2D14">
        <w:rPr>
          <w:vertAlign w:val="superscript"/>
        </w:rPr>
        <w:t>®</w:t>
      </w:r>
      <w:r w:rsidRPr="006A2D14">
        <w:t xml:space="preserve"> inside another view and fill it (for screen orientation)</w:t>
      </w:r>
    </w:p>
    <w:tbl>
      <w:tblPr>
        <w:tblStyle w:val="TableGrid"/>
        <w:tblW w:w="9360" w:type="dxa"/>
        <w:tblInd w:w="115" w:type="dxa"/>
        <w:tblLook w:val="04A0" w:firstRow="1" w:lastRow="0" w:firstColumn="1" w:lastColumn="0" w:noHBand="0" w:noVBand="1"/>
      </w:tblPr>
      <w:tblGrid>
        <w:gridCol w:w="9360"/>
      </w:tblGrid>
      <w:tr w:rsidR="00815D8D" w14:paraId="31D9C477" w14:textId="77777777" w:rsidTr="00B007F4">
        <w:tc>
          <w:tcPr>
            <w:tcW w:w="9360" w:type="dxa"/>
            <w:shd w:val="clear" w:color="auto" w:fill="F2F2F2" w:themeFill="background1" w:themeFillShade="F2"/>
          </w:tcPr>
          <w:p w14:paraId="34707553" w14:textId="77777777" w:rsidR="00815D8D" w:rsidRPr="00644AB8" w:rsidRDefault="00815D8D" w:rsidP="00B007F4">
            <w:pPr>
              <w:pStyle w:val="CodeSample"/>
            </w:pPr>
            <w:r w:rsidRPr="00644AB8">
              <w:t>let zelleView = bridge.view()</w:t>
            </w:r>
          </w:p>
          <w:p w14:paraId="5951CAB1" w14:textId="77777777" w:rsidR="00815D8D" w:rsidRPr="00644AB8" w:rsidRDefault="00815D8D" w:rsidP="00B007F4">
            <w:pPr>
              <w:pStyle w:val="CodeSample"/>
              <w:rPr>
                <w:rStyle w:val="CodeSampleInline"/>
              </w:rPr>
            </w:pPr>
            <w:r w:rsidRPr="00644AB8">
              <w:t>zelleView.fill(view)</w:t>
            </w:r>
          </w:p>
        </w:tc>
      </w:tr>
    </w:tbl>
    <w:p w14:paraId="2997EABC" w14:textId="01D18297" w:rsidR="00692F76" w:rsidRDefault="00BD41A0" w:rsidP="00EB4144">
      <w:pPr>
        <w:pStyle w:val="Heading4"/>
      </w:pPr>
      <w:r w:rsidRPr="00BD41A0">
        <w:t>Launch Zelle</w:t>
      </w:r>
      <w:r w:rsidRPr="00BD41A0">
        <w:rPr>
          <w:vertAlign w:val="superscript"/>
        </w:rPr>
        <w:t>®</w:t>
      </w:r>
      <w:r w:rsidRPr="00BD41A0">
        <w:t xml:space="preserve"> as a popup (not inside another view)</w:t>
      </w:r>
    </w:p>
    <w:tbl>
      <w:tblPr>
        <w:tblStyle w:val="TableGrid"/>
        <w:tblW w:w="9360" w:type="dxa"/>
        <w:tblInd w:w="115" w:type="dxa"/>
        <w:tblLook w:val="04A0" w:firstRow="1" w:lastRow="0" w:firstColumn="1" w:lastColumn="0" w:noHBand="0" w:noVBand="1"/>
      </w:tblPr>
      <w:tblGrid>
        <w:gridCol w:w="9360"/>
      </w:tblGrid>
      <w:tr w:rsidR="00097446" w14:paraId="6984774C" w14:textId="77777777" w:rsidTr="00B007F4">
        <w:tc>
          <w:tcPr>
            <w:tcW w:w="9360" w:type="dxa"/>
            <w:shd w:val="clear" w:color="auto" w:fill="F2F2F2" w:themeFill="background1" w:themeFillShade="F2"/>
          </w:tcPr>
          <w:p w14:paraId="716997ED" w14:textId="77777777" w:rsidR="002A4BF5" w:rsidRDefault="00097446" w:rsidP="0080025F">
            <w:pPr>
              <w:pStyle w:val="CodeSample"/>
              <w:keepNext/>
            </w:pPr>
            <w:r w:rsidRPr="00617753">
              <w:t>let zellePopup = bridge.popup()</w:t>
            </w:r>
          </w:p>
          <w:p w14:paraId="26D23693" w14:textId="3B8B7DE5" w:rsidR="00097446" w:rsidRPr="00097446" w:rsidRDefault="00097446" w:rsidP="0080025F">
            <w:pPr>
              <w:pStyle w:val="CodeSample"/>
              <w:keepNext/>
              <w:rPr>
                <w:rStyle w:val="CodeSampleInline"/>
              </w:rPr>
            </w:pPr>
            <w:r w:rsidRPr="00097446">
              <w:t>zellePopup.anchor(to: view)</w:t>
            </w:r>
          </w:p>
        </w:tc>
      </w:tr>
    </w:tbl>
    <w:p w14:paraId="41C86FD6" w14:textId="310A6624" w:rsidR="00433798" w:rsidRDefault="00433798" w:rsidP="00433798">
      <w:pPr>
        <w:pStyle w:val="Heading4"/>
        <w:rPr>
          <w:rFonts w:eastAsia="Arial" w:cs="Arial"/>
        </w:rPr>
      </w:pPr>
      <w:r w:rsidRPr="5434C5D1">
        <w:rPr>
          <w:rFonts w:eastAsia="Arial" w:cs="Arial"/>
        </w:rPr>
        <w:t>Session Timeout</w:t>
      </w:r>
      <w:r w:rsidR="00DD27B4">
        <w:rPr>
          <w:rFonts w:eastAsia="Arial" w:cs="Arial"/>
        </w:rPr>
        <w:t xml:space="preserve"> </w:t>
      </w:r>
      <w:r w:rsidR="00DD27B4" w:rsidRPr="00DD27B4">
        <w:rPr>
          <w:rFonts w:eastAsia="Arial" w:cs="Arial"/>
        </w:rPr>
        <w:t>and Intercepting Web Links</w:t>
      </w:r>
    </w:p>
    <w:tbl>
      <w:tblPr>
        <w:tblStyle w:val="TableGrid"/>
        <w:tblW w:w="9360" w:type="dxa"/>
        <w:tblInd w:w="115" w:type="dxa"/>
        <w:tblLook w:val="04A0" w:firstRow="1" w:lastRow="0" w:firstColumn="1" w:lastColumn="0" w:noHBand="0" w:noVBand="1"/>
      </w:tblPr>
      <w:tblGrid>
        <w:gridCol w:w="9360"/>
      </w:tblGrid>
      <w:tr w:rsidR="00433798" w14:paraId="45E0D55A" w14:textId="77777777" w:rsidTr="001C7C40">
        <w:tc>
          <w:tcPr>
            <w:tcW w:w="9360" w:type="dxa"/>
            <w:shd w:val="clear" w:color="auto" w:fill="F2F2F2" w:themeFill="background1" w:themeFillShade="F2"/>
          </w:tcPr>
          <w:p w14:paraId="6B54BFF4" w14:textId="77777777" w:rsidR="00C74C90" w:rsidRPr="00C74C90" w:rsidRDefault="00C74C90" w:rsidP="00C74C90">
            <w:pPr>
              <w:pStyle w:val="CodeSample"/>
            </w:pPr>
            <w:r w:rsidRPr="00C74C90">
              <w:t>//Implement the GenericTagDelegate with ParentViewController</w:t>
            </w:r>
          </w:p>
          <w:p w14:paraId="2D54F5F1" w14:textId="77777777" w:rsidR="00C74C90" w:rsidRPr="00C74C90" w:rsidRDefault="00C74C90" w:rsidP="00C74C90">
            <w:pPr>
              <w:pStyle w:val="CodeSample"/>
            </w:pPr>
            <w:r w:rsidRPr="00C74C90">
              <w:t>Class ZelleViewController: UIViewController, GenericTagDelegate{</w:t>
            </w:r>
          </w:p>
          <w:p w14:paraId="5B6CEE47" w14:textId="18A63573" w:rsidR="00C74C90" w:rsidRPr="00C74C90" w:rsidRDefault="00C74C90" w:rsidP="00C74C90">
            <w:pPr>
              <w:pStyle w:val="CodeSample"/>
            </w:pPr>
          </w:p>
          <w:p w14:paraId="7CFDEE62" w14:textId="0B640EDF" w:rsidR="00C74C90" w:rsidRPr="00C74C90" w:rsidRDefault="00C74C90" w:rsidP="00C74C90">
            <w:pPr>
              <w:pStyle w:val="CodeSample"/>
            </w:pPr>
            <w:r w:rsidRPr="00C74C90">
              <w:t xml:space="preserve">//Inside the class override the sessionTag </w:t>
            </w:r>
            <w:r w:rsidR="00743303">
              <w:t>&amp; get</w:t>
            </w:r>
            <w:r w:rsidR="003273A0">
              <w:t>Value</w:t>
            </w:r>
            <w:r w:rsidR="00743303" w:rsidRPr="00C74C90">
              <w:t xml:space="preserve"> </w:t>
            </w:r>
            <w:r w:rsidRPr="00C74C90">
              <w:t>method</w:t>
            </w:r>
          </w:p>
          <w:p w14:paraId="44E1B84A" w14:textId="77777777" w:rsidR="00433798" w:rsidRDefault="00C74C90" w:rsidP="003E5ED2">
            <w:pPr>
              <w:pStyle w:val="CodeSample"/>
            </w:pPr>
            <w:r w:rsidRPr="00C74C90">
              <w:t>func sessionTag(name: String){</w:t>
            </w:r>
            <w:r w:rsidR="003E5ED2">
              <w:br/>
            </w:r>
            <w:r w:rsidRPr="00C74C90">
              <w:t xml:space="preserve">    if (name == “Landing”) {</w:t>
            </w:r>
            <w:r w:rsidR="003E5ED2">
              <w:br/>
            </w:r>
            <w:r w:rsidRPr="00C74C90">
              <w:rPr>
                <w:szCs w:val="20"/>
              </w:rPr>
              <w:t xml:space="preserve">        //Here navigate</w:t>
            </w:r>
            <w:r w:rsidR="00743303">
              <w:rPr>
                <w:szCs w:val="20"/>
              </w:rPr>
              <w:t>s</w:t>
            </w:r>
            <w:r w:rsidRPr="00C74C90">
              <w:rPr>
                <w:szCs w:val="20"/>
              </w:rPr>
              <w:t xml:space="preserve"> the application to </w:t>
            </w:r>
            <w:r w:rsidR="00A22B7F">
              <w:rPr>
                <w:szCs w:val="20"/>
              </w:rPr>
              <w:t>the</w:t>
            </w:r>
            <w:r w:rsidRPr="00C74C90">
              <w:rPr>
                <w:szCs w:val="20"/>
              </w:rPr>
              <w:t xml:space="preserve"> desire</w:t>
            </w:r>
            <w:r w:rsidR="00A22B7F">
              <w:rPr>
                <w:szCs w:val="20"/>
              </w:rPr>
              <w:t>d</w:t>
            </w:r>
            <w:r w:rsidRPr="00C74C90">
              <w:rPr>
                <w:szCs w:val="20"/>
              </w:rPr>
              <w:t xml:space="preserve"> screen. (This function will be triggered after </w:t>
            </w:r>
            <w:r w:rsidR="00743303">
              <w:rPr>
                <w:szCs w:val="20"/>
              </w:rPr>
              <w:t xml:space="preserve">the </w:t>
            </w:r>
            <w:r w:rsidRPr="00C74C90">
              <w:rPr>
                <w:szCs w:val="20"/>
              </w:rPr>
              <w:t>session expire</w:t>
            </w:r>
            <w:r w:rsidR="00A22B7F">
              <w:rPr>
                <w:szCs w:val="20"/>
              </w:rPr>
              <w:t>s</w:t>
            </w:r>
            <w:r w:rsidRPr="00C74C90">
              <w:rPr>
                <w:szCs w:val="20"/>
              </w:rPr>
              <w:t xml:space="preserve">) </w:t>
            </w:r>
            <w:r w:rsidR="003E5ED2">
              <w:rPr>
                <w:szCs w:val="20"/>
              </w:rPr>
              <w:br/>
            </w:r>
            <w:r w:rsidRPr="00C74C90">
              <w:t xml:space="preserve">    }</w:t>
            </w:r>
            <w:r w:rsidR="003E5ED2">
              <w:br/>
            </w:r>
            <w:r w:rsidRPr="00C74C90">
              <w:t>}</w:t>
            </w:r>
          </w:p>
          <w:p w14:paraId="68AE62D6" w14:textId="77777777" w:rsidR="0083555B" w:rsidRDefault="0083555B" w:rsidP="0083555B">
            <w:pPr>
              <w:pStyle w:val="CodeSample"/>
            </w:pPr>
            <w:r>
              <w:t xml:space="preserve">// If the parent app has passed true for the fi_callback parameter, if the user </w:t>
            </w:r>
            <w:r>
              <w:br/>
              <w:t xml:space="preserve">// clicks on a web link such as the "Privacy Policy" link on the Zelle UI, then </w:t>
            </w:r>
            <w:r>
              <w:br/>
              <w:t xml:space="preserve">// the getValue method will be triggered and pass "privacy policy" as the value </w:t>
            </w:r>
            <w:r>
              <w:br/>
              <w:t>// for the name parameter. The parent app handles this callback on their side.</w:t>
            </w:r>
          </w:p>
          <w:p w14:paraId="2AC9B8F5" w14:textId="4C02310E" w:rsidR="00743303" w:rsidRPr="00172185" w:rsidRDefault="00743303" w:rsidP="00743303">
            <w:pPr>
              <w:pStyle w:val="CodeSample"/>
              <w:rPr>
                <w:rStyle w:val="CodeSampleInline"/>
              </w:rPr>
            </w:pPr>
            <w:r w:rsidRPr="00172185">
              <w:t>func getValue(name: String) {</w:t>
            </w:r>
            <w:r>
              <w:br/>
            </w:r>
            <w:r w:rsidRPr="00172185">
              <w:t xml:space="preserve">    if (name == “TAG_NAME”) {</w:t>
            </w:r>
            <w:r>
              <w:br/>
            </w:r>
            <w:r w:rsidRPr="00172185">
              <w:t xml:space="preserve">        //Here navigates the application to the desired screen. (This function will help to communicate with the Zelle UI and parent app) </w:t>
            </w:r>
            <w:r>
              <w:br/>
            </w:r>
            <w:r w:rsidRPr="00172185">
              <w:t xml:space="preserve">    }</w:t>
            </w:r>
            <w:r>
              <w:br/>
            </w:r>
            <w:r w:rsidRPr="00172185">
              <w:t>}</w:t>
            </w:r>
          </w:p>
          <w:p w14:paraId="14F2E8FC" w14:textId="17C95C1C" w:rsidR="00743303" w:rsidRPr="00D05CE9" w:rsidRDefault="00743303" w:rsidP="00743303">
            <w:pPr>
              <w:pStyle w:val="CodeSample"/>
              <w:rPr>
                <w:rStyle w:val="CodeSampleInline"/>
              </w:rPr>
            </w:pPr>
            <w:r>
              <w:t>}</w:t>
            </w:r>
          </w:p>
        </w:tc>
      </w:tr>
    </w:tbl>
    <w:p w14:paraId="5D8B88C9" w14:textId="5B6AC4A7" w:rsidR="00097446" w:rsidRDefault="00617753" w:rsidP="00C15F5E">
      <w:pPr>
        <w:pStyle w:val="Heading3"/>
      </w:pPr>
      <w:bookmarkStart w:id="50" w:name="_Toc133844847"/>
      <w:r w:rsidRPr="00617753">
        <w:t>Implementation Steps with Pseudocode (Objective-C)</w:t>
      </w:r>
      <w:bookmarkEnd w:id="50"/>
    </w:p>
    <w:p w14:paraId="2A071A5A" w14:textId="35A61293" w:rsidR="00617753" w:rsidRDefault="00200CC7" w:rsidP="00C6556E">
      <w:pPr>
        <w:pStyle w:val="Bullet1"/>
      </w:pPr>
      <w:r w:rsidRPr="00200CC7">
        <w:t>Create a Zelle bridge configuration object.</w:t>
      </w:r>
    </w:p>
    <w:tbl>
      <w:tblPr>
        <w:tblStyle w:val="TableGrid"/>
        <w:tblW w:w="9360" w:type="dxa"/>
        <w:tblInd w:w="115" w:type="dxa"/>
        <w:tblLook w:val="04A0" w:firstRow="1" w:lastRow="0" w:firstColumn="1" w:lastColumn="0" w:noHBand="0" w:noVBand="1"/>
      </w:tblPr>
      <w:tblGrid>
        <w:gridCol w:w="9360"/>
      </w:tblGrid>
      <w:tr w:rsidR="00B13A5A" w14:paraId="79080BB0" w14:textId="77777777" w:rsidTr="00B007F4">
        <w:tc>
          <w:tcPr>
            <w:tcW w:w="9360" w:type="dxa"/>
            <w:shd w:val="clear" w:color="auto" w:fill="F2F2F2" w:themeFill="background1" w:themeFillShade="F2"/>
          </w:tcPr>
          <w:p w14:paraId="07251C46" w14:textId="77777777" w:rsidR="00743303" w:rsidRPr="006A2570" w:rsidRDefault="00B13A5A" w:rsidP="00743303">
            <w:pPr>
              <w:pStyle w:val="CodeSample"/>
              <w:rPr>
                <w:rStyle w:val="CodeSampleInline"/>
              </w:rPr>
            </w:pPr>
            <w:r w:rsidRPr="006A2570">
              <w:rPr>
                <w:rStyle w:val="CodeSampleInline"/>
              </w:rPr>
              <w:t>Zelle* zelle = [[Zelle alloc] initWith</w:t>
            </w:r>
            <w:r w:rsidR="00710D49" w:rsidRPr="006A2570">
              <w:rPr>
                <w:rStyle w:val="CodeSampleInline"/>
              </w:rPr>
              <w:br/>
            </w:r>
            <w:r w:rsidRPr="006A2570">
              <w:rPr>
                <w:rStyle w:val="CodeSampleInline"/>
              </w:rPr>
              <w:t>applicationName:@"Demo Bank" // Optional</w:t>
            </w:r>
            <w:r w:rsidR="00710D49" w:rsidRPr="006A2570">
              <w:rPr>
                <w:rStyle w:val="CodeSampleInline"/>
              </w:rPr>
              <w:br/>
            </w:r>
            <w:r w:rsidRPr="006A2570">
              <w:rPr>
                <w:rStyle w:val="CodeSampleInline"/>
              </w:rPr>
              <w:t>baseURL:@</w:t>
            </w:r>
            <w:r w:rsidR="008220E4" w:rsidRPr="006A2570">
              <w:rPr>
                <w:rStyle w:val="CodeSampleInline"/>
              </w:rPr>
              <w:t>"</w:t>
            </w:r>
            <w:r w:rsidR="00710D49" w:rsidRPr="006A2570">
              <w:rPr>
                <w:rStyle w:val="CodeSampleInline"/>
              </w:rPr>
              <w:t>https://certtransfers.fta.cashedge.com/popnet/faces/loginServlet</w:t>
            </w:r>
            <w:r w:rsidR="008220E4" w:rsidRPr="006A2570">
              <w:rPr>
                <w:rStyle w:val="CodeSampleInline"/>
              </w:rPr>
              <w:t>"</w:t>
            </w:r>
            <w:r w:rsidR="00710D49" w:rsidRPr="006A2570">
              <w:rPr>
                <w:rStyle w:val="CodeSampleInline"/>
              </w:rPr>
              <w:br/>
            </w:r>
            <w:r w:rsidRPr="006A2570">
              <w:rPr>
                <w:rStyle w:val="CodeSampleInline"/>
              </w:rPr>
              <w:t>institutionId:@"88850000"</w:t>
            </w:r>
            <w:r w:rsidR="00710D49" w:rsidRPr="006A2570">
              <w:rPr>
                <w:rStyle w:val="CodeSampleInline"/>
              </w:rPr>
              <w:br/>
            </w:r>
            <w:r w:rsidRPr="006A2570">
              <w:rPr>
                <w:rStyle w:val="CodeSampleInline"/>
              </w:rPr>
              <w:t>product:@"zelle"</w:t>
            </w:r>
            <w:r w:rsidR="00710D49" w:rsidRPr="006A2570">
              <w:rPr>
                <w:rStyle w:val="CodeSampleInline"/>
              </w:rPr>
              <w:br/>
            </w:r>
            <w:r w:rsidRPr="006A2570">
              <w:rPr>
                <w:rStyle w:val="CodeSampleInline"/>
              </w:rPr>
              <w:t xml:space="preserve">ssoKey:@"e78abf35705a6d9b51fbf3939aa82489" </w:t>
            </w:r>
            <w:r w:rsidR="00710D49" w:rsidRPr="006A2570">
              <w:rPr>
                <w:rStyle w:val="CodeSampleInline"/>
              </w:rPr>
              <w:br/>
            </w:r>
            <w:r w:rsidR="00743303" w:rsidRPr="00743303">
              <w:t xml:space="preserve">fi_callback:true </w:t>
            </w:r>
            <w:r w:rsidR="00743303" w:rsidRPr="00743303">
              <w:rPr>
                <w:rStyle w:val="CodeSampleInline"/>
              </w:rPr>
              <w:t>//true when handling getValue method otherwise false/nil</w:t>
            </w:r>
          </w:p>
          <w:p w14:paraId="599660AF" w14:textId="6E95C4E3" w:rsidR="00B13A5A" w:rsidRPr="006A2570" w:rsidRDefault="00743303" w:rsidP="00951890">
            <w:pPr>
              <w:pStyle w:val="CodeSample"/>
              <w:rPr>
                <w:rStyle w:val="CodeSampleInline"/>
              </w:rPr>
            </w:pPr>
            <w:r w:rsidRPr="6B40B0FF">
              <w:rPr>
                <w:rStyle w:val="CodeSampleInline"/>
              </w:rPr>
              <w:t xml:space="preserve">loaderData:@{ </w:t>
            </w:r>
            <w:r>
              <w:br/>
            </w:r>
            <w:r w:rsidRPr="6B40B0FF">
              <w:rPr>
                <w:rStyle w:val="CodeSampleInline"/>
              </w:rPr>
              <w:t xml:space="preserve">@"loaderColor": @"hex color", </w:t>
            </w:r>
            <w:r>
              <w:br/>
            </w:r>
            <w:r w:rsidRPr="6B40B0FF">
              <w:rPr>
                <w:rStyle w:val="CodeSampleInline"/>
              </w:rPr>
              <w:lastRenderedPageBreak/>
              <w:t>@"bgColor": @"hex color"} // Optional (Nullable)</w:t>
            </w:r>
            <w:r>
              <w:br/>
            </w:r>
            <w:r w:rsidR="00B13A5A" w:rsidRPr="006A2570">
              <w:rPr>
                <w:rStyle w:val="CodeSampleInline"/>
              </w:rPr>
              <w:t xml:space="preserve">parameters:@{ </w:t>
            </w:r>
            <w:r w:rsidR="00710D49" w:rsidRPr="006A2570">
              <w:rPr>
                <w:rStyle w:val="CodeSampleInline"/>
              </w:rPr>
              <w:br/>
            </w:r>
            <w:r w:rsidR="00B13A5A" w:rsidRPr="006A2570">
              <w:rPr>
                <w:rStyle w:val="CodeSampleInline"/>
              </w:rPr>
              <w:t xml:space="preserve">@"key1": @"value1", </w:t>
            </w:r>
            <w:r w:rsidR="00710D49" w:rsidRPr="006A2570">
              <w:rPr>
                <w:rStyle w:val="CodeSampleInline"/>
              </w:rPr>
              <w:br/>
            </w:r>
            <w:r w:rsidR="00B13A5A" w:rsidRPr="006A2570">
              <w:rPr>
                <w:rStyle w:val="CodeSampleInline"/>
              </w:rPr>
              <w:t xml:space="preserve">@"key2": @"value2", </w:t>
            </w:r>
            <w:r w:rsidR="00710D49" w:rsidRPr="006A2570">
              <w:rPr>
                <w:rStyle w:val="CodeSampleInline"/>
              </w:rPr>
              <w:br/>
            </w:r>
            <w:r w:rsidR="00B13A5A" w:rsidRPr="006A2570">
              <w:rPr>
                <w:rStyle w:val="CodeSampleInline"/>
              </w:rPr>
              <w:t>@"key3": @"value3"}];</w:t>
            </w:r>
            <w:r w:rsidR="008072AA">
              <w:rPr>
                <w:rStyle w:val="CodeSampleInline"/>
              </w:rPr>
              <w:t xml:space="preserve"> </w:t>
            </w:r>
            <w:r w:rsidR="006C4B00">
              <w:rPr>
                <w:rStyle w:val="CodeSampleInline"/>
              </w:rPr>
              <w:t>//</w:t>
            </w:r>
            <w:r w:rsidR="004252F6">
              <w:rPr>
                <w:rStyle w:val="CodeSampleInline"/>
              </w:rPr>
              <w:t xml:space="preserve"> </w:t>
            </w:r>
            <w:r w:rsidR="006C4B00">
              <w:rPr>
                <w:rStyle w:val="CodeSampleInline"/>
              </w:rPr>
              <w:t>Optional (Nullable)</w:t>
            </w:r>
            <w:r w:rsidR="00070A51">
              <w:rPr>
                <w:rStyle w:val="CodeSampleInline"/>
              </w:rPr>
              <w:t xml:space="preserve"> unless </w:t>
            </w:r>
            <w:r w:rsidR="00AB7C17">
              <w:rPr>
                <w:rStyle w:val="CodeSampleInline"/>
              </w:rPr>
              <w:t xml:space="preserve">Zelle is accessed </w:t>
            </w:r>
            <w:r w:rsidR="00903477">
              <w:rPr>
                <w:rStyle w:val="CodeSampleInline"/>
              </w:rPr>
              <w:t>via</w:t>
            </w:r>
            <w:r w:rsidR="00070A51">
              <w:rPr>
                <w:rStyle w:val="CodeSampleInline"/>
              </w:rPr>
              <w:t xml:space="preserve"> Bill Pay</w:t>
            </w:r>
          </w:p>
        </w:tc>
      </w:tr>
    </w:tbl>
    <w:p w14:paraId="2F033CB5" w14:textId="77777777" w:rsidR="00951890" w:rsidRDefault="00951890" w:rsidP="00951890">
      <w:pPr>
        <w:pStyle w:val="NoteHead"/>
      </w:pPr>
      <w:r w:rsidRPr="003A5494">
        <w:lastRenderedPageBreak/>
        <w:t>Note</w:t>
      </w:r>
      <w:r>
        <w:t>:</w:t>
      </w:r>
    </w:p>
    <w:p w14:paraId="12AB0FE6" w14:textId="5C90C8C8" w:rsidR="00951890" w:rsidRDefault="00951890" w:rsidP="00951890">
      <w:pPr>
        <w:pStyle w:val="NoteText"/>
      </w:pPr>
      <w:r>
        <w:t>Since loaderData</w:t>
      </w:r>
      <w:r w:rsidRPr="008720A0">
        <w:t xml:space="preserve"> </w:t>
      </w:r>
      <w:r>
        <w:t>is an optional parameter</w:t>
      </w:r>
      <w:r w:rsidRPr="008720A0">
        <w:t xml:space="preserve">, you may pass </w:t>
      </w:r>
      <w:r>
        <w:t>nil or empty</w:t>
      </w:r>
      <w:r w:rsidRPr="008720A0">
        <w:t xml:space="preserve"> (e.g., </w:t>
      </w:r>
      <w:r>
        <w:rPr>
          <w:rFonts w:ascii="Consolas" w:hAnsi="Consolas"/>
          <w:b/>
          <w:bCs/>
        </w:rPr>
        <w:t>loader</w:t>
      </w:r>
      <w:r w:rsidRPr="00C25E09">
        <w:rPr>
          <w:rFonts w:ascii="Consolas" w:hAnsi="Consolas"/>
          <w:b/>
          <w:bCs/>
        </w:rPr>
        <w:t>Data</w:t>
      </w:r>
      <w:r w:rsidRPr="00C25E09">
        <w:rPr>
          <w:rStyle w:val="CodeSampleInline"/>
          <w:b/>
          <w:bCs/>
          <w:szCs w:val="20"/>
        </w:rPr>
        <w:t>: n</w:t>
      </w:r>
      <w:r>
        <w:rPr>
          <w:rStyle w:val="CodeSampleInline"/>
          <w:b/>
          <w:bCs/>
          <w:szCs w:val="20"/>
        </w:rPr>
        <w:t>i</w:t>
      </w:r>
      <w:r w:rsidRPr="00C25E09">
        <w:rPr>
          <w:rStyle w:val="CodeSampleInline"/>
          <w:b/>
          <w:bCs/>
          <w:szCs w:val="20"/>
        </w:rPr>
        <w:t>l</w:t>
      </w:r>
      <w:r w:rsidRPr="008720A0">
        <w:rPr>
          <w:rStyle w:val="CodeSampleInline"/>
          <w:szCs w:val="20"/>
        </w:rPr>
        <w:t>)</w:t>
      </w:r>
      <w:r w:rsidRPr="008720A0">
        <w:t>.</w:t>
      </w:r>
    </w:p>
    <w:p w14:paraId="770B2358" w14:textId="0A4BA2A3" w:rsidR="000C756B" w:rsidRDefault="000C756B" w:rsidP="00EF777C">
      <w:pPr>
        <w:pStyle w:val="NoteHead"/>
        <w:shd w:val="clear" w:color="auto" w:fill="D9E6F2"/>
      </w:pPr>
      <w:r w:rsidRPr="003A5494">
        <w:t>Note</w:t>
      </w:r>
      <w:r>
        <w:t>:</w:t>
      </w:r>
    </w:p>
    <w:p w14:paraId="3F235836" w14:textId="7BEA6A8B" w:rsidR="00200CC7" w:rsidRDefault="00B516C9" w:rsidP="00EF777C">
      <w:pPr>
        <w:pStyle w:val="NoteText"/>
        <w:shd w:val="clear" w:color="auto" w:fill="D9E6F2"/>
      </w:pPr>
      <w:r w:rsidRPr="008720A0">
        <w:t>param</w:t>
      </w:r>
      <w:r w:rsidR="00222337">
        <w:t>eters</w:t>
      </w:r>
      <w:r w:rsidR="00554A94">
        <w:t xml:space="preserve"> is an optional parameter</w:t>
      </w:r>
      <w:r w:rsidR="00391FCB">
        <w:t xml:space="preserve"> unless </w:t>
      </w:r>
      <w:r w:rsidR="00903477">
        <w:t>Zelle</w:t>
      </w:r>
      <w:r w:rsidR="00ED4F93" w:rsidRPr="0089112C">
        <w:rPr>
          <w:vertAlign w:val="superscript"/>
        </w:rPr>
        <w:t>®</w:t>
      </w:r>
      <w:r w:rsidR="00903477">
        <w:t xml:space="preserve"> is accessed through</w:t>
      </w:r>
      <w:r w:rsidR="00391FCB">
        <w:t xml:space="preserve"> Bill Pay</w:t>
      </w:r>
      <w:r w:rsidR="00574D6A">
        <w:t xml:space="preserve">. If </w:t>
      </w:r>
      <w:r w:rsidR="00903477">
        <w:t>Zelle</w:t>
      </w:r>
      <w:r w:rsidR="00ED4F93" w:rsidRPr="0089112C">
        <w:rPr>
          <w:vertAlign w:val="superscript"/>
        </w:rPr>
        <w:t>®</w:t>
      </w:r>
      <w:r w:rsidR="00903477">
        <w:t xml:space="preserve"> is accessed</w:t>
      </w:r>
      <w:r w:rsidR="00ED4F93">
        <w:t xml:space="preserve"> through</w:t>
      </w:r>
      <w:r w:rsidR="00574D6A">
        <w:t xml:space="preserve"> Bill Pay, the name value pair </w:t>
      </w:r>
      <w:r w:rsidR="00574D6A" w:rsidRPr="00EF777C">
        <w:rPr>
          <w:b/>
          <w:bCs/>
        </w:rPr>
        <w:t>flowtype</w:t>
      </w:r>
      <w:r w:rsidR="00E626A3" w:rsidRPr="00EF777C">
        <w:rPr>
          <w:b/>
          <w:bCs/>
        </w:rPr>
        <w:t>-BillPay</w:t>
      </w:r>
      <w:r w:rsidR="00E626A3">
        <w:t xml:space="preserve"> is required. Otherwise</w:t>
      </w:r>
      <w:r w:rsidRPr="008720A0">
        <w:t xml:space="preserve">, you may pass </w:t>
      </w:r>
      <w:r w:rsidR="006A50DD">
        <w:t>nil or emp</w:t>
      </w:r>
      <w:r w:rsidR="009C1DAC">
        <w:t>ty</w:t>
      </w:r>
      <w:r w:rsidRPr="008720A0">
        <w:t xml:space="preserve"> (e.g.,</w:t>
      </w:r>
      <w:r w:rsidR="00321C55" w:rsidRPr="00321C55">
        <w:t xml:space="preserve"> </w:t>
      </w:r>
      <w:r w:rsidR="00321C55" w:rsidRPr="00ED1420">
        <w:rPr>
          <w:rFonts w:ascii="Consolas" w:hAnsi="Consolas"/>
          <w:b/>
          <w:bCs/>
        </w:rPr>
        <w:t>parameters: nil</w:t>
      </w:r>
      <w:r w:rsidR="00321C55" w:rsidRPr="00321C55">
        <w:t xml:space="preserve"> or </w:t>
      </w:r>
      <w:r w:rsidR="00321C55" w:rsidRPr="00ED1420">
        <w:rPr>
          <w:rFonts w:ascii="Consolas" w:hAnsi="Consolas"/>
          <w:b/>
          <w:bCs/>
        </w:rPr>
        <w:t>parameters: @{}</w:t>
      </w:r>
      <w:r w:rsidR="00051325" w:rsidRPr="00051325">
        <w:t>.</w:t>
      </w:r>
    </w:p>
    <w:p w14:paraId="0FE02604" w14:textId="77777777" w:rsidR="005175F5" w:rsidRDefault="005175F5" w:rsidP="005175F5">
      <w:pPr>
        <w:pStyle w:val="NoteHead"/>
      </w:pPr>
      <w:r w:rsidRPr="003A5494">
        <w:t>Note</w:t>
      </w:r>
      <w:r>
        <w:t>:</w:t>
      </w:r>
    </w:p>
    <w:p w14:paraId="30B34500" w14:textId="0FFB4E8B" w:rsidR="00864C60" w:rsidRDefault="005175F5" w:rsidP="000C756B">
      <w:pPr>
        <w:pStyle w:val="NoteText"/>
      </w:pPr>
      <w:r w:rsidRPr="00051325">
        <w:t xml:space="preserve">ZelleSDK will </w:t>
      </w:r>
      <w:r w:rsidRPr="00051325">
        <w:rPr>
          <w:b/>
          <w:bCs/>
        </w:rPr>
        <w:t>automatically</w:t>
      </w:r>
      <w:r w:rsidRPr="00051325">
        <w:t xml:space="preserve"> add the appropriate default values for these parameters to the URL: product.version and container (mobile_sdk_ios).</w:t>
      </w:r>
    </w:p>
    <w:p w14:paraId="6D43DC4C" w14:textId="77777777" w:rsidR="00864C60" w:rsidRDefault="00864C60" w:rsidP="000C756B">
      <w:pPr>
        <w:pStyle w:val="NoteText"/>
      </w:pPr>
    </w:p>
    <w:p w14:paraId="50875AE8" w14:textId="2566A5CE" w:rsidR="00051325" w:rsidRDefault="00B54B8B" w:rsidP="00EB7214">
      <w:pPr>
        <w:pStyle w:val="Bullet1"/>
      </w:pPr>
      <w:r w:rsidRPr="00B54B8B">
        <w:t>Create a Bridge object (optional lazy implementation).</w:t>
      </w:r>
    </w:p>
    <w:p w14:paraId="0C87E2A3" w14:textId="1667E0F5" w:rsidR="00AB57A6" w:rsidRDefault="00AB57A6" w:rsidP="00AB57A6">
      <w:pPr>
        <w:pStyle w:val="NoteHead"/>
      </w:pPr>
      <w:r w:rsidRPr="003A5494">
        <w:t>Note</w:t>
      </w:r>
      <w:r>
        <w:t>:</w:t>
      </w:r>
    </w:p>
    <w:p w14:paraId="2A2DE23C" w14:textId="31FE2B2C" w:rsidR="00AB57A6" w:rsidRDefault="00441C32" w:rsidP="00AB57A6">
      <w:pPr>
        <w:pStyle w:val="NoteText"/>
      </w:pPr>
      <w:r w:rsidRPr="00441C32">
        <w:t xml:space="preserve">Pass the appropriate parent ViewController (type UIViewController) to </w:t>
      </w:r>
      <w:r w:rsidRPr="00441C32">
        <w:rPr>
          <w:rFonts w:ascii="Consolas" w:hAnsi="Consolas"/>
        </w:rPr>
        <w:t>self</w:t>
      </w:r>
      <w:r w:rsidRPr="00441C32">
        <w:t>.</w:t>
      </w:r>
    </w:p>
    <w:tbl>
      <w:tblPr>
        <w:tblStyle w:val="TableGrid"/>
        <w:tblW w:w="9360" w:type="dxa"/>
        <w:tblInd w:w="115" w:type="dxa"/>
        <w:tblLook w:val="04A0" w:firstRow="1" w:lastRow="0" w:firstColumn="1" w:lastColumn="0" w:noHBand="0" w:noVBand="1"/>
      </w:tblPr>
      <w:tblGrid>
        <w:gridCol w:w="9360"/>
      </w:tblGrid>
      <w:tr w:rsidR="00ED52A1" w14:paraId="0501C8D5" w14:textId="77777777" w:rsidTr="00B007F4">
        <w:tc>
          <w:tcPr>
            <w:tcW w:w="9360" w:type="dxa"/>
            <w:shd w:val="clear" w:color="auto" w:fill="F2F2F2" w:themeFill="background1" w:themeFillShade="F2"/>
          </w:tcPr>
          <w:p w14:paraId="5538F452" w14:textId="2150BC83" w:rsidR="00ED52A1" w:rsidRPr="00C06119" w:rsidRDefault="00ED52A1" w:rsidP="00165CEE">
            <w:pPr>
              <w:pStyle w:val="CodeSample"/>
              <w:rPr>
                <w:rStyle w:val="CodeSampleInline"/>
              </w:rPr>
            </w:pPr>
            <w:r w:rsidRPr="00C06119">
              <w:rPr>
                <w:rStyle w:val="CodeSampleInline"/>
              </w:rPr>
              <w:t>Bridge* bridge = [[Bridge alloc]</w:t>
            </w:r>
            <w:r w:rsidR="00165CEE">
              <w:rPr>
                <w:rStyle w:val="CodeSampleInline"/>
              </w:rPr>
              <w:br/>
            </w:r>
            <w:r w:rsidRPr="00C06119">
              <w:rPr>
                <w:rStyle w:val="CodeSampleInline"/>
              </w:rPr>
              <w:t>initWithConfig:zelle viewController:self ];</w:t>
            </w:r>
          </w:p>
        </w:tc>
      </w:tr>
    </w:tbl>
    <w:p w14:paraId="7ECAFB8A" w14:textId="4B4349A6" w:rsidR="00441C32" w:rsidRDefault="000975CD" w:rsidP="00705F9B">
      <w:pPr>
        <w:pStyle w:val="Heading4"/>
      </w:pPr>
      <w:r w:rsidRPr="000975CD">
        <w:t>Launch Zelle</w:t>
      </w:r>
      <w:r w:rsidRPr="000975CD">
        <w:rPr>
          <w:vertAlign w:val="superscript"/>
        </w:rPr>
        <w:t>®</w:t>
      </w:r>
      <w:r w:rsidRPr="000975CD">
        <w:t xml:space="preserve"> inside another view using code initialization (Recommended)</w:t>
      </w:r>
    </w:p>
    <w:tbl>
      <w:tblPr>
        <w:tblStyle w:val="TableGrid"/>
        <w:tblW w:w="9360" w:type="dxa"/>
        <w:tblInd w:w="115" w:type="dxa"/>
        <w:tblLook w:val="04A0" w:firstRow="1" w:lastRow="0" w:firstColumn="1" w:lastColumn="0" w:noHBand="0" w:noVBand="1"/>
      </w:tblPr>
      <w:tblGrid>
        <w:gridCol w:w="9360"/>
      </w:tblGrid>
      <w:tr w:rsidR="00B47AA6" w14:paraId="16432B6B" w14:textId="77777777" w:rsidTr="00B007F4">
        <w:tc>
          <w:tcPr>
            <w:tcW w:w="9360" w:type="dxa"/>
            <w:shd w:val="clear" w:color="auto" w:fill="F2F2F2" w:themeFill="background1" w:themeFillShade="F2"/>
          </w:tcPr>
          <w:p w14:paraId="5E665120" w14:textId="1FA604DE" w:rsidR="00B47AA6" w:rsidRPr="00C06119" w:rsidRDefault="00B47AA6" w:rsidP="006C51A3">
            <w:pPr>
              <w:pStyle w:val="CodeSample"/>
              <w:keepNext/>
              <w:keepLines/>
              <w:rPr>
                <w:rStyle w:val="CodeSampleInline"/>
              </w:rPr>
            </w:pPr>
            <w:r w:rsidRPr="00C06119">
              <w:rPr>
                <w:rStyle w:val="CodeSampleInline"/>
              </w:rPr>
              <w:t>CGRect zelleFrame = CGRectMake(0, 0, self.view.bounds.size.width, self.view.bounds.size.height);</w:t>
            </w:r>
            <w:r w:rsidR="00165CEE">
              <w:rPr>
                <w:rStyle w:val="CodeSampleInline"/>
              </w:rPr>
              <w:br/>
            </w:r>
            <w:r w:rsidRPr="00C06119">
              <w:rPr>
                <w:rStyle w:val="CodeSampleInline"/>
              </w:rPr>
              <w:t>UIView* zelleView = [bridge viewWithFrame:zelleFrame];</w:t>
            </w:r>
            <w:r w:rsidR="00165CEE">
              <w:rPr>
                <w:rStyle w:val="CodeSampleInline"/>
              </w:rPr>
              <w:br/>
            </w:r>
            <w:r w:rsidRPr="00C06119">
              <w:rPr>
                <w:rStyle w:val="CodeSampleInline"/>
              </w:rPr>
              <w:t>[view addSubview:zelleView];</w:t>
            </w:r>
          </w:p>
        </w:tc>
      </w:tr>
    </w:tbl>
    <w:p w14:paraId="3B1E5390" w14:textId="77777777" w:rsidR="00DE0FA4" w:rsidRDefault="00DE0FA4" w:rsidP="00DE0FA4">
      <w:pPr>
        <w:pStyle w:val="Heading4"/>
      </w:pPr>
      <w:r>
        <w:t>Set the GenericTagDelegate Protocol delegate to the existing ViewController</w:t>
      </w:r>
    </w:p>
    <w:tbl>
      <w:tblPr>
        <w:tblStyle w:val="TableGrid"/>
        <w:tblW w:w="9360" w:type="dxa"/>
        <w:tblInd w:w="115" w:type="dxa"/>
        <w:tblLook w:val="04A0" w:firstRow="1" w:lastRow="0" w:firstColumn="1" w:lastColumn="0" w:noHBand="0" w:noVBand="1"/>
      </w:tblPr>
      <w:tblGrid>
        <w:gridCol w:w="9360"/>
      </w:tblGrid>
      <w:tr w:rsidR="00DE0FA4" w14:paraId="4CFC167B" w14:textId="77777777" w:rsidTr="00DE0FA4">
        <w:tc>
          <w:tcPr>
            <w:tcW w:w="9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hideMark/>
          </w:tcPr>
          <w:p w14:paraId="15788E69" w14:textId="77777777" w:rsidR="00DE0FA4" w:rsidRDefault="00DE0FA4">
            <w:pPr>
              <w:pStyle w:val="CodeSample"/>
              <w:rPr>
                <w:rStyle w:val="CodeSampleInline"/>
              </w:rPr>
            </w:pPr>
            <w:r>
              <w:rPr>
                <w:rStyle w:val="ui-provider"/>
              </w:rPr>
              <w:t xml:space="preserve">Bridge.genericTag = </w:t>
            </w:r>
            <w:r w:rsidRPr="001B196F">
              <w:rPr>
                <w:rStyle w:val="Strong"/>
                <w:b w:val="0"/>
                <w:bCs w:val="0"/>
              </w:rPr>
              <w:t>self</w:t>
            </w:r>
          </w:p>
        </w:tc>
      </w:tr>
    </w:tbl>
    <w:p w14:paraId="6F6D4549" w14:textId="37A38EF8" w:rsidR="000975CD" w:rsidRDefault="00F77D59" w:rsidP="00F032C2">
      <w:pPr>
        <w:pStyle w:val="Heading4"/>
      </w:pPr>
      <w:r w:rsidRPr="00F77D59">
        <w:t>Launch Zelle</w:t>
      </w:r>
      <w:r w:rsidRPr="00F77D59">
        <w:rPr>
          <w:vertAlign w:val="superscript"/>
        </w:rPr>
        <w:t>®</w:t>
      </w:r>
      <w:r w:rsidRPr="00F77D59">
        <w:t xml:space="preserve"> inside another view and fill it (for screen orientation)</w:t>
      </w:r>
    </w:p>
    <w:tbl>
      <w:tblPr>
        <w:tblStyle w:val="TableGrid"/>
        <w:tblW w:w="9360" w:type="dxa"/>
        <w:tblInd w:w="115" w:type="dxa"/>
        <w:tblLook w:val="04A0" w:firstRow="1" w:lastRow="0" w:firstColumn="1" w:lastColumn="0" w:noHBand="0" w:noVBand="1"/>
      </w:tblPr>
      <w:tblGrid>
        <w:gridCol w:w="9360"/>
      </w:tblGrid>
      <w:tr w:rsidR="007E3381" w14:paraId="11583718" w14:textId="77777777" w:rsidTr="00B007F4">
        <w:tc>
          <w:tcPr>
            <w:tcW w:w="9360" w:type="dxa"/>
            <w:shd w:val="clear" w:color="auto" w:fill="F2F2F2" w:themeFill="background1" w:themeFillShade="F2"/>
          </w:tcPr>
          <w:p w14:paraId="601E9C1F" w14:textId="791B3F8C" w:rsidR="007E3381" w:rsidRPr="00644AB8" w:rsidRDefault="007E3381" w:rsidP="004A73B0">
            <w:pPr>
              <w:pStyle w:val="CodeSample"/>
              <w:rPr>
                <w:rStyle w:val="CodeSampleInline"/>
              </w:rPr>
            </w:pPr>
            <w:r w:rsidRPr="0067658F">
              <w:rPr>
                <w:rStyle w:val="CodeSampleInline"/>
              </w:rPr>
              <w:t>BridgeView* bridgeView = [bridge view];</w:t>
            </w:r>
            <w:r w:rsidR="00A57F88">
              <w:rPr>
                <w:rStyle w:val="CodeSampleInline"/>
              </w:rPr>
              <w:br/>
            </w:r>
            <w:r w:rsidRPr="007B2B1C">
              <w:rPr>
                <w:rStyle w:val="CodeSampleInline"/>
              </w:rPr>
              <w:t>[bridgeView fill:self.view]</w:t>
            </w:r>
            <w:r w:rsidRPr="0067658F">
              <w:rPr>
                <w:rStyle w:val="CodeSampleInline"/>
              </w:rPr>
              <w:t>;</w:t>
            </w:r>
          </w:p>
        </w:tc>
      </w:tr>
    </w:tbl>
    <w:p w14:paraId="18B09870" w14:textId="6E25F236" w:rsidR="00F77D59" w:rsidRDefault="00020CFB" w:rsidP="00F25072">
      <w:pPr>
        <w:pStyle w:val="Heading4"/>
      </w:pPr>
      <w:r w:rsidRPr="00020CFB">
        <w:t>Launch Zelle</w:t>
      </w:r>
      <w:r w:rsidRPr="00020CFB">
        <w:rPr>
          <w:vertAlign w:val="superscript"/>
        </w:rPr>
        <w:t>®</w:t>
      </w:r>
      <w:r w:rsidRPr="00020CFB">
        <w:t xml:space="preserve"> as a popup (not inside another view)</w:t>
      </w:r>
    </w:p>
    <w:tbl>
      <w:tblPr>
        <w:tblStyle w:val="TableGrid"/>
        <w:tblW w:w="9360" w:type="dxa"/>
        <w:tblInd w:w="115" w:type="dxa"/>
        <w:tblLook w:val="04A0" w:firstRow="1" w:lastRow="0" w:firstColumn="1" w:lastColumn="0" w:noHBand="0" w:noVBand="1"/>
      </w:tblPr>
      <w:tblGrid>
        <w:gridCol w:w="9360"/>
      </w:tblGrid>
      <w:tr w:rsidR="00F014BA" w14:paraId="2B95FE02" w14:textId="77777777" w:rsidTr="00B007F4">
        <w:tc>
          <w:tcPr>
            <w:tcW w:w="9360" w:type="dxa"/>
            <w:shd w:val="clear" w:color="auto" w:fill="F2F2F2" w:themeFill="background1" w:themeFillShade="F2"/>
          </w:tcPr>
          <w:p w14:paraId="4DA7708F" w14:textId="6883DE38" w:rsidR="00F014BA" w:rsidRPr="0067658F" w:rsidRDefault="00F014BA" w:rsidP="004A73B0">
            <w:pPr>
              <w:pStyle w:val="CodeSample"/>
              <w:rPr>
                <w:rStyle w:val="CodeSampleInline"/>
              </w:rPr>
            </w:pPr>
            <w:r w:rsidRPr="0067658F">
              <w:rPr>
                <w:rStyle w:val="CodeSampleInline"/>
              </w:rPr>
              <w:t>BridgePopup* bridgePopup = [bridge popup];</w:t>
            </w:r>
            <w:r w:rsidR="00A57F88">
              <w:rPr>
                <w:rStyle w:val="CodeSampleInline"/>
              </w:rPr>
              <w:br/>
            </w:r>
            <w:r w:rsidRPr="0067658F">
              <w:rPr>
                <w:rStyle w:val="CodeSampleInline"/>
              </w:rPr>
              <w:t>[bridgePopup anchorTo:self.view];</w:t>
            </w:r>
          </w:p>
        </w:tc>
      </w:tr>
    </w:tbl>
    <w:p w14:paraId="76AC024D" w14:textId="3CDED42D" w:rsidR="00440529" w:rsidRDefault="00440529" w:rsidP="00440529">
      <w:pPr>
        <w:pStyle w:val="Heading4"/>
        <w:rPr>
          <w:rFonts w:eastAsia="Arial" w:cs="Arial"/>
        </w:rPr>
      </w:pPr>
      <w:r w:rsidRPr="5434C5D1">
        <w:rPr>
          <w:rFonts w:eastAsia="Arial" w:cs="Arial"/>
        </w:rPr>
        <w:lastRenderedPageBreak/>
        <w:t>Session Timeout</w:t>
      </w:r>
      <w:r w:rsidR="00DD27B4">
        <w:rPr>
          <w:rFonts w:eastAsia="Arial" w:cs="Arial"/>
        </w:rPr>
        <w:t xml:space="preserve"> </w:t>
      </w:r>
      <w:r w:rsidR="00DD27B4" w:rsidRPr="00DD27B4">
        <w:rPr>
          <w:rFonts w:eastAsia="Arial" w:cs="Arial"/>
        </w:rPr>
        <w:t>and Intercepting Web Links</w:t>
      </w:r>
    </w:p>
    <w:tbl>
      <w:tblPr>
        <w:tblStyle w:val="TableGrid"/>
        <w:tblW w:w="9360" w:type="dxa"/>
        <w:tblInd w:w="115" w:type="dxa"/>
        <w:tblLook w:val="04A0" w:firstRow="1" w:lastRow="0" w:firstColumn="1" w:lastColumn="0" w:noHBand="0" w:noVBand="1"/>
      </w:tblPr>
      <w:tblGrid>
        <w:gridCol w:w="9360"/>
      </w:tblGrid>
      <w:tr w:rsidR="00440529" w14:paraId="2629D623" w14:textId="77777777" w:rsidTr="001C7C40">
        <w:tc>
          <w:tcPr>
            <w:tcW w:w="9360" w:type="dxa"/>
            <w:shd w:val="clear" w:color="auto" w:fill="F2F2F2" w:themeFill="background1" w:themeFillShade="F2"/>
          </w:tcPr>
          <w:p w14:paraId="1F1A1473" w14:textId="77777777" w:rsidR="00405C6E" w:rsidRPr="00405C6E" w:rsidRDefault="00405C6E" w:rsidP="00405C6E">
            <w:pPr>
              <w:pStyle w:val="CodeSample"/>
            </w:pPr>
            <w:r w:rsidRPr="00405C6E">
              <w:t>//Implement the GenericTagDelegate with ParentViewController</w:t>
            </w:r>
          </w:p>
          <w:p w14:paraId="468F37C0" w14:textId="77777777" w:rsidR="00405C6E" w:rsidRPr="00405C6E" w:rsidRDefault="00405C6E" w:rsidP="00405C6E">
            <w:pPr>
              <w:pStyle w:val="CodeSample"/>
            </w:pPr>
            <w:r w:rsidRPr="00405C6E">
              <w:t>Class ZelleViewController: UIViewController, GenericTagDelegate{</w:t>
            </w:r>
          </w:p>
          <w:p w14:paraId="501A9959" w14:textId="77777777" w:rsidR="00405C6E" w:rsidRPr="00405C6E" w:rsidRDefault="00405C6E" w:rsidP="00405C6E">
            <w:pPr>
              <w:pStyle w:val="CodeSample"/>
            </w:pPr>
          </w:p>
          <w:p w14:paraId="2779D01D" w14:textId="033A5466" w:rsidR="00405C6E" w:rsidRPr="00405C6E" w:rsidRDefault="00405C6E" w:rsidP="00405C6E">
            <w:pPr>
              <w:pStyle w:val="CodeSample"/>
            </w:pPr>
            <w:r w:rsidRPr="00405C6E">
              <w:t xml:space="preserve">//Inside the class override the sessionTag </w:t>
            </w:r>
            <w:r w:rsidR="00951890">
              <w:t>&amp; get</w:t>
            </w:r>
            <w:r w:rsidR="00FE0AB4">
              <w:t>Value</w:t>
            </w:r>
            <w:r w:rsidR="00951890" w:rsidRPr="00405C6E">
              <w:t xml:space="preserve"> </w:t>
            </w:r>
            <w:r w:rsidRPr="00405C6E">
              <w:t>method</w:t>
            </w:r>
          </w:p>
          <w:p w14:paraId="590D6987" w14:textId="77777777" w:rsidR="00440529" w:rsidRDefault="00405C6E" w:rsidP="00405C6E">
            <w:pPr>
              <w:pStyle w:val="CodeSample"/>
            </w:pPr>
            <w:r w:rsidRPr="00405C6E">
              <w:t>-(void)sessionTagWithName:(NSString*) name {</w:t>
            </w:r>
            <w:r>
              <w:br/>
            </w:r>
            <w:r w:rsidRPr="00405C6E">
              <w:t xml:space="preserve">    if ([name isEqualToString: @ “Landing”]) {</w:t>
            </w:r>
            <w:r>
              <w:br/>
            </w:r>
            <w:r w:rsidRPr="00405C6E">
              <w:rPr>
                <w:szCs w:val="20"/>
              </w:rPr>
              <w:t xml:space="preserve">        //Here navigate</w:t>
            </w:r>
            <w:r w:rsidR="00951890">
              <w:rPr>
                <w:szCs w:val="20"/>
              </w:rPr>
              <w:t>s</w:t>
            </w:r>
            <w:r w:rsidRPr="00405C6E">
              <w:rPr>
                <w:szCs w:val="20"/>
              </w:rPr>
              <w:t xml:space="preserve"> the application to </w:t>
            </w:r>
            <w:r w:rsidR="001E32C9">
              <w:rPr>
                <w:szCs w:val="20"/>
              </w:rPr>
              <w:t>the</w:t>
            </w:r>
            <w:r w:rsidRPr="00405C6E">
              <w:rPr>
                <w:szCs w:val="20"/>
              </w:rPr>
              <w:t xml:space="preserve"> desire</w:t>
            </w:r>
            <w:r w:rsidR="001E32C9">
              <w:rPr>
                <w:szCs w:val="20"/>
              </w:rPr>
              <w:t>d</w:t>
            </w:r>
            <w:r w:rsidRPr="00405C6E">
              <w:rPr>
                <w:szCs w:val="20"/>
              </w:rPr>
              <w:t xml:space="preserve"> screen. (This function will be triggered after </w:t>
            </w:r>
            <w:r w:rsidR="00951890">
              <w:rPr>
                <w:szCs w:val="20"/>
              </w:rPr>
              <w:t xml:space="preserve">the </w:t>
            </w:r>
            <w:r w:rsidRPr="00405C6E">
              <w:rPr>
                <w:szCs w:val="20"/>
              </w:rPr>
              <w:t>session expire</w:t>
            </w:r>
            <w:r w:rsidR="000155F7">
              <w:rPr>
                <w:szCs w:val="20"/>
              </w:rPr>
              <w:t>s</w:t>
            </w:r>
            <w:r w:rsidRPr="00405C6E">
              <w:rPr>
                <w:szCs w:val="20"/>
              </w:rPr>
              <w:t xml:space="preserve">) </w:t>
            </w:r>
            <w:r>
              <w:rPr>
                <w:szCs w:val="20"/>
              </w:rPr>
              <w:br/>
            </w:r>
            <w:r w:rsidRPr="00405C6E">
              <w:t xml:space="preserve">    }</w:t>
            </w:r>
            <w:r>
              <w:br/>
            </w:r>
            <w:r w:rsidRPr="00405C6E">
              <w:t>}</w:t>
            </w:r>
          </w:p>
          <w:p w14:paraId="29BC6DD1" w14:textId="77777777" w:rsidR="00DD46AE" w:rsidRDefault="00DD46AE" w:rsidP="00DD46AE">
            <w:pPr>
              <w:pStyle w:val="CodeSample"/>
            </w:pPr>
            <w:r>
              <w:t xml:space="preserve">// If the parent app has passed true for the fi_callback parameter, if the user </w:t>
            </w:r>
            <w:r>
              <w:br/>
              <w:t xml:space="preserve">// clicks on a web link such as the "Privacy Policy" link on the Zelle UI, then </w:t>
            </w:r>
            <w:r>
              <w:br/>
              <w:t xml:space="preserve">// the getValue method will be triggered and pass "privacy policy" as the value </w:t>
            </w:r>
            <w:r>
              <w:br/>
              <w:t>// for the name parameter. The parent app handles this callback on their side.</w:t>
            </w:r>
          </w:p>
          <w:p w14:paraId="6DEF0F69" w14:textId="3FF81D90" w:rsidR="00951890" w:rsidRPr="005A7DF5" w:rsidRDefault="00951890" w:rsidP="00951890">
            <w:pPr>
              <w:pStyle w:val="CodeSample"/>
              <w:rPr>
                <w:rStyle w:val="CodeSampleInline"/>
              </w:rPr>
            </w:pPr>
            <w:r w:rsidRPr="005A7DF5">
              <w:t>-(void)getValueWithName:(NSString*) name {</w:t>
            </w:r>
            <w:r>
              <w:br/>
            </w:r>
            <w:r w:rsidRPr="005A7DF5">
              <w:t xml:space="preserve">    if ([name isEqualToString: @ “TAG_NAME”]) {</w:t>
            </w:r>
            <w:r>
              <w:br/>
            </w:r>
            <w:r w:rsidRPr="005A7DF5">
              <w:t xml:space="preserve">        //Here navigates the application to the desired screen. (This function will help to communicate Zelle UI and parent app) </w:t>
            </w:r>
            <w:r>
              <w:br/>
            </w:r>
            <w:r w:rsidRPr="005A7DF5">
              <w:t xml:space="preserve">    }</w:t>
            </w:r>
            <w:r>
              <w:br/>
            </w:r>
            <w:r w:rsidRPr="005A7DF5">
              <w:t>}</w:t>
            </w:r>
          </w:p>
          <w:p w14:paraId="072F27EF" w14:textId="77777777" w:rsidR="00951890" w:rsidRPr="00D05CE9" w:rsidRDefault="00951890" w:rsidP="00951890">
            <w:pPr>
              <w:pStyle w:val="CodeSample"/>
            </w:pPr>
            <w:r>
              <w:t>}</w:t>
            </w:r>
          </w:p>
          <w:p w14:paraId="13BF1F8B" w14:textId="37051543" w:rsidR="00951890" w:rsidRPr="00D05CE9" w:rsidRDefault="00951890" w:rsidP="00405C6E">
            <w:pPr>
              <w:pStyle w:val="CodeSample"/>
              <w:rPr>
                <w:rStyle w:val="CodeSampleInline"/>
              </w:rPr>
            </w:pPr>
          </w:p>
        </w:tc>
      </w:tr>
    </w:tbl>
    <w:p w14:paraId="40C9F289" w14:textId="3A370BBB" w:rsidR="00020CFB" w:rsidRDefault="0039342A" w:rsidP="00A27D4F">
      <w:pPr>
        <w:pStyle w:val="Heading3"/>
      </w:pPr>
      <w:bookmarkStart w:id="51" w:name="_Toc133844848"/>
      <w:r w:rsidRPr="0039342A">
        <w:t>Supported Versions</w:t>
      </w:r>
      <w:bookmarkEnd w:id="51"/>
    </w:p>
    <w:p w14:paraId="6CC9C572" w14:textId="33963FB1" w:rsidR="00BF0685" w:rsidRDefault="00BF0685" w:rsidP="00BF0685">
      <w:r w:rsidRPr="00BF0685">
        <w:t>Minimum Xcode Version: 11</w:t>
      </w:r>
    </w:p>
    <w:p w14:paraId="261631D5" w14:textId="1BEA053F" w:rsidR="00BF0685" w:rsidRDefault="00155C61" w:rsidP="00BF0685">
      <w:r w:rsidRPr="00155C61">
        <w:t>Minimum OS: iOS 13</w:t>
      </w:r>
    </w:p>
    <w:p w14:paraId="7BD7FD27" w14:textId="3432FAD9" w:rsidR="00155C61" w:rsidRDefault="00E45831" w:rsidP="00C4410F">
      <w:pPr>
        <w:pStyle w:val="Heading3"/>
      </w:pPr>
      <w:bookmarkStart w:id="52" w:name="_Toc133844849"/>
      <w:r w:rsidRPr="00E45831">
        <w:t>Zelle Mobile SDK Size</w:t>
      </w:r>
      <w:bookmarkEnd w:id="52"/>
    </w:p>
    <w:p w14:paraId="22CE1A32" w14:textId="1E3C2E65" w:rsidR="00E45831" w:rsidRDefault="00F0565E" w:rsidP="00E45831">
      <w:r w:rsidRPr="00F0565E">
        <w:t>2.</w:t>
      </w:r>
      <w:r w:rsidR="00A76E23">
        <w:t>6</w:t>
      </w:r>
      <w:r w:rsidRPr="00F0565E">
        <w:t xml:space="preserve"> MB (size includes simulator)</w:t>
      </w:r>
    </w:p>
    <w:p w14:paraId="5C53EB29" w14:textId="2E55B3B9" w:rsidR="00F0565E" w:rsidRDefault="00842EE9" w:rsidP="00F0565E">
      <w:pPr>
        <w:pStyle w:val="Heading3"/>
      </w:pPr>
      <w:bookmarkStart w:id="53" w:name="_Toc103613886"/>
      <w:bookmarkStart w:id="54" w:name="_Toc133844850"/>
      <w:r>
        <w:t>Dependency</w:t>
      </w:r>
      <w:bookmarkEnd w:id="53"/>
      <w:bookmarkEnd w:id="54"/>
    </w:p>
    <w:p w14:paraId="28DC7A94" w14:textId="24B705FE" w:rsidR="00842EE9" w:rsidRPr="00842EE9" w:rsidRDefault="009D311E" w:rsidP="00842EE9">
      <w:r w:rsidRPr="00370582">
        <w:t>QRCodeReader - 10.1.0</w:t>
      </w:r>
      <w:r w:rsidRPr="00370582" w:rsidDel="00602148">
        <w:t xml:space="preserve"> </w:t>
      </w:r>
      <w:r w:rsidRPr="00370582">
        <w:t>(QR Code library)</w:t>
      </w:r>
    </w:p>
    <w:p w14:paraId="18ADB77A" w14:textId="77777777" w:rsidR="00151BAC" w:rsidRDefault="00151BAC" w:rsidP="0069248D">
      <w:pPr>
        <w:pStyle w:val="Heading1"/>
        <w:sectPr w:rsidR="00151BAC" w:rsidSect="00BF487F">
          <w:headerReference w:type="default" r:id="rId39"/>
          <w:pgSz w:w="12240" w:h="15840" w:code="1"/>
          <w:pgMar w:top="1440" w:right="1440" w:bottom="1080" w:left="1440" w:header="648" w:footer="720" w:gutter="0"/>
          <w:cols w:space="720"/>
          <w:docGrid w:linePitch="272"/>
        </w:sectPr>
      </w:pPr>
    </w:p>
    <w:p w14:paraId="65328C84" w14:textId="0AF98B64" w:rsidR="00F0565E" w:rsidRDefault="005F32AD" w:rsidP="0069248D">
      <w:pPr>
        <w:pStyle w:val="Heading1"/>
      </w:pPr>
      <w:bookmarkStart w:id="55" w:name="_Toc133844851"/>
      <w:r w:rsidRPr="005F32AD">
        <w:lastRenderedPageBreak/>
        <w:t>Additional Information</w:t>
      </w:r>
      <w:bookmarkEnd w:id="55"/>
    </w:p>
    <w:p w14:paraId="2BD97DD8" w14:textId="369AFC2A" w:rsidR="00467FDE" w:rsidRDefault="006B2A44" w:rsidP="00467FDE">
      <w:pPr>
        <w:pStyle w:val="Heading2"/>
      </w:pPr>
      <w:bookmarkStart w:id="56" w:name="_Toc133844852"/>
      <w:bookmarkStart w:id="57" w:name="_Toc78541580"/>
      <w:bookmarkStart w:id="58" w:name="_Toc103613888"/>
      <w:r>
        <w:t>Related Document</w:t>
      </w:r>
      <w:bookmarkEnd w:id="56"/>
    </w:p>
    <w:p w14:paraId="6E8F7729" w14:textId="0DFE487A" w:rsidR="00467FDE" w:rsidRDefault="00035FC5" w:rsidP="007730F2">
      <w:pPr>
        <w:pStyle w:val="Bullet1"/>
      </w:pPr>
      <w:r>
        <w:t>See the</w:t>
      </w:r>
      <w:r w:rsidR="00FA1B6D">
        <w:t xml:space="preserve"> “Turnkey Service for Zelle</w:t>
      </w:r>
      <w:r w:rsidR="00FA1B6D" w:rsidRPr="006C122A">
        <w:rPr>
          <w:vertAlign w:val="superscript"/>
        </w:rPr>
        <w:t>®</w:t>
      </w:r>
      <w:r w:rsidR="00FA1B6D">
        <w:rPr>
          <w:vertAlign w:val="superscript"/>
        </w:rPr>
        <w:t xml:space="preserve"> </w:t>
      </w:r>
      <w:r w:rsidR="0023703E">
        <w:t xml:space="preserve">Mobile SDK Integration” section of </w:t>
      </w:r>
      <w:r w:rsidR="00B32DE9" w:rsidRPr="0023703E">
        <w:rPr>
          <w:i/>
          <w:iCs/>
        </w:rPr>
        <w:t>CheckFree</w:t>
      </w:r>
      <w:r w:rsidR="00467FDE" w:rsidRPr="0023703E">
        <w:rPr>
          <w:i/>
          <w:iCs/>
          <w:vertAlign w:val="superscript"/>
        </w:rPr>
        <w:t>®</w:t>
      </w:r>
      <w:r w:rsidR="00B32DE9" w:rsidRPr="0023703E">
        <w:rPr>
          <w:i/>
          <w:iCs/>
        </w:rPr>
        <w:t xml:space="preserve"> Mobile Web</w:t>
      </w:r>
      <w:r w:rsidR="007730F2" w:rsidRPr="0023703E">
        <w:rPr>
          <w:i/>
          <w:iCs/>
        </w:rPr>
        <w:t>: Mobile Integration Using WebView</w:t>
      </w:r>
      <w:r w:rsidR="00467FDE" w:rsidRPr="006C122A">
        <w:t>.</w:t>
      </w:r>
    </w:p>
    <w:p w14:paraId="22652657" w14:textId="75E071E1" w:rsidR="005F32AD" w:rsidRDefault="00CA2ADB" w:rsidP="000403A9">
      <w:pPr>
        <w:pStyle w:val="Heading2"/>
      </w:pPr>
      <w:bookmarkStart w:id="59" w:name="_Toc133844853"/>
      <w:r>
        <w:t>SSO Process</w:t>
      </w:r>
      <w:bookmarkEnd w:id="57"/>
      <w:bookmarkEnd w:id="58"/>
      <w:bookmarkEnd w:id="59"/>
    </w:p>
    <w:p w14:paraId="4FA87717" w14:textId="6BF106DB" w:rsidR="006C122A" w:rsidRDefault="006C122A" w:rsidP="00CA2ADB">
      <w:r w:rsidRPr="006C122A">
        <w:t>There are no changes to the existing SSO process. Refer to the appropriate implementation guide for Fiserv Turnkey Service for Zelle</w:t>
      </w:r>
      <w:r w:rsidRPr="006C122A">
        <w:rPr>
          <w:vertAlign w:val="superscript"/>
        </w:rPr>
        <w:t>®</w:t>
      </w:r>
      <w:r w:rsidRPr="006C122A">
        <w:t>.</w:t>
      </w:r>
    </w:p>
    <w:p w14:paraId="0B4DE435" w14:textId="25888985" w:rsidR="006C122A" w:rsidRDefault="00F67ABB" w:rsidP="00B521F7">
      <w:pPr>
        <w:pStyle w:val="Heading2"/>
      </w:pPr>
      <w:bookmarkStart w:id="60" w:name="_Toc133844854"/>
      <w:r w:rsidRPr="00F67ABB">
        <w:t>Terminology</w:t>
      </w:r>
      <w:bookmarkEnd w:id="60"/>
    </w:p>
    <w:p w14:paraId="1FE428A1" w14:textId="4F5228B1" w:rsidR="00527263" w:rsidRDefault="00527263" w:rsidP="00527263">
      <w:pPr>
        <w:pStyle w:val="GlossaryTerm"/>
      </w:pPr>
      <w:r>
        <w:t>Bill Pay</w:t>
      </w:r>
    </w:p>
    <w:p w14:paraId="5C2149EF" w14:textId="77777777" w:rsidR="00320062" w:rsidRDefault="00320062" w:rsidP="00320062">
      <w:r>
        <w:t>Bill Pay refers to Fiserv’s CheckFree</w:t>
      </w:r>
      <w:r w:rsidRPr="006C122A">
        <w:rPr>
          <w:vertAlign w:val="superscript"/>
        </w:rPr>
        <w:t>®</w:t>
      </w:r>
      <w:r>
        <w:t xml:space="preserve"> RXP</w:t>
      </w:r>
      <w:r w:rsidRPr="006C122A">
        <w:rPr>
          <w:vertAlign w:val="superscript"/>
        </w:rPr>
        <w:t>®</w:t>
      </w:r>
      <w:r>
        <w:t xml:space="preserve"> bill pay solution. For some Fiserv clients, Zelle</w:t>
      </w:r>
      <w:r w:rsidRPr="006C122A">
        <w:rPr>
          <w:vertAlign w:val="superscript"/>
        </w:rPr>
        <w:t>®</w:t>
      </w:r>
      <w:r>
        <w:t xml:space="preserve"> is implemented as part of Bill Pay where the user either: </w:t>
      </w:r>
    </w:p>
    <w:p w14:paraId="041E41A6" w14:textId="77777777" w:rsidR="00320062" w:rsidRDefault="00320062" w:rsidP="00320062">
      <w:pPr>
        <w:pStyle w:val="Bullet1"/>
      </w:pPr>
      <w:r>
        <w:t>Navigates to Zelle</w:t>
      </w:r>
      <w:r w:rsidRPr="006C122A">
        <w:rPr>
          <w:vertAlign w:val="superscript"/>
        </w:rPr>
        <w:t>®</w:t>
      </w:r>
      <w:r>
        <w:rPr>
          <w:vertAlign w:val="superscript"/>
        </w:rPr>
        <w:t xml:space="preserve"> </w:t>
      </w:r>
      <w:r>
        <w:t>by first accessing Bill Pay and then selecting Zelle</w:t>
      </w:r>
      <w:r w:rsidRPr="006C122A">
        <w:rPr>
          <w:vertAlign w:val="superscript"/>
        </w:rPr>
        <w:t>®</w:t>
      </w:r>
      <w:r>
        <w:t xml:space="preserve">, or </w:t>
      </w:r>
    </w:p>
    <w:p w14:paraId="0EF7669B" w14:textId="2365860F" w:rsidR="00527263" w:rsidRDefault="00320062" w:rsidP="00320062">
      <w:pPr>
        <w:pStyle w:val="Bullet1"/>
      </w:pPr>
      <w:r>
        <w:t>Navigates to Zelle</w:t>
      </w:r>
      <w:r w:rsidRPr="006C122A">
        <w:rPr>
          <w:vertAlign w:val="superscript"/>
        </w:rPr>
        <w:t>®</w:t>
      </w:r>
      <w:r>
        <w:t xml:space="preserve"> from the main mobile banking navigation by selecting Zelle</w:t>
      </w:r>
      <w:r w:rsidRPr="006C122A">
        <w:rPr>
          <w:vertAlign w:val="superscript"/>
        </w:rPr>
        <w:t>®</w:t>
      </w:r>
      <w:r>
        <w:t xml:space="preserve"> and “deep</w:t>
      </w:r>
      <w:r w:rsidR="00827E3F">
        <w:t xml:space="preserve"> </w:t>
      </w:r>
      <w:r>
        <w:t>linking” into the Zelle</w:t>
      </w:r>
      <w:r w:rsidRPr="006C122A">
        <w:rPr>
          <w:vertAlign w:val="superscript"/>
        </w:rPr>
        <w:t>®</w:t>
      </w:r>
      <w:r>
        <w:rPr>
          <w:vertAlign w:val="superscript"/>
        </w:rPr>
        <w:t xml:space="preserve"> </w:t>
      </w:r>
      <w:r>
        <w:t>section of Bill Pay</w:t>
      </w:r>
      <w:r w:rsidR="005313C1">
        <w:t>.</w:t>
      </w:r>
    </w:p>
    <w:p w14:paraId="02107003" w14:textId="4FA79CA3" w:rsidR="00F67ABB" w:rsidRDefault="002F2ECE" w:rsidP="000D119D">
      <w:pPr>
        <w:pStyle w:val="GlossaryTerm"/>
      </w:pPr>
      <w:r w:rsidRPr="002F2ECE">
        <w:t>FTK</w:t>
      </w:r>
    </w:p>
    <w:p w14:paraId="6C30ECC2" w14:textId="52759A7D" w:rsidR="002F2ECE" w:rsidRDefault="00831D1D" w:rsidP="002F2ECE">
      <w:r w:rsidRPr="00831D1D">
        <w:t>Fiserv Turnkey Service for Zelle</w:t>
      </w:r>
      <w:r w:rsidRPr="00831D1D">
        <w:rPr>
          <w:vertAlign w:val="superscript"/>
        </w:rPr>
        <w:t>®</w:t>
      </w:r>
      <w:r w:rsidRPr="00831D1D">
        <w:t>. Fiserv offers a turnkey set of services designed to simplify the implementation of Zelle</w:t>
      </w:r>
      <w:r w:rsidRPr="00831D1D">
        <w:rPr>
          <w:vertAlign w:val="superscript"/>
        </w:rPr>
        <w:t>®</w:t>
      </w:r>
      <w:r w:rsidRPr="00831D1D">
        <w:t xml:space="preserve"> for financial institutions of all sizes.</w:t>
      </w:r>
    </w:p>
    <w:p w14:paraId="04B47D70" w14:textId="05A4FF1C" w:rsidR="00831D1D" w:rsidRDefault="00EC4B45" w:rsidP="00831D1D">
      <w:pPr>
        <w:pStyle w:val="GlossaryTerm"/>
      </w:pPr>
      <w:r w:rsidRPr="00EC4B45">
        <w:t>QR Code</w:t>
      </w:r>
    </w:p>
    <w:p w14:paraId="25DB7E3C" w14:textId="1ACECF2B" w:rsidR="00EC4B45" w:rsidRDefault="00755E2E" w:rsidP="00EC4B45">
      <w:r w:rsidRPr="00755E2E">
        <w:t>Quick Response Code. A machine-readable code consisting of an array of black and white squares, typically used for storing URLs or other information for reading by the camera on a mobile device.</w:t>
      </w:r>
    </w:p>
    <w:p w14:paraId="0AEE649D" w14:textId="14B3155E" w:rsidR="00755E2E" w:rsidRDefault="006A6E23" w:rsidP="00EC4B45">
      <w:r w:rsidRPr="006A6E23">
        <w:t>Sample QR Code:</w:t>
      </w:r>
    </w:p>
    <w:p w14:paraId="354770B2" w14:textId="6027A494" w:rsidR="001A4AFE" w:rsidRDefault="001A4AFE" w:rsidP="00EC4B45">
      <w:r>
        <w:rPr>
          <w:noProof/>
        </w:rPr>
        <w:drawing>
          <wp:inline distT="0" distB="0" distL="0" distR="0" wp14:anchorId="05202D74" wp14:editId="3E7C7F7A">
            <wp:extent cx="1475105" cy="1587500"/>
            <wp:effectExtent l="0" t="0" r="0" b="0"/>
            <wp:docPr id="5" name="Picture 5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Q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105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1A7F7" w14:textId="41EAC0CD" w:rsidR="001A4AFE" w:rsidRDefault="005C34C1" w:rsidP="00B4573B">
      <w:pPr>
        <w:pStyle w:val="GlossaryTerm"/>
      </w:pPr>
      <w:r>
        <w:t>SDK</w:t>
      </w:r>
    </w:p>
    <w:p w14:paraId="65F35B60" w14:textId="25A31E3A" w:rsidR="005C34C1" w:rsidRDefault="007900D1" w:rsidP="005C34C1">
      <w:r w:rsidRPr="009A1FBC">
        <w:t>Software Development Kit</w:t>
      </w:r>
      <w:r>
        <w:t>.</w:t>
      </w:r>
      <w:r w:rsidRPr="009A1FBC">
        <w:t xml:space="preserve"> </w:t>
      </w:r>
      <w:r>
        <w:t>An</w:t>
      </w:r>
      <w:r w:rsidRPr="009A1FBC">
        <w:t xml:space="preserve"> SDK </w:t>
      </w:r>
      <w:r>
        <w:rPr>
          <w:rFonts w:cs="Arial"/>
          <w:szCs w:val="20"/>
          <w:lang w:val="en"/>
        </w:rPr>
        <w:t>is a collection of software used for developing applications (for example, mobile applications)</w:t>
      </w:r>
      <w:r w:rsidRPr="009A1FBC">
        <w:t>.</w:t>
      </w:r>
    </w:p>
    <w:p w14:paraId="7DCB612C" w14:textId="77777777" w:rsidR="00C83F2C" w:rsidRPr="005C34C1" w:rsidRDefault="00C83F2C" w:rsidP="005C34C1"/>
    <w:sectPr w:rsidR="00C83F2C" w:rsidRPr="005C34C1" w:rsidSect="00BF487F">
      <w:headerReference w:type="default" r:id="rId41"/>
      <w:pgSz w:w="12240" w:h="15840" w:code="1"/>
      <w:pgMar w:top="1440" w:right="1440" w:bottom="1080" w:left="1440" w:header="648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BE2DFD" w14:textId="77777777" w:rsidR="00E70A34" w:rsidRDefault="00E70A34">
      <w:r>
        <w:separator/>
      </w:r>
    </w:p>
  </w:endnote>
  <w:endnote w:type="continuationSeparator" w:id="0">
    <w:p w14:paraId="440EFD5C" w14:textId="77777777" w:rsidR="00E70A34" w:rsidRDefault="00E70A34">
      <w:r>
        <w:continuationSeparator/>
      </w:r>
    </w:p>
  </w:endnote>
  <w:endnote w:type="continuationNotice" w:id="1">
    <w:p w14:paraId="2C2A7083" w14:textId="77777777" w:rsidR="00E70A34" w:rsidRDefault="00E70A34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nivers for Fiserv 55">
    <w:altName w:val="Calibri"/>
    <w:panose1 w:val="020B0503040202040203"/>
    <w:charset w:val="00"/>
    <w:family w:val="swiss"/>
    <w:pitch w:val="variable"/>
    <w:sig w:usb0="800000AF" w:usb1="4000004A" w:usb2="00000000" w:usb3="00000000" w:csb0="0000000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EFB9D" w14:textId="349FE88E" w:rsidR="00334F6F" w:rsidRPr="00B75B88" w:rsidRDefault="00A47932">
    <w:pPr>
      <w:pStyle w:val="Footer"/>
      <w:rPr>
        <w:lang w:val="fr-FR"/>
      </w:rPr>
    </w:pPr>
    <w:r>
      <w:fldChar w:fldCharType="begin"/>
    </w:r>
    <w:r w:rsidR="00B90160">
      <w:instrText xml:space="preserve"> TITLE   \* MERGEFORMAT </w:instrText>
    </w:r>
    <w:r>
      <w:fldChar w:fldCharType="separate"/>
    </w:r>
    <w:r w:rsidR="00A41D96" w:rsidRPr="00A41D96">
      <w:rPr>
        <w:lang w:val="fr-FR"/>
      </w:rPr>
      <w:t>Technical Integration Guide</w:t>
    </w:r>
    <w:r>
      <w:fldChar w:fldCharType="end"/>
    </w:r>
    <w:r w:rsidR="00B90160" w:rsidRPr="00973707">
      <w:rPr>
        <w:lang w:val="fr-FR"/>
      </w:rPr>
      <w:tab/>
    </w:r>
    <w:r w:rsidR="00B90160">
      <w:rPr>
        <w:lang w:val="fr-FR"/>
      </w:rPr>
      <w:tab/>
    </w:r>
    <w:r>
      <w:fldChar w:fldCharType="begin"/>
    </w:r>
    <w:r w:rsidR="00B90160" w:rsidRPr="00973707">
      <w:rPr>
        <w:lang w:val="fr-FR"/>
      </w:rPr>
      <w:instrText xml:space="preserve"> PAGE \* MERGEFORMAT </w:instrText>
    </w:r>
    <w:r>
      <w:fldChar w:fldCharType="separate"/>
    </w:r>
    <w:r w:rsidR="00C31B0C">
      <w:rPr>
        <w:noProof/>
        <w:lang w:val="fr-FR"/>
      </w:rPr>
      <w:t>3</w:t>
    </w:r>
    <w:r>
      <w:fldChar w:fldCharType="end"/>
    </w:r>
    <w:r w:rsidR="00B90160" w:rsidRPr="004C2107">
      <w:rPr>
        <w:lang w:val="fr-FR"/>
      </w:rPr>
      <w:br/>
    </w:r>
    <w:r w:rsidR="005978BB">
      <w:rPr>
        <w:lang w:val="fr-FR"/>
      </w:rPr>
      <w:fldChar w:fldCharType="begin"/>
    </w:r>
    <w:r w:rsidR="005978BB">
      <w:rPr>
        <w:lang w:val="fr-FR"/>
      </w:rPr>
      <w:instrText xml:space="preserve"> KEYWORDS   \* MERGEFORMAT </w:instrText>
    </w:r>
    <w:r w:rsidR="005978BB">
      <w:rPr>
        <w:lang w:val="fr-FR"/>
      </w:rPr>
      <w:fldChar w:fldCharType="separate"/>
    </w:r>
    <w:r w:rsidR="00A41D96">
      <w:rPr>
        <w:lang w:val="fr-FR"/>
      </w:rPr>
      <w:t>May 2023</w:t>
    </w:r>
    <w:r w:rsidR="005978BB">
      <w:rPr>
        <w:lang w:val="fr-F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03EDBA" w14:textId="5BEA5017" w:rsidR="003A59F0" w:rsidRPr="00302851" w:rsidRDefault="00B44629" w:rsidP="00E674FE">
    <w:pPr>
      <w:pStyle w:val="Footer"/>
      <w:rPr>
        <w:noProof/>
      </w:rPr>
    </w:pPr>
    <w:r>
      <w:rPr>
        <w:noProof/>
      </w:rPr>
      <w:fldChar w:fldCharType="begin"/>
    </w:r>
    <w:r>
      <w:rPr>
        <w:noProof/>
      </w:rPr>
      <w:instrText xml:space="preserve"> TITLE   \* MERGEFORMAT </w:instrText>
    </w:r>
    <w:r>
      <w:rPr>
        <w:noProof/>
      </w:rPr>
      <w:fldChar w:fldCharType="separate"/>
    </w:r>
    <w:r w:rsidR="00A41D96">
      <w:rPr>
        <w:noProof/>
      </w:rPr>
      <w:t>Technical Integration Guide</w:t>
    </w:r>
    <w:r>
      <w:rPr>
        <w:noProof/>
      </w:rPr>
      <w:fldChar w:fldCharType="end"/>
    </w:r>
    <w:r w:rsidR="005C4E8E" w:rsidRPr="00302851">
      <w:rPr>
        <w:noProof/>
      </w:rPr>
      <w:tab/>
    </w:r>
    <w:r w:rsidR="005C4E8E" w:rsidRPr="00302851">
      <w:rPr>
        <w:noProof/>
      </w:rPr>
      <w:tab/>
    </w:r>
    <w:r w:rsidR="00134E97" w:rsidRPr="00302851">
      <w:rPr>
        <w:noProof/>
      </w:rPr>
      <w:fldChar w:fldCharType="begin"/>
    </w:r>
    <w:r w:rsidR="00134E97" w:rsidRPr="00302851">
      <w:rPr>
        <w:noProof/>
      </w:rPr>
      <w:instrText xml:space="preserve"> PAGE \* MERGEFORMAT </w:instrText>
    </w:r>
    <w:r w:rsidR="00134E97" w:rsidRPr="00302851">
      <w:rPr>
        <w:noProof/>
      </w:rPr>
      <w:fldChar w:fldCharType="separate"/>
    </w:r>
    <w:r w:rsidR="005978BB">
      <w:rPr>
        <w:noProof/>
      </w:rPr>
      <w:t>2</w:t>
    </w:r>
    <w:r w:rsidR="00134E97" w:rsidRPr="00302851">
      <w:rPr>
        <w:noProof/>
      </w:rPr>
      <w:fldChar w:fldCharType="end"/>
    </w:r>
    <w:r w:rsidR="005C4E8E" w:rsidRPr="00302851">
      <w:rPr>
        <w:noProof/>
      </w:rPr>
      <w:br/>
    </w:r>
    <w:r>
      <w:rPr>
        <w:noProof/>
      </w:rPr>
      <w:fldChar w:fldCharType="begin"/>
    </w:r>
    <w:r>
      <w:rPr>
        <w:noProof/>
      </w:rPr>
      <w:instrText xml:space="preserve"> KEYWORDS   \* MERGEFORMAT </w:instrText>
    </w:r>
    <w:r>
      <w:rPr>
        <w:noProof/>
      </w:rPr>
      <w:fldChar w:fldCharType="separate"/>
    </w:r>
    <w:r w:rsidR="00A41D96">
      <w:rPr>
        <w:noProof/>
      </w:rPr>
      <w:t>May 2023</w:t>
    </w:r>
    <w:r>
      <w:rPr>
        <w:noProof/>
      </w:rPr>
      <w:fldChar w:fldCharType="end"/>
    </w:r>
    <w:r w:rsidR="00302851" w:rsidRPr="00302851">
      <w:rPr>
        <w:noProof/>
      </w:rPr>
      <w:tab/>
    </w:r>
    <w:r w:rsidR="00A32214">
      <w:rPr>
        <w:noProof/>
      </w:rPr>
      <w:t xml:space="preserve">FISERV </w:t>
    </w:r>
    <w:r w:rsidR="00302851" w:rsidRPr="00302851">
      <w:rPr>
        <w:noProof/>
      </w:rPr>
      <w:t>CONFIDENTIAL: Distribution restricted to Fiserv clients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D1469" w14:textId="77777777" w:rsidR="006F4FFB" w:rsidRPr="009325A0" w:rsidRDefault="006F4FFB" w:rsidP="0074554E">
    <w:pPr>
      <w:pStyle w:val="Footer"/>
      <w:pBdr>
        <w:top w:val="none" w:sz="0" w:space="0" w:color="auto"/>
      </w:pBdr>
      <w:rPr>
        <w:rFonts w:cs="Arial"/>
        <w:szCs w:val="16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B999F5" w14:textId="7A1914D6" w:rsidR="0041621A" w:rsidRPr="00960053" w:rsidRDefault="0041621A">
    <w:pPr>
      <w:pStyle w:val="Footer"/>
      <w:rPr>
        <w:lang w:val="fr-FR"/>
      </w:rPr>
    </w:pPr>
    <w:r>
      <w:rPr>
        <w:lang w:val="fr-FR"/>
      </w:rPr>
      <w:t>Index</w:t>
    </w:r>
    <w:r w:rsidRPr="00960053">
      <w:rPr>
        <w:lang w:val="fr-FR"/>
      </w:rPr>
      <w:t>-</w:t>
    </w:r>
    <w:r w:rsidR="00A47932">
      <w:fldChar w:fldCharType="begin"/>
    </w:r>
    <w:r w:rsidRPr="00973707">
      <w:rPr>
        <w:lang w:val="fr-FR"/>
      </w:rPr>
      <w:instrText xml:space="preserve"> PAGE \* MERGEFORMAT </w:instrText>
    </w:r>
    <w:r w:rsidR="00A47932">
      <w:fldChar w:fldCharType="separate"/>
    </w:r>
    <w:r w:rsidR="00C31B0C">
      <w:rPr>
        <w:noProof/>
        <w:lang w:val="fr-FR"/>
      </w:rPr>
      <w:t>12</w:t>
    </w:r>
    <w:r w:rsidR="00A47932">
      <w:fldChar w:fldCharType="end"/>
    </w:r>
    <w:r w:rsidRPr="00960053">
      <w:rPr>
        <w:lang w:val="fr-FR"/>
      </w:rPr>
      <w:tab/>
    </w:r>
    <w:r w:rsidRPr="00960053">
      <w:rPr>
        <w:lang w:val="fr-FR"/>
      </w:rPr>
      <w:tab/>
    </w:r>
    <w:r w:rsidR="00A47932">
      <w:fldChar w:fldCharType="begin"/>
    </w:r>
    <w:r w:rsidR="00F414EF" w:rsidRPr="00B5483F">
      <w:rPr>
        <w:lang w:val="fr-FR"/>
      </w:rPr>
      <w:instrText xml:space="preserve"> TITLE   \* MERGEFORMAT </w:instrText>
    </w:r>
    <w:r w:rsidR="00A47932">
      <w:fldChar w:fldCharType="separate"/>
    </w:r>
    <w:r w:rsidR="00A41D96">
      <w:rPr>
        <w:lang w:val="fr-FR"/>
      </w:rPr>
      <w:t>Technical Integration Guide</w:t>
    </w:r>
    <w:r w:rsidR="00A47932">
      <w:fldChar w:fldCharType="end"/>
    </w:r>
    <w:r w:rsidRPr="00960053">
      <w:rPr>
        <w:lang w:val="fr-FR"/>
      </w:rPr>
      <w:br/>
    </w:r>
    <w:r w:rsidRPr="00960053">
      <w:rPr>
        <w:lang w:val="fr-FR"/>
      </w:rPr>
      <w:tab/>
    </w:r>
    <w:r w:rsidRPr="00960053">
      <w:rPr>
        <w:lang w:val="fr-FR"/>
      </w:rPr>
      <w:tab/>
    </w:r>
    <w:r w:rsidR="005978BB">
      <w:rPr>
        <w:lang w:val="fr-FR"/>
      </w:rPr>
      <w:fldChar w:fldCharType="begin"/>
    </w:r>
    <w:r w:rsidR="005978BB">
      <w:rPr>
        <w:lang w:val="fr-FR"/>
      </w:rPr>
      <w:instrText xml:space="preserve"> KEYWORDS   \* MERGEFORMAT </w:instrText>
    </w:r>
    <w:r w:rsidR="005978BB">
      <w:rPr>
        <w:lang w:val="fr-FR"/>
      </w:rPr>
      <w:fldChar w:fldCharType="separate"/>
    </w:r>
    <w:r w:rsidR="00A41D96">
      <w:rPr>
        <w:lang w:val="fr-FR"/>
      </w:rPr>
      <w:t>May 2023</w:t>
    </w:r>
    <w:r w:rsidR="005978BB">
      <w:rPr>
        <w:lang w:val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C04F4E" w14:textId="77777777" w:rsidR="00E70A34" w:rsidRDefault="00E70A34">
      <w:r>
        <w:separator/>
      </w:r>
    </w:p>
  </w:footnote>
  <w:footnote w:type="continuationSeparator" w:id="0">
    <w:p w14:paraId="37C2F2F5" w14:textId="77777777" w:rsidR="00E70A34" w:rsidRDefault="00E70A34">
      <w:r>
        <w:continuationSeparator/>
      </w:r>
    </w:p>
  </w:footnote>
  <w:footnote w:type="continuationNotice" w:id="1">
    <w:p w14:paraId="1AF4FA62" w14:textId="77777777" w:rsidR="00E70A34" w:rsidRDefault="00E70A34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94308" w14:textId="21C3F656" w:rsidR="00AA3DDE" w:rsidRDefault="00A47932">
    <w:pPr>
      <w:pStyle w:val="Header"/>
    </w:pPr>
    <w:r>
      <w:fldChar w:fldCharType="begin"/>
    </w:r>
    <w:r w:rsidR="006E247A">
      <w:instrText xml:space="preserve"> SUBJECT   \* MERGEFORMAT </w:instrText>
    </w:r>
    <w:r>
      <w:fldChar w:fldCharType="separate"/>
    </w:r>
    <w:r w:rsidR="00A41D96">
      <w:t>Turnkey Service for Zelle</w:t>
    </w:r>
    <w:r w:rsidR="00A41D96" w:rsidRPr="00A41D96">
      <w:rPr>
        <w:vertAlign w:val="superscript"/>
      </w:rPr>
      <w:t>®</w:t>
    </w:r>
    <w:r w:rsidR="00A41D96">
      <w:t>: Mobile SDK</w:t>
    </w:r>
    <w:r>
      <w:fldChar w:fldCharType="end"/>
    </w:r>
    <w:r w:rsidR="006E247A">
      <w:tab/>
    </w:r>
    <w:r w:rsidR="006E247A">
      <w:tab/>
    </w:r>
    <w:r w:rsidR="006E247A" w:rsidRPr="004A0963">
      <w:rPr>
        <w:b/>
        <w:sz w:val="18"/>
        <w:szCs w:val="18"/>
      </w:rPr>
      <w:t>Fiserv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5E87F" w14:textId="11B834E6" w:rsidR="00323C8A" w:rsidRDefault="00000000" w:rsidP="00262D85">
    <w:pPr>
      <w:pStyle w:val="Header"/>
      <w:spacing w:after="240"/>
    </w:pPr>
    <w:fldSimple w:instr=" SUBJECT   \* MERGEFORMAT ">
      <w:r w:rsidR="00A41D96">
        <w:t>Turnkey Service for Zelle</w:t>
      </w:r>
      <w:r w:rsidR="00A41D96" w:rsidRPr="00A41D96">
        <w:rPr>
          <w:vertAlign w:val="superscript"/>
        </w:rPr>
        <w:t>®</w:t>
      </w:r>
      <w:r w:rsidR="00A41D96">
        <w:t>: Mobile SDK</w:t>
      </w:r>
    </w:fldSimple>
    <w:r w:rsidR="00323C8A">
      <w:br/>
    </w:r>
    <w:r w:rsidR="00323C8A">
      <w:rPr>
        <w:noProof/>
      </w:rPr>
      <w:fldChar w:fldCharType="begin"/>
    </w:r>
    <w:r w:rsidR="00323C8A">
      <w:rPr>
        <w:noProof/>
      </w:rPr>
      <w:instrText xml:space="preserve"> STYLEREF  "Heading 1"  \* MERGEFORMAT </w:instrText>
    </w:r>
    <w:r w:rsidR="00323C8A">
      <w:rPr>
        <w:noProof/>
      </w:rPr>
      <w:fldChar w:fldCharType="separate"/>
    </w:r>
    <w:r w:rsidR="00DA7E9B">
      <w:rPr>
        <w:noProof/>
      </w:rPr>
      <w:t>Implementing Mobile SDK Within iOS App</w:t>
    </w:r>
    <w:r w:rsidR="00323C8A">
      <w:rPr>
        <w:noProof/>
      </w:rPr>
      <w:fldChar w:fldCharType="end"/>
    </w:r>
    <w:r w:rsidR="00323C8A">
      <w:tab/>
    </w:r>
    <w:r w:rsidR="00323C8A">
      <w:tab/>
    </w:r>
    <w:r w:rsidR="00323C8A" w:rsidRPr="004A0963">
      <w:rPr>
        <w:b/>
        <w:sz w:val="18"/>
        <w:szCs w:val="18"/>
      </w:rPr>
      <w:t>Fiserv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89679" w14:textId="0239446B" w:rsidR="00323C8A" w:rsidRDefault="00000000" w:rsidP="00262D85">
    <w:pPr>
      <w:pStyle w:val="Header"/>
      <w:spacing w:after="240"/>
    </w:pPr>
    <w:fldSimple w:instr=" SUBJECT   \* MERGEFORMAT ">
      <w:r w:rsidR="00A41D96">
        <w:t>Turnkey Service for Zelle</w:t>
      </w:r>
      <w:r w:rsidR="00A41D96" w:rsidRPr="00A41D96">
        <w:rPr>
          <w:vertAlign w:val="superscript"/>
        </w:rPr>
        <w:t>®</w:t>
      </w:r>
      <w:r w:rsidR="00A41D96">
        <w:t>: Mobile SDK</w:t>
      </w:r>
    </w:fldSimple>
    <w:r w:rsidR="00323C8A">
      <w:br/>
    </w:r>
    <w:r w:rsidR="00323C8A">
      <w:rPr>
        <w:noProof/>
      </w:rPr>
      <w:fldChar w:fldCharType="begin"/>
    </w:r>
    <w:r w:rsidR="00323C8A">
      <w:rPr>
        <w:noProof/>
      </w:rPr>
      <w:instrText xml:space="preserve"> STYLEREF  "Heading 1"  \* MERGEFORMAT </w:instrText>
    </w:r>
    <w:r w:rsidR="00323C8A">
      <w:rPr>
        <w:noProof/>
      </w:rPr>
      <w:fldChar w:fldCharType="separate"/>
    </w:r>
    <w:r w:rsidR="00DA7E9B">
      <w:rPr>
        <w:noProof/>
      </w:rPr>
      <w:t>Additional Information</w:t>
    </w:r>
    <w:r w:rsidR="00323C8A">
      <w:rPr>
        <w:noProof/>
      </w:rPr>
      <w:fldChar w:fldCharType="end"/>
    </w:r>
    <w:r w:rsidR="00323C8A">
      <w:tab/>
    </w:r>
    <w:r w:rsidR="00323C8A">
      <w:tab/>
    </w:r>
    <w:r w:rsidR="00323C8A" w:rsidRPr="004A0963">
      <w:rPr>
        <w:b/>
        <w:sz w:val="18"/>
        <w:szCs w:val="18"/>
      </w:rPr>
      <w:t>Fiserv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EEEEE" w14:textId="6EFD5386" w:rsidR="003A59F0" w:rsidRDefault="00000000" w:rsidP="00262D85">
    <w:pPr>
      <w:pStyle w:val="Header"/>
      <w:spacing w:after="240"/>
    </w:pPr>
    <w:fldSimple w:instr=" SUBJECT   \* MERGEFORMAT ">
      <w:r w:rsidR="00A41D96">
        <w:t>Turnkey Service for Zelle</w:t>
      </w:r>
      <w:r w:rsidR="00A41D96" w:rsidRPr="00A41D96">
        <w:rPr>
          <w:vertAlign w:val="superscript"/>
        </w:rPr>
        <w:t>®</w:t>
      </w:r>
      <w:r w:rsidR="00A41D96">
        <w:t>: Mobile SDK</w:t>
      </w:r>
    </w:fldSimple>
    <w:r w:rsidR="00BE1C7A">
      <w:tab/>
    </w:r>
    <w:r w:rsidR="00BE1C7A">
      <w:tab/>
    </w:r>
    <w:r w:rsidR="00BE1C7A" w:rsidRPr="004A0963">
      <w:rPr>
        <w:b/>
        <w:sz w:val="18"/>
        <w:szCs w:val="18"/>
      </w:rPr>
      <w:t>Fiserv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D1794" w14:textId="77777777" w:rsidR="006F4FFB" w:rsidRPr="009325A0" w:rsidRDefault="001414D9" w:rsidP="0074554E">
    <w:pPr>
      <w:pStyle w:val="Header"/>
      <w:pBdr>
        <w:bottom w:val="none" w:sz="0" w:space="0" w:color="auto"/>
      </w:pBdr>
      <w:rPr>
        <w:rFonts w:cs="Arial"/>
        <w:szCs w:val="16"/>
      </w:rPr>
    </w:pPr>
    <w:r w:rsidRPr="001414D9">
      <w:rPr>
        <w:rFonts w:cs="Arial"/>
        <w:noProof/>
        <w:szCs w:val="16"/>
      </w:rPr>
      <w:drawing>
        <wp:anchor distT="0" distB="0" distL="114300" distR="114300" simplePos="0" relativeHeight="251658241" behindDoc="0" locked="0" layoutInCell="1" allowOverlap="1" wp14:anchorId="7B3A005E" wp14:editId="07777777">
          <wp:simplePos x="0" y="0"/>
          <wp:positionH relativeFrom="page">
            <wp:posOffset>740019</wp:posOffset>
          </wp:positionH>
          <wp:positionV relativeFrom="page">
            <wp:posOffset>3165231</wp:posOffset>
          </wp:positionV>
          <wp:extent cx="6262370" cy="4457700"/>
          <wp:effectExtent l="19050" t="0" r="5256" b="0"/>
          <wp:wrapNone/>
          <wp:docPr id="19" name="Picture 19" descr="iStock_000000806633Large_ligh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Stock_000000806633Large_light.jpg"/>
                  <pic:cNvPicPr/>
                </pic:nvPicPr>
                <pic:blipFill>
                  <a:blip r:embed="rId1"/>
                  <a:srcRect b="5067"/>
                  <a:stretch>
                    <a:fillRect/>
                  </a:stretch>
                </pic:blipFill>
                <pic:spPr>
                  <a:xfrm>
                    <a:off x="0" y="0"/>
                    <a:ext cx="6262194" cy="4461223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anchor>
      </w:drawing>
    </w:r>
    <w:r w:rsidRPr="001414D9">
      <w:rPr>
        <w:rFonts w:cs="Arial"/>
        <w:noProof/>
        <w:szCs w:val="16"/>
      </w:rPr>
      <w:drawing>
        <wp:anchor distT="0" distB="0" distL="114300" distR="114300" simplePos="0" relativeHeight="251658240" behindDoc="0" locked="0" layoutInCell="1" allowOverlap="1" wp14:anchorId="0460E2F1" wp14:editId="07777777">
          <wp:simplePos x="0" y="0"/>
          <wp:positionH relativeFrom="page">
            <wp:posOffset>5927481</wp:posOffset>
          </wp:positionH>
          <wp:positionV relativeFrom="page">
            <wp:posOffset>756138</wp:posOffset>
          </wp:positionV>
          <wp:extent cx="1082431" cy="545124"/>
          <wp:effectExtent l="19050" t="0" r="6454" b="0"/>
          <wp:wrapNone/>
          <wp:docPr id="20" name="Picture 20" descr="fiserv_logo_orange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iserv_logo_orange_rgb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079396" cy="5436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D899C7" w14:textId="121A7780" w:rsidR="00F36C27" w:rsidRDefault="00000000" w:rsidP="00262D85">
    <w:pPr>
      <w:pStyle w:val="Header"/>
      <w:spacing w:after="240"/>
    </w:pPr>
    <w:fldSimple w:instr=" SUBJECT   \* MERGEFORMAT ">
      <w:r w:rsidR="00A41D96">
        <w:t>Turnkey Service for Zelle</w:t>
      </w:r>
      <w:r w:rsidR="00A41D96" w:rsidRPr="00A41D96">
        <w:rPr>
          <w:vertAlign w:val="superscript"/>
        </w:rPr>
        <w:t>®</w:t>
      </w:r>
      <w:r w:rsidR="00A41D96">
        <w:t>: Mobile SDK</w:t>
      </w:r>
    </w:fldSimple>
    <w:r w:rsidR="00F36C27">
      <w:br/>
      <w:t>Contents</w:t>
    </w:r>
    <w:r w:rsidR="00F36C27">
      <w:tab/>
    </w:r>
    <w:r w:rsidR="00F36C27">
      <w:tab/>
    </w:r>
    <w:r w:rsidR="00F36C27" w:rsidRPr="004A0963">
      <w:rPr>
        <w:b/>
        <w:sz w:val="18"/>
        <w:szCs w:val="18"/>
      </w:rPr>
      <w:t>Fiserv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13412D" w14:textId="12FB979F" w:rsidR="00F36C27" w:rsidRDefault="00000000" w:rsidP="00262D85">
    <w:pPr>
      <w:pStyle w:val="Header"/>
      <w:spacing w:after="240"/>
    </w:pPr>
    <w:fldSimple w:instr=" SUBJECT   \* MERGEFORMAT ">
      <w:r w:rsidR="00A41D96">
        <w:t>Turnkey Service for Zelle</w:t>
      </w:r>
      <w:r w:rsidR="00A41D96" w:rsidRPr="00A41D96">
        <w:rPr>
          <w:vertAlign w:val="superscript"/>
        </w:rPr>
        <w:t>®</w:t>
      </w:r>
      <w:r w:rsidR="00A41D96">
        <w:t>: Mobile SDK</w:t>
      </w:r>
    </w:fldSimple>
    <w:r w:rsidR="00F36C27">
      <w:br/>
    </w:r>
    <w:r w:rsidR="005978BB">
      <w:rPr>
        <w:noProof/>
      </w:rPr>
      <w:fldChar w:fldCharType="begin"/>
    </w:r>
    <w:r w:rsidR="005978BB">
      <w:rPr>
        <w:noProof/>
      </w:rPr>
      <w:instrText xml:space="preserve"> STYLEREF  "Heading 1"  \* MERGEFORMAT </w:instrText>
    </w:r>
    <w:r w:rsidR="005978BB">
      <w:rPr>
        <w:noProof/>
      </w:rPr>
      <w:fldChar w:fldCharType="separate"/>
    </w:r>
    <w:r w:rsidR="00DA7E9B">
      <w:rPr>
        <w:noProof/>
      </w:rPr>
      <w:t>Revision History</w:t>
    </w:r>
    <w:r w:rsidR="005978BB">
      <w:rPr>
        <w:noProof/>
      </w:rPr>
      <w:fldChar w:fldCharType="end"/>
    </w:r>
    <w:r w:rsidR="00F36C27">
      <w:tab/>
    </w:r>
    <w:r w:rsidR="00F36C27">
      <w:tab/>
    </w:r>
    <w:r w:rsidR="00F36C27" w:rsidRPr="004A0963">
      <w:rPr>
        <w:b/>
        <w:sz w:val="18"/>
        <w:szCs w:val="18"/>
      </w:rPr>
      <w:t>Fiserv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B2569" w14:textId="74F4F0D1" w:rsidR="00323C8A" w:rsidRDefault="00000000" w:rsidP="00262D85">
    <w:pPr>
      <w:pStyle w:val="Header"/>
      <w:spacing w:after="240"/>
    </w:pPr>
    <w:fldSimple w:instr=" SUBJECT   \* MERGEFORMAT ">
      <w:r w:rsidR="00A41D96">
        <w:t>Turnkey Service for Zelle</w:t>
      </w:r>
      <w:r w:rsidR="00A41D96" w:rsidRPr="00A41D96">
        <w:rPr>
          <w:vertAlign w:val="superscript"/>
        </w:rPr>
        <w:t>®</w:t>
      </w:r>
      <w:r w:rsidR="00A41D96">
        <w:t>: Mobile SDK</w:t>
      </w:r>
    </w:fldSimple>
    <w:r w:rsidR="00323C8A">
      <w:br/>
    </w:r>
    <w:r w:rsidR="00323C8A">
      <w:rPr>
        <w:noProof/>
      </w:rPr>
      <w:fldChar w:fldCharType="begin"/>
    </w:r>
    <w:r w:rsidR="00323C8A">
      <w:rPr>
        <w:noProof/>
      </w:rPr>
      <w:instrText xml:space="preserve"> STYLEREF  "Heading 1"  \* MERGEFORMAT </w:instrText>
    </w:r>
    <w:r w:rsidR="00323C8A">
      <w:rPr>
        <w:noProof/>
      </w:rPr>
      <w:fldChar w:fldCharType="separate"/>
    </w:r>
    <w:r w:rsidR="00DA7E9B">
      <w:rPr>
        <w:noProof/>
      </w:rPr>
      <w:t>Document Purpose</w:t>
    </w:r>
    <w:r w:rsidR="00323C8A">
      <w:rPr>
        <w:noProof/>
      </w:rPr>
      <w:fldChar w:fldCharType="end"/>
    </w:r>
    <w:r w:rsidR="00323C8A">
      <w:tab/>
    </w:r>
    <w:r w:rsidR="00323C8A">
      <w:tab/>
    </w:r>
    <w:r w:rsidR="00323C8A" w:rsidRPr="004A0963">
      <w:rPr>
        <w:b/>
        <w:sz w:val="18"/>
        <w:szCs w:val="18"/>
      </w:rPr>
      <w:t>Fiserv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107D8" w14:textId="38808468" w:rsidR="00323C8A" w:rsidRDefault="00000000" w:rsidP="00262D85">
    <w:pPr>
      <w:pStyle w:val="Header"/>
      <w:spacing w:after="240"/>
    </w:pPr>
    <w:fldSimple w:instr=" SUBJECT   \* MERGEFORMAT ">
      <w:r w:rsidR="00A41D96">
        <w:t>Turnkey Service for Zelle</w:t>
      </w:r>
      <w:r w:rsidR="00A41D96" w:rsidRPr="00A41D96">
        <w:rPr>
          <w:vertAlign w:val="superscript"/>
        </w:rPr>
        <w:t>®</w:t>
      </w:r>
      <w:r w:rsidR="00A41D96">
        <w:t>: Mobile SDK</w:t>
      </w:r>
    </w:fldSimple>
    <w:r w:rsidR="00323C8A">
      <w:br/>
    </w:r>
    <w:r w:rsidR="00323C8A">
      <w:rPr>
        <w:noProof/>
      </w:rPr>
      <w:fldChar w:fldCharType="begin"/>
    </w:r>
    <w:r w:rsidR="00323C8A">
      <w:rPr>
        <w:noProof/>
      </w:rPr>
      <w:instrText xml:space="preserve"> STYLEREF  "Heading 1"  \* MERGEFORMAT </w:instrText>
    </w:r>
    <w:r w:rsidR="00323C8A">
      <w:rPr>
        <w:noProof/>
      </w:rPr>
      <w:fldChar w:fldCharType="separate"/>
    </w:r>
    <w:r w:rsidR="00DA7E9B">
      <w:rPr>
        <w:noProof/>
      </w:rPr>
      <w:t>Mobile SDK</w:t>
    </w:r>
    <w:r w:rsidR="00323C8A">
      <w:rPr>
        <w:noProof/>
      </w:rPr>
      <w:fldChar w:fldCharType="end"/>
    </w:r>
    <w:r w:rsidR="00323C8A">
      <w:tab/>
    </w:r>
    <w:r w:rsidR="00323C8A">
      <w:tab/>
    </w:r>
    <w:r w:rsidR="00323C8A" w:rsidRPr="004A0963">
      <w:rPr>
        <w:b/>
        <w:sz w:val="18"/>
        <w:szCs w:val="18"/>
      </w:rPr>
      <w:t>Fiserv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A72FC" w14:textId="14652554" w:rsidR="00323C8A" w:rsidRDefault="00000000" w:rsidP="00262D85">
    <w:pPr>
      <w:pStyle w:val="Header"/>
      <w:spacing w:after="240"/>
    </w:pPr>
    <w:fldSimple w:instr=" SUBJECT   \* MERGEFORMAT ">
      <w:r w:rsidR="00A41D96">
        <w:t>Turnkey Service for Zelle</w:t>
      </w:r>
      <w:r w:rsidR="00A41D96" w:rsidRPr="00A41D96">
        <w:rPr>
          <w:vertAlign w:val="superscript"/>
        </w:rPr>
        <w:t>®</w:t>
      </w:r>
      <w:r w:rsidR="00A41D96">
        <w:t>: Mobile SDK</w:t>
      </w:r>
    </w:fldSimple>
    <w:r w:rsidR="00323C8A">
      <w:br/>
    </w:r>
    <w:r w:rsidR="00323C8A">
      <w:rPr>
        <w:noProof/>
      </w:rPr>
      <w:fldChar w:fldCharType="begin"/>
    </w:r>
    <w:r w:rsidR="00323C8A">
      <w:rPr>
        <w:noProof/>
      </w:rPr>
      <w:instrText xml:space="preserve"> STYLEREF  "Heading 1"  \* MERGEFORMAT </w:instrText>
    </w:r>
    <w:r w:rsidR="00323C8A">
      <w:rPr>
        <w:noProof/>
      </w:rPr>
      <w:fldChar w:fldCharType="separate"/>
    </w:r>
    <w:r w:rsidR="00DA7E9B">
      <w:rPr>
        <w:noProof/>
      </w:rPr>
      <w:t>Implementation Overview</w:t>
    </w:r>
    <w:r w:rsidR="00323C8A">
      <w:rPr>
        <w:noProof/>
      </w:rPr>
      <w:fldChar w:fldCharType="end"/>
    </w:r>
    <w:r w:rsidR="00323C8A">
      <w:tab/>
    </w:r>
    <w:r w:rsidR="00323C8A">
      <w:tab/>
    </w:r>
    <w:r w:rsidR="00323C8A" w:rsidRPr="004A0963">
      <w:rPr>
        <w:b/>
        <w:sz w:val="18"/>
        <w:szCs w:val="18"/>
      </w:rPr>
      <w:t>Fiserv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D3E737" w14:textId="701ED46D" w:rsidR="00323C8A" w:rsidRDefault="00000000" w:rsidP="00262D85">
    <w:pPr>
      <w:pStyle w:val="Header"/>
      <w:spacing w:after="240"/>
    </w:pPr>
    <w:fldSimple w:instr=" SUBJECT   \* MERGEFORMAT ">
      <w:r w:rsidR="00A41D96">
        <w:t>Turnkey Service for Zelle</w:t>
      </w:r>
      <w:r w:rsidR="00A41D96" w:rsidRPr="00A41D96">
        <w:rPr>
          <w:vertAlign w:val="superscript"/>
        </w:rPr>
        <w:t>®</w:t>
      </w:r>
      <w:r w:rsidR="00A41D96">
        <w:t>: Mobile SDK</w:t>
      </w:r>
    </w:fldSimple>
    <w:r w:rsidR="00323C8A">
      <w:br/>
    </w:r>
    <w:r w:rsidR="00323C8A">
      <w:rPr>
        <w:noProof/>
      </w:rPr>
      <w:fldChar w:fldCharType="begin"/>
    </w:r>
    <w:r w:rsidR="00323C8A">
      <w:rPr>
        <w:noProof/>
      </w:rPr>
      <w:instrText xml:space="preserve"> STYLEREF  "Heading 1"  \* MERGEFORMAT </w:instrText>
    </w:r>
    <w:r w:rsidR="00323C8A">
      <w:rPr>
        <w:noProof/>
      </w:rPr>
      <w:fldChar w:fldCharType="separate"/>
    </w:r>
    <w:r w:rsidR="00DA7E9B">
      <w:rPr>
        <w:noProof/>
      </w:rPr>
      <w:t>Implementing Mobile SDK Within Android App</w:t>
    </w:r>
    <w:r w:rsidR="00323C8A">
      <w:rPr>
        <w:noProof/>
      </w:rPr>
      <w:fldChar w:fldCharType="end"/>
    </w:r>
    <w:r w:rsidR="00323C8A">
      <w:tab/>
    </w:r>
    <w:r w:rsidR="00323C8A">
      <w:tab/>
    </w:r>
    <w:r w:rsidR="00323C8A" w:rsidRPr="004A0963">
      <w:rPr>
        <w:b/>
        <w:sz w:val="18"/>
        <w:szCs w:val="18"/>
      </w:rPr>
      <w:t>Fiserv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207BB"/>
    <w:multiLevelType w:val="hybridMultilevel"/>
    <w:tmpl w:val="4F2A6A3C"/>
    <w:lvl w:ilvl="0" w:tplc="13A4007E">
      <w:start w:val="1"/>
      <w:numFmt w:val="bullet"/>
      <w:pStyle w:val="Note-Icon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5D807BB"/>
    <w:multiLevelType w:val="hybridMultilevel"/>
    <w:tmpl w:val="FAAE6908"/>
    <w:lvl w:ilvl="0" w:tplc="F966408E">
      <w:start w:val="1"/>
      <w:numFmt w:val="bullet"/>
      <w:pStyle w:val="Bullet1"/>
      <w:lvlText w:val=""/>
      <w:lvlJc w:val="left"/>
      <w:pPr>
        <w:ind w:left="360" w:hanging="360"/>
      </w:pPr>
      <w:rPr>
        <w:rFonts w:ascii="Symbol" w:hAnsi="Symbol" w:hint="default"/>
        <w:color w:val="FF6600"/>
        <w:sz w:val="20"/>
      </w:rPr>
    </w:lvl>
    <w:lvl w:ilvl="1" w:tplc="07B8676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2" w:tplc="35F68C22">
      <w:start w:val="1"/>
      <w:numFmt w:val="bullet"/>
      <w:lvlText w:val=""/>
      <w:lvlJc w:val="left"/>
      <w:pPr>
        <w:ind w:left="1080" w:hanging="360"/>
      </w:pPr>
      <w:rPr>
        <w:rFonts w:ascii="Wingdings" w:hAnsi="Wingdings" w:hint="default"/>
        <w:sz w:val="14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5F57EF"/>
    <w:multiLevelType w:val="hybridMultilevel"/>
    <w:tmpl w:val="83363050"/>
    <w:lvl w:ilvl="0" w:tplc="3E9A2366">
      <w:start w:val="1"/>
      <w:numFmt w:val="bullet"/>
      <w:pStyle w:val="Bullet3"/>
      <w:lvlText w:val=""/>
      <w:lvlJc w:val="left"/>
      <w:pPr>
        <w:ind w:left="864" w:hanging="288"/>
      </w:pPr>
      <w:rPr>
        <w:rFonts w:ascii="Symbol" w:hAnsi="Symbol" w:hint="default"/>
        <w:b w:val="0"/>
        <w:i w:val="0"/>
        <w:color w:val="auto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FE7E4A"/>
    <w:multiLevelType w:val="hybridMultilevel"/>
    <w:tmpl w:val="2278A48C"/>
    <w:lvl w:ilvl="0" w:tplc="95602D70">
      <w:start w:val="1"/>
      <w:numFmt w:val="decimal"/>
      <w:pStyle w:val="Step1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 w:tplc="A6E67256">
      <w:start w:val="1"/>
      <w:numFmt w:val="lowerLetter"/>
      <w:pStyle w:val="Step2"/>
      <w:lvlText w:val="%2."/>
      <w:lvlJc w:val="left"/>
      <w:pPr>
        <w:ind w:left="1080" w:hanging="360"/>
      </w:pPr>
      <w:rPr>
        <w:rFonts w:hint="default"/>
        <w:b w:val="0"/>
        <w:i w:val="0"/>
      </w:rPr>
    </w:lvl>
    <w:lvl w:ilvl="2" w:tplc="59822A32">
      <w:start w:val="1"/>
      <w:numFmt w:val="decimal"/>
      <w:pStyle w:val="Step3"/>
      <w:lvlText w:val="%3)"/>
      <w:lvlJc w:val="left"/>
      <w:pPr>
        <w:ind w:left="1080" w:hanging="360"/>
      </w:pPr>
      <w:rPr>
        <w:rFonts w:hint="default"/>
        <w:b w:val="0"/>
        <w:i w:val="0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A40734"/>
    <w:multiLevelType w:val="hybridMultilevel"/>
    <w:tmpl w:val="705ABD7E"/>
    <w:lvl w:ilvl="0" w:tplc="ED1605A8">
      <w:start w:val="1"/>
      <w:numFmt w:val="bullet"/>
      <w:pStyle w:val="TableBullet2"/>
      <w:lvlText w:val=""/>
      <w:lvlJc w:val="left"/>
      <w:pPr>
        <w:ind w:left="576" w:hanging="360"/>
      </w:pPr>
      <w:rPr>
        <w:rFonts w:ascii="Wingdings" w:hAnsi="Wingdings" w:hint="default"/>
        <w:color w:val="808080"/>
        <w:sz w:val="12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5" w15:restartNumberingAfterBreak="0">
    <w:nsid w:val="4F2056AA"/>
    <w:multiLevelType w:val="hybridMultilevel"/>
    <w:tmpl w:val="B7ACF4B4"/>
    <w:lvl w:ilvl="0" w:tplc="9E582376">
      <w:start w:val="1"/>
      <w:numFmt w:val="bullet"/>
      <w:pStyle w:val="Bullet2"/>
      <w:lvlText w:val=""/>
      <w:lvlJc w:val="left"/>
      <w:pPr>
        <w:ind w:left="648" w:hanging="360"/>
      </w:pPr>
      <w:rPr>
        <w:rFonts w:ascii="Wingdings" w:hAnsi="Wingdings" w:hint="default"/>
        <w:color w:val="808080"/>
        <w:sz w:val="1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FBE66A2"/>
    <w:multiLevelType w:val="hybridMultilevel"/>
    <w:tmpl w:val="EC30B2CC"/>
    <w:lvl w:ilvl="0" w:tplc="76DA0780">
      <w:start w:val="1"/>
      <w:numFmt w:val="bullet"/>
      <w:pStyle w:val="TableBullet1"/>
      <w:lvlText w:val=""/>
      <w:lvlJc w:val="left"/>
      <w:pPr>
        <w:ind w:left="360" w:hanging="360"/>
      </w:pPr>
      <w:rPr>
        <w:rFonts w:ascii="Symbol" w:hAnsi="Symbol" w:hint="default"/>
        <w:color w:val="FF6600"/>
        <w:sz w:val="18"/>
      </w:rPr>
    </w:lvl>
    <w:lvl w:ilvl="1" w:tplc="784A5198">
      <w:start w:val="1"/>
      <w:numFmt w:val="bullet"/>
      <w:lvlText w:val=""/>
      <w:lvlJc w:val="left"/>
      <w:pPr>
        <w:ind w:left="432" w:hanging="216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F50595"/>
    <w:multiLevelType w:val="hybridMultilevel"/>
    <w:tmpl w:val="DE90B90C"/>
    <w:lvl w:ilvl="0" w:tplc="BE4AAAFC">
      <w:start w:val="1"/>
      <w:numFmt w:val="bullet"/>
      <w:pStyle w:val="Note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7014303">
    <w:abstractNumId w:val="1"/>
  </w:num>
  <w:num w:numId="2" w16cid:durableId="120270427">
    <w:abstractNumId w:val="3"/>
  </w:num>
  <w:num w:numId="3" w16cid:durableId="1956407381">
    <w:abstractNumId w:val="6"/>
  </w:num>
  <w:num w:numId="4" w16cid:durableId="983509178">
    <w:abstractNumId w:val="5"/>
  </w:num>
  <w:num w:numId="5" w16cid:durableId="2031032429">
    <w:abstractNumId w:val="2"/>
  </w:num>
  <w:num w:numId="6" w16cid:durableId="740248662">
    <w:abstractNumId w:val="4"/>
  </w:num>
  <w:num w:numId="7" w16cid:durableId="1784380879">
    <w:abstractNumId w:val="0"/>
  </w:num>
  <w:num w:numId="8" w16cid:durableId="1469203373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embedSystemFonts/>
  <w:attachedTemplate r:id="rId1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0"/>
  <w:drawingGridVerticalSpacing w:val="360"/>
  <w:displayHorizontalDrawingGridEvery w:val="0"/>
  <w:displayVerticalDrawingGridEvery w:val="0"/>
  <w:characterSpacingControl w:val="doNotCompress"/>
  <w:hdrShapeDefaults>
    <o:shapedefaults v:ext="edit" spidmax="2050">
      <o:colormru v:ext="edit" colors="#181818,#f60,#666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OpenInPublishingView" w:val="0"/>
  </w:docVars>
  <w:rsids>
    <w:rsidRoot w:val="007145F6"/>
    <w:rsid w:val="0000197E"/>
    <w:rsid w:val="000027FE"/>
    <w:rsid w:val="00002970"/>
    <w:rsid w:val="00003356"/>
    <w:rsid w:val="00003438"/>
    <w:rsid w:val="00005DC2"/>
    <w:rsid w:val="00006990"/>
    <w:rsid w:val="00007148"/>
    <w:rsid w:val="00007B92"/>
    <w:rsid w:val="000100D2"/>
    <w:rsid w:val="000127D2"/>
    <w:rsid w:val="000155A7"/>
    <w:rsid w:val="000155F7"/>
    <w:rsid w:val="00016EFD"/>
    <w:rsid w:val="000172ED"/>
    <w:rsid w:val="00020CFB"/>
    <w:rsid w:val="00020E6C"/>
    <w:rsid w:val="00021CDA"/>
    <w:rsid w:val="00022A5D"/>
    <w:rsid w:val="000235BD"/>
    <w:rsid w:val="000254E4"/>
    <w:rsid w:val="0002597B"/>
    <w:rsid w:val="00026481"/>
    <w:rsid w:val="00026486"/>
    <w:rsid w:val="00026EE4"/>
    <w:rsid w:val="0003219A"/>
    <w:rsid w:val="00033EFF"/>
    <w:rsid w:val="0003421D"/>
    <w:rsid w:val="00035CA0"/>
    <w:rsid w:val="00035D9C"/>
    <w:rsid w:val="00035FC5"/>
    <w:rsid w:val="000361DB"/>
    <w:rsid w:val="0003700B"/>
    <w:rsid w:val="000373F8"/>
    <w:rsid w:val="000403A9"/>
    <w:rsid w:val="00040C12"/>
    <w:rsid w:val="0004177F"/>
    <w:rsid w:val="0004199E"/>
    <w:rsid w:val="00042C4C"/>
    <w:rsid w:val="00042CB8"/>
    <w:rsid w:val="00045504"/>
    <w:rsid w:val="00046DC8"/>
    <w:rsid w:val="00047B67"/>
    <w:rsid w:val="00050F27"/>
    <w:rsid w:val="00050F51"/>
    <w:rsid w:val="00051325"/>
    <w:rsid w:val="00052DF1"/>
    <w:rsid w:val="000533AF"/>
    <w:rsid w:val="00054227"/>
    <w:rsid w:val="00055818"/>
    <w:rsid w:val="000568F5"/>
    <w:rsid w:val="00057187"/>
    <w:rsid w:val="0006389D"/>
    <w:rsid w:val="00064F25"/>
    <w:rsid w:val="00065D61"/>
    <w:rsid w:val="00065DE9"/>
    <w:rsid w:val="0006735A"/>
    <w:rsid w:val="00070A51"/>
    <w:rsid w:val="00071FA8"/>
    <w:rsid w:val="0007335E"/>
    <w:rsid w:val="00073AAE"/>
    <w:rsid w:val="00074492"/>
    <w:rsid w:val="00074F5A"/>
    <w:rsid w:val="00081D21"/>
    <w:rsid w:val="000833D8"/>
    <w:rsid w:val="00084FB8"/>
    <w:rsid w:val="00086FD4"/>
    <w:rsid w:val="00090640"/>
    <w:rsid w:val="000923A0"/>
    <w:rsid w:val="00093173"/>
    <w:rsid w:val="00093D48"/>
    <w:rsid w:val="00094B9D"/>
    <w:rsid w:val="00094CF1"/>
    <w:rsid w:val="00095FC5"/>
    <w:rsid w:val="00097446"/>
    <w:rsid w:val="000975CD"/>
    <w:rsid w:val="00097C1F"/>
    <w:rsid w:val="00097E43"/>
    <w:rsid w:val="000A065A"/>
    <w:rsid w:val="000A0EC8"/>
    <w:rsid w:val="000A196D"/>
    <w:rsid w:val="000A289F"/>
    <w:rsid w:val="000A36BA"/>
    <w:rsid w:val="000A37A2"/>
    <w:rsid w:val="000A3A03"/>
    <w:rsid w:val="000A3AC4"/>
    <w:rsid w:val="000A567C"/>
    <w:rsid w:val="000A632E"/>
    <w:rsid w:val="000B0177"/>
    <w:rsid w:val="000B06CE"/>
    <w:rsid w:val="000B2B6E"/>
    <w:rsid w:val="000B2EA4"/>
    <w:rsid w:val="000B3693"/>
    <w:rsid w:val="000B406E"/>
    <w:rsid w:val="000B6CE2"/>
    <w:rsid w:val="000B7A9E"/>
    <w:rsid w:val="000C39B8"/>
    <w:rsid w:val="000C57CF"/>
    <w:rsid w:val="000C756B"/>
    <w:rsid w:val="000D0611"/>
    <w:rsid w:val="000D119D"/>
    <w:rsid w:val="000D5121"/>
    <w:rsid w:val="000D56EC"/>
    <w:rsid w:val="000D62D3"/>
    <w:rsid w:val="000D6B0A"/>
    <w:rsid w:val="000D6E0E"/>
    <w:rsid w:val="000E0B02"/>
    <w:rsid w:val="000E0E7D"/>
    <w:rsid w:val="000E23DC"/>
    <w:rsid w:val="000E3F93"/>
    <w:rsid w:val="000E59F8"/>
    <w:rsid w:val="000E6E33"/>
    <w:rsid w:val="000F0205"/>
    <w:rsid w:val="000F3585"/>
    <w:rsid w:val="000F66A9"/>
    <w:rsid w:val="000F677E"/>
    <w:rsid w:val="000F6A90"/>
    <w:rsid w:val="001005AE"/>
    <w:rsid w:val="00101245"/>
    <w:rsid w:val="0010133A"/>
    <w:rsid w:val="00102DCB"/>
    <w:rsid w:val="00103969"/>
    <w:rsid w:val="00104AB6"/>
    <w:rsid w:val="00105B78"/>
    <w:rsid w:val="00105D9D"/>
    <w:rsid w:val="0010627E"/>
    <w:rsid w:val="00106F9A"/>
    <w:rsid w:val="0011020D"/>
    <w:rsid w:val="00111B11"/>
    <w:rsid w:val="001124D4"/>
    <w:rsid w:val="00112520"/>
    <w:rsid w:val="00112D6E"/>
    <w:rsid w:val="0011413A"/>
    <w:rsid w:val="0011446F"/>
    <w:rsid w:val="00114ED7"/>
    <w:rsid w:val="00116BB6"/>
    <w:rsid w:val="0012148B"/>
    <w:rsid w:val="00122BDC"/>
    <w:rsid w:val="00123A1E"/>
    <w:rsid w:val="00123A2B"/>
    <w:rsid w:val="0012485E"/>
    <w:rsid w:val="00124D99"/>
    <w:rsid w:val="00125242"/>
    <w:rsid w:val="00127D65"/>
    <w:rsid w:val="001321A2"/>
    <w:rsid w:val="00132E62"/>
    <w:rsid w:val="001330CA"/>
    <w:rsid w:val="001340B8"/>
    <w:rsid w:val="001342B4"/>
    <w:rsid w:val="001344B5"/>
    <w:rsid w:val="001348FC"/>
    <w:rsid w:val="00134E97"/>
    <w:rsid w:val="00135E9E"/>
    <w:rsid w:val="001362DB"/>
    <w:rsid w:val="0014005F"/>
    <w:rsid w:val="001414D9"/>
    <w:rsid w:val="00141501"/>
    <w:rsid w:val="00141DFA"/>
    <w:rsid w:val="00145AA4"/>
    <w:rsid w:val="00146755"/>
    <w:rsid w:val="001467D5"/>
    <w:rsid w:val="00151BAC"/>
    <w:rsid w:val="00152FFC"/>
    <w:rsid w:val="00153466"/>
    <w:rsid w:val="00154FA8"/>
    <w:rsid w:val="00155C61"/>
    <w:rsid w:val="0015777E"/>
    <w:rsid w:val="00157805"/>
    <w:rsid w:val="00157CC8"/>
    <w:rsid w:val="001601F3"/>
    <w:rsid w:val="00160367"/>
    <w:rsid w:val="00160736"/>
    <w:rsid w:val="00161B71"/>
    <w:rsid w:val="00161BFE"/>
    <w:rsid w:val="0016224F"/>
    <w:rsid w:val="00163F9C"/>
    <w:rsid w:val="00164AC1"/>
    <w:rsid w:val="00165CEE"/>
    <w:rsid w:val="00165D04"/>
    <w:rsid w:val="0016635C"/>
    <w:rsid w:val="00172185"/>
    <w:rsid w:val="001733E4"/>
    <w:rsid w:val="001756EE"/>
    <w:rsid w:val="001760DD"/>
    <w:rsid w:val="0017781C"/>
    <w:rsid w:val="0018003A"/>
    <w:rsid w:val="00180755"/>
    <w:rsid w:val="0018206A"/>
    <w:rsid w:val="00183F7B"/>
    <w:rsid w:val="00184D4D"/>
    <w:rsid w:val="00184E26"/>
    <w:rsid w:val="00185CB7"/>
    <w:rsid w:val="00187589"/>
    <w:rsid w:val="00187991"/>
    <w:rsid w:val="00187F43"/>
    <w:rsid w:val="001906FE"/>
    <w:rsid w:val="001914B1"/>
    <w:rsid w:val="001918BB"/>
    <w:rsid w:val="0019253F"/>
    <w:rsid w:val="001932A1"/>
    <w:rsid w:val="001936C8"/>
    <w:rsid w:val="00193BCB"/>
    <w:rsid w:val="001954D5"/>
    <w:rsid w:val="00195704"/>
    <w:rsid w:val="0019610D"/>
    <w:rsid w:val="001961D7"/>
    <w:rsid w:val="001970BC"/>
    <w:rsid w:val="001A0B52"/>
    <w:rsid w:val="001A42D4"/>
    <w:rsid w:val="001A4AFE"/>
    <w:rsid w:val="001A4EED"/>
    <w:rsid w:val="001A573A"/>
    <w:rsid w:val="001A5EE7"/>
    <w:rsid w:val="001A69B7"/>
    <w:rsid w:val="001B0A9A"/>
    <w:rsid w:val="001B1639"/>
    <w:rsid w:val="001B186C"/>
    <w:rsid w:val="001B196F"/>
    <w:rsid w:val="001B41ED"/>
    <w:rsid w:val="001B47F0"/>
    <w:rsid w:val="001B56E4"/>
    <w:rsid w:val="001B5CF7"/>
    <w:rsid w:val="001B670D"/>
    <w:rsid w:val="001C0C03"/>
    <w:rsid w:val="001C2F54"/>
    <w:rsid w:val="001C35D1"/>
    <w:rsid w:val="001C442B"/>
    <w:rsid w:val="001C5B83"/>
    <w:rsid w:val="001C72F8"/>
    <w:rsid w:val="001C7F8B"/>
    <w:rsid w:val="001D0FCE"/>
    <w:rsid w:val="001D2756"/>
    <w:rsid w:val="001D2796"/>
    <w:rsid w:val="001D37A4"/>
    <w:rsid w:val="001D3831"/>
    <w:rsid w:val="001D5438"/>
    <w:rsid w:val="001D5A68"/>
    <w:rsid w:val="001D5B45"/>
    <w:rsid w:val="001D77D4"/>
    <w:rsid w:val="001E0136"/>
    <w:rsid w:val="001E32C9"/>
    <w:rsid w:val="001E5123"/>
    <w:rsid w:val="001E56F9"/>
    <w:rsid w:val="001E791E"/>
    <w:rsid w:val="001F14FC"/>
    <w:rsid w:val="001F29A6"/>
    <w:rsid w:val="001F29FA"/>
    <w:rsid w:val="001F2FDA"/>
    <w:rsid w:val="001F4753"/>
    <w:rsid w:val="001F5096"/>
    <w:rsid w:val="001F63A7"/>
    <w:rsid w:val="00200CC7"/>
    <w:rsid w:val="00201FF7"/>
    <w:rsid w:val="0020388D"/>
    <w:rsid w:val="00203D53"/>
    <w:rsid w:val="00206001"/>
    <w:rsid w:val="00206002"/>
    <w:rsid w:val="002068E2"/>
    <w:rsid w:val="0021014C"/>
    <w:rsid w:val="002101F7"/>
    <w:rsid w:val="00211F38"/>
    <w:rsid w:val="0021210C"/>
    <w:rsid w:val="00212870"/>
    <w:rsid w:val="00212F9D"/>
    <w:rsid w:val="00213E3D"/>
    <w:rsid w:val="00214060"/>
    <w:rsid w:val="00215E76"/>
    <w:rsid w:val="00215F79"/>
    <w:rsid w:val="002166D3"/>
    <w:rsid w:val="00216B3D"/>
    <w:rsid w:val="00220FAE"/>
    <w:rsid w:val="00222337"/>
    <w:rsid w:val="0022256C"/>
    <w:rsid w:val="00223E97"/>
    <w:rsid w:val="0022445B"/>
    <w:rsid w:val="00225100"/>
    <w:rsid w:val="0022595B"/>
    <w:rsid w:val="00231D3B"/>
    <w:rsid w:val="00231F75"/>
    <w:rsid w:val="002335E7"/>
    <w:rsid w:val="00233F92"/>
    <w:rsid w:val="002345B4"/>
    <w:rsid w:val="0023480C"/>
    <w:rsid w:val="0023703E"/>
    <w:rsid w:val="002374D6"/>
    <w:rsid w:val="0023794C"/>
    <w:rsid w:val="0024212E"/>
    <w:rsid w:val="00244BFC"/>
    <w:rsid w:val="002453D4"/>
    <w:rsid w:val="00246520"/>
    <w:rsid w:val="00246DFB"/>
    <w:rsid w:val="00247BCB"/>
    <w:rsid w:val="002512E3"/>
    <w:rsid w:val="00254456"/>
    <w:rsid w:val="00254BA2"/>
    <w:rsid w:val="00255704"/>
    <w:rsid w:val="002577EC"/>
    <w:rsid w:val="00257CF0"/>
    <w:rsid w:val="002617CE"/>
    <w:rsid w:val="00262D85"/>
    <w:rsid w:val="00263E9A"/>
    <w:rsid w:val="002649A8"/>
    <w:rsid w:val="002650FD"/>
    <w:rsid w:val="00267B01"/>
    <w:rsid w:val="00272D03"/>
    <w:rsid w:val="002734C1"/>
    <w:rsid w:val="00273F29"/>
    <w:rsid w:val="0027492F"/>
    <w:rsid w:val="00276D4F"/>
    <w:rsid w:val="00277476"/>
    <w:rsid w:val="0028312A"/>
    <w:rsid w:val="0028387F"/>
    <w:rsid w:val="00283FED"/>
    <w:rsid w:val="00291CFB"/>
    <w:rsid w:val="00292CE6"/>
    <w:rsid w:val="002962A5"/>
    <w:rsid w:val="002A20AF"/>
    <w:rsid w:val="002A3323"/>
    <w:rsid w:val="002A352F"/>
    <w:rsid w:val="002A3739"/>
    <w:rsid w:val="002A3BE9"/>
    <w:rsid w:val="002A4BF5"/>
    <w:rsid w:val="002A4C4F"/>
    <w:rsid w:val="002A4D17"/>
    <w:rsid w:val="002A6B7D"/>
    <w:rsid w:val="002A7A43"/>
    <w:rsid w:val="002A7FC8"/>
    <w:rsid w:val="002B18E2"/>
    <w:rsid w:val="002B2F92"/>
    <w:rsid w:val="002B432E"/>
    <w:rsid w:val="002B4E9D"/>
    <w:rsid w:val="002B513A"/>
    <w:rsid w:val="002B5EE2"/>
    <w:rsid w:val="002B693F"/>
    <w:rsid w:val="002C1BA2"/>
    <w:rsid w:val="002C348E"/>
    <w:rsid w:val="002C3884"/>
    <w:rsid w:val="002C3A24"/>
    <w:rsid w:val="002C430D"/>
    <w:rsid w:val="002C4C00"/>
    <w:rsid w:val="002C4F29"/>
    <w:rsid w:val="002C6028"/>
    <w:rsid w:val="002C6237"/>
    <w:rsid w:val="002D10CA"/>
    <w:rsid w:val="002D3EB5"/>
    <w:rsid w:val="002E0AD1"/>
    <w:rsid w:val="002E2CAC"/>
    <w:rsid w:val="002E3DDF"/>
    <w:rsid w:val="002E65BC"/>
    <w:rsid w:val="002E6B23"/>
    <w:rsid w:val="002E733A"/>
    <w:rsid w:val="002E77EC"/>
    <w:rsid w:val="002F01CE"/>
    <w:rsid w:val="002F0651"/>
    <w:rsid w:val="002F27EF"/>
    <w:rsid w:val="002F2806"/>
    <w:rsid w:val="002F2ECE"/>
    <w:rsid w:val="002F3838"/>
    <w:rsid w:val="002F393F"/>
    <w:rsid w:val="00302757"/>
    <w:rsid w:val="00302851"/>
    <w:rsid w:val="00303A30"/>
    <w:rsid w:val="003048F0"/>
    <w:rsid w:val="003158DF"/>
    <w:rsid w:val="00317496"/>
    <w:rsid w:val="00320062"/>
    <w:rsid w:val="00320613"/>
    <w:rsid w:val="00321C55"/>
    <w:rsid w:val="00323C8A"/>
    <w:rsid w:val="003273A0"/>
    <w:rsid w:val="0032762A"/>
    <w:rsid w:val="00332877"/>
    <w:rsid w:val="00332BC0"/>
    <w:rsid w:val="00334F6F"/>
    <w:rsid w:val="00335E6E"/>
    <w:rsid w:val="00335EF1"/>
    <w:rsid w:val="00335FA7"/>
    <w:rsid w:val="00337E03"/>
    <w:rsid w:val="00337F3F"/>
    <w:rsid w:val="00340DF0"/>
    <w:rsid w:val="00341164"/>
    <w:rsid w:val="0034175A"/>
    <w:rsid w:val="00342833"/>
    <w:rsid w:val="00344493"/>
    <w:rsid w:val="003444DC"/>
    <w:rsid w:val="0035307A"/>
    <w:rsid w:val="003536C4"/>
    <w:rsid w:val="00354493"/>
    <w:rsid w:val="0036083A"/>
    <w:rsid w:val="00360CF0"/>
    <w:rsid w:val="00361859"/>
    <w:rsid w:val="00365318"/>
    <w:rsid w:val="003662AA"/>
    <w:rsid w:val="00366BEC"/>
    <w:rsid w:val="00366F1D"/>
    <w:rsid w:val="003706CE"/>
    <w:rsid w:val="0037238C"/>
    <w:rsid w:val="00372B61"/>
    <w:rsid w:val="003747C0"/>
    <w:rsid w:val="00374D27"/>
    <w:rsid w:val="00374D71"/>
    <w:rsid w:val="0037548A"/>
    <w:rsid w:val="00375B90"/>
    <w:rsid w:val="0037685F"/>
    <w:rsid w:val="00383149"/>
    <w:rsid w:val="003909ED"/>
    <w:rsid w:val="00391AAB"/>
    <w:rsid w:val="00391FCB"/>
    <w:rsid w:val="003923AE"/>
    <w:rsid w:val="00392D38"/>
    <w:rsid w:val="0039342A"/>
    <w:rsid w:val="00393663"/>
    <w:rsid w:val="00395E5B"/>
    <w:rsid w:val="00396B1C"/>
    <w:rsid w:val="00396F86"/>
    <w:rsid w:val="003974C5"/>
    <w:rsid w:val="003A1D77"/>
    <w:rsid w:val="003A35B6"/>
    <w:rsid w:val="003A5494"/>
    <w:rsid w:val="003A59F0"/>
    <w:rsid w:val="003A629A"/>
    <w:rsid w:val="003A6E8A"/>
    <w:rsid w:val="003A75A5"/>
    <w:rsid w:val="003A7CBC"/>
    <w:rsid w:val="003B07AB"/>
    <w:rsid w:val="003B0EB0"/>
    <w:rsid w:val="003B1405"/>
    <w:rsid w:val="003B22B4"/>
    <w:rsid w:val="003B3988"/>
    <w:rsid w:val="003B4FAA"/>
    <w:rsid w:val="003B66F7"/>
    <w:rsid w:val="003B7100"/>
    <w:rsid w:val="003C02A5"/>
    <w:rsid w:val="003C0DC1"/>
    <w:rsid w:val="003C0DFB"/>
    <w:rsid w:val="003C3291"/>
    <w:rsid w:val="003C5366"/>
    <w:rsid w:val="003C65B4"/>
    <w:rsid w:val="003C72AA"/>
    <w:rsid w:val="003D1179"/>
    <w:rsid w:val="003D1956"/>
    <w:rsid w:val="003D1CA0"/>
    <w:rsid w:val="003D3725"/>
    <w:rsid w:val="003D3B65"/>
    <w:rsid w:val="003D5582"/>
    <w:rsid w:val="003D5AD9"/>
    <w:rsid w:val="003D670E"/>
    <w:rsid w:val="003D720E"/>
    <w:rsid w:val="003E03CB"/>
    <w:rsid w:val="003E29CD"/>
    <w:rsid w:val="003E30A9"/>
    <w:rsid w:val="003E3B72"/>
    <w:rsid w:val="003E564A"/>
    <w:rsid w:val="003E5ED2"/>
    <w:rsid w:val="003E602C"/>
    <w:rsid w:val="003E65B7"/>
    <w:rsid w:val="003E6BA7"/>
    <w:rsid w:val="003E79EB"/>
    <w:rsid w:val="003F0EB4"/>
    <w:rsid w:val="003F14B5"/>
    <w:rsid w:val="003F2FF6"/>
    <w:rsid w:val="003F534D"/>
    <w:rsid w:val="003F5572"/>
    <w:rsid w:val="003F69A2"/>
    <w:rsid w:val="003F6E59"/>
    <w:rsid w:val="00401253"/>
    <w:rsid w:val="0040142B"/>
    <w:rsid w:val="00401D5A"/>
    <w:rsid w:val="00405C6E"/>
    <w:rsid w:val="00407158"/>
    <w:rsid w:val="0041254A"/>
    <w:rsid w:val="00415E01"/>
    <w:rsid w:val="0041621A"/>
    <w:rsid w:val="00416D36"/>
    <w:rsid w:val="004210FA"/>
    <w:rsid w:val="00422327"/>
    <w:rsid w:val="00423017"/>
    <w:rsid w:val="004238A2"/>
    <w:rsid w:val="00423BA0"/>
    <w:rsid w:val="00424887"/>
    <w:rsid w:val="004252F6"/>
    <w:rsid w:val="0042566B"/>
    <w:rsid w:val="00430954"/>
    <w:rsid w:val="00430AD5"/>
    <w:rsid w:val="004319FB"/>
    <w:rsid w:val="00431BE7"/>
    <w:rsid w:val="00432BB6"/>
    <w:rsid w:val="00433798"/>
    <w:rsid w:val="00433A4C"/>
    <w:rsid w:val="00434703"/>
    <w:rsid w:val="00435B6C"/>
    <w:rsid w:val="00436F7F"/>
    <w:rsid w:val="0043799B"/>
    <w:rsid w:val="00437D9C"/>
    <w:rsid w:val="00437FA8"/>
    <w:rsid w:val="00440529"/>
    <w:rsid w:val="00441C32"/>
    <w:rsid w:val="00442B5D"/>
    <w:rsid w:val="00443212"/>
    <w:rsid w:val="0044385B"/>
    <w:rsid w:val="00443D3B"/>
    <w:rsid w:val="00443FFF"/>
    <w:rsid w:val="00444A19"/>
    <w:rsid w:val="00444BEC"/>
    <w:rsid w:val="00446313"/>
    <w:rsid w:val="00455690"/>
    <w:rsid w:val="00456115"/>
    <w:rsid w:val="004567DB"/>
    <w:rsid w:val="00456C35"/>
    <w:rsid w:val="00456C83"/>
    <w:rsid w:val="0045771D"/>
    <w:rsid w:val="0046024A"/>
    <w:rsid w:val="00461FDD"/>
    <w:rsid w:val="004626CB"/>
    <w:rsid w:val="00463089"/>
    <w:rsid w:val="004635AC"/>
    <w:rsid w:val="0046362B"/>
    <w:rsid w:val="00464401"/>
    <w:rsid w:val="00465D8C"/>
    <w:rsid w:val="00467FDE"/>
    <w:rsid w:val="00471756"/>
    <w:rsid w:val="00471E80"/>
    <w:rsid w:val="00475971"/>
    <w:rsid w:val="00475FBA"/>
    <w:rsid w:val="00476A15"/>
    <w:rsid w:val="00477C57"/>
    <w:rsid w:val="00480DFB"/>
    <w:rsid w:val="00481DBB"/>
    <w:rsid w:val="00481DF5"/>
    <w:rsid w:val="00482B77"/>
    <w:rsid w:val="0048331A"/>
    <w:rsid w:val="004838DA"/>
    <w:rsid w:val="004841E6"/>
    <w:rsid w:val="0048474B"/>
    <w:rsid w:val="00486D45"/>
    <w:rsid w:val="00486DA1"/>
    <w:rsid w:val="00487A92"/>
    <w:rsid w:val="004909D2"/>
    <w:rsid w:val="004943DA"/>
    <w:rsid w:val="00494734"/>
    <w:rsid w:val="004972C4"/>
    <w:rsid w:val="0049754A"/>
    <w:rsid w:val="004A04B9"/>
    <w:rsid w:val="004A061C"/>
    <w:rsid w:val="004A08FC"/>
    <w:rsid w:val="004A0963"/>
    <w:rsid w:val="004A248E"/>
    <w:rsid w:val="004A3823"/>
    <w:rsid w:val="004A4364"/>
    <w:rsid w:val="004A460A"/>
    <w:rsid w:val="004A4C08"/>
    <w:rsid w:val="004A73B0"/>
    <w:rsid w:val="004B095D"/>
    <w:rsid w:val="004B0E30"/>
    <w:rsid w:val="004B3482"/>
    <w:rsid w:val="004B578B"/>
    <w:rsid w:val="004B70E0"/>
    <w:rsid w:val="004B720B"/>
    <w:rsid w:val="004C2107"/>
    <w:rsid w:val="004C3A81"/>
    <w:rsid w:val="004C3FB6"/>
    <w:rsid w:val="004C4DD1"/>
    <w:rsid w:val="004C4E36"/>
    <w:rsid w:val="004C525E"/>
    <w:rsid w:val="004D09E8"/>
    <w:rsid w:val="004D3198"/>
    <w:rsid w:val="004D3968"/>
    <w:rsid w:val="004D428C"/>
    <w:rsid w:val="004D4AA1"/>
    <w:rsid w:val="004D4AD4"/>
    <w:rsid w:val="004E1908"/>
    <w:rsid w:val="004E1C0E"/>
    <w:rsid w:val="004E2CB0"/>
    <w:rsid w:val="004E471F"/>
    <w:rsid w:val="004E51FE"/>
    <w:rsid w:val="004E5865"/>
    <w:rsid w:val="004F418F"/>
    <w:rsid w:val="004F5A10"/>
    <w:rsid w:val="004F614A"/>
    <w:rsid w:val="004F71FD"/>
    <w:rsid w:val="005009EB"/>
    <w:rsid w:val="00503216"/>
    <w:rsid w:val="00504B50"/>
    <w:rsid w:val="00504C17"/>
    <w:rsid w:val="0050690A"/>
    <w:rsid w:val="00507082"/>
    <w:rsid w:val="005075C4"/>
    <w:rsid w:val="0051137A"/>
    <w:rsid w:val="00511C13"/>
    <w:rsid w:val="00513C0D"/>
    <w:rsid w:val="005140AC"/>
    <w:rsid w:val="00514EFE"/>
    <w:rsid w:val="00515757"/>
    <w:rsid w:val="00515E73"/>
    <w:rsid w:val="005175F5"/>
    <w:rsid w:val="00520D66"/>
    <w:rsid w:val="00521462"/>
    <w:rsid w:val="00521F79"/>
    <w:rsid w:val="00523618"/>
    <w:rsid w:val="005243A0"/>
    <w:rsid w:val="00525CFA"/>
    <w:rsid w:val="00525D2C"/>
    <w:rsid w:val="00526D13"/>
    <w:rsid w:val="00527263"/>
    <w:rsid w:val="00530EFD"/>
    <w:rsid w:val="005313C1"/>
    <w:rsid w:val="005324FA"/>
    <w:rsid w:val="00532B38"/>
    <w:rsid w:val="00533648"/>
    <w:rsid w:val="00533762"/>
    <w:rsid w:val="00536080"/>
    <w:rsid w:val="005367AC"/>
    <w:rsid w:val="00537331"/>
    <w:rsid w:val="00541505"/>
    <w:rsid w:val="00542DAE"/>
    <w:rsid w:val="00543B1B"/>
    <w:rsid w:val="00543F76"/>
    <w:rsid w:val="005442CF"/>
    <w:rsid w:val="00545E4A"/>
    <w:rsid w:val="00546AD1"/>
    <w:rsid w:val="00547363"/>
    <w:rsid w:val="00551FE0"/>
    <w:rsid w:val="005520FE"/>
    <w:rsid w:val="00552309"/>
    <w:rsid w:val="00554A94"/>
    <w:rsid w:val="00555475"/>
    <w:rsid w:val="00555B29"/>
    <w:rsid w:val="005572C1"/>
    <w:rsid w:val="0056162B"/>
    <w:rsid w:val="00563647"/>
    <w:rsid w:val="00564DF3"/>
    <w:rsid w:val="005660DB"/>
    <w:rsid w:val="005678C6"/>
    <w:rsid w:val="00567B48"/>
    <w:rsid w:val="005704C7"/>
    <w:rsid w:val="00571183"/>
    <w:rsid w:val="005720AB"/>
    <w:rsid w:val="00573CBA"/>
    <w:rsid w:val="00574D6A"/>
    <w:rsid w:val="00574E0F"/>
    <w:rsid w:val="0057507E"/>
    <w:rsid w:val="00582BBF"/>
    <w:rsid w:val="00583E60"/>
    <w:rsid w:val="00583F2C"/>
    <w:rsid w:val="00587CCC"/>
    <w:rsid w:val="00590002"/>
    <w:rsid w:val="005907EE"/>
    <w:rsid w:val="0059278F"/>
    <w:rsid w:val="00592E11"/>
    <w:rsid w:val="0059365D"/>
    <w:rsid w:val="0059453B"/>
    <w:rsid w:val="00594D26"/>
    <w:rsid w:val="005961F8"/>
    <w:rsid w:val="005978BB"/>
    <w:rsid w:val="005A046A"/>
    <w:rsid w:val="005A0ADA"/>
    <w:rsid w:val="005A0FB8"/>
    <w:rsid w:val="005A1685"/>
    <w:rsid w:val="005A1F09"/>
    <w:rsid w:val="005A23DF"/>
    <w:rsid w:val="005A2BF5"/>
    <w:rsid w:val="005A451D"/>
    <w:rsid w:val="005A4C27"/>
    <w:rsid w:val="005A7DF5"/>
    <w:rsid w:val="005B0F7F"/>
    <w:rsid w:val="005B3100"/>
    <w:rsid w:val="005B40CA"/>
    <w:rsid w:val="005B433A"/>
    <w:rsid w:val="005B44D7"/>
    <w:rsid w:val="005B6DFB"/>
    <w:rsid w:val="005B6F6E"/>
    <w:rsid w:val="005B77CE"/>
    <w:rsid w:val="005B79E1"/>
    <w:rsid w:val="005C1461"/>
    <w:rsid w:val="005C2B81"/>
    <w:rsid w:val="005C2BCF"/>
    <w:rsid w:val="005C34C1"/>
    <w:rsid w:val="005C4E0D"/>
    <w:rsid w:val="005C4E8E"/>
    <w:rsid w:val="005C6444"/>
    <w:rsid w:val="005C677B"/>
    <w:rsid w:val="005C75DF"/>
    <w:rsid w:val="005D0DED"/>
    <w:rsid w:val="005D1E83"/>
    <w:rsid w:val="005D28B6"/>
    <w:rsid w:val="005D303A"/>
    <w:rsid w:val="005D313F"/>
    <w:rsid w:val="005D3BFC"/>
    <w:rsid w:val="005D5F42"/>
    <w:rsid w:val="005D62B1"/>
    <w:rsid w:val="005E0CA3"/>
    <w:rsid w:val="005E1ADA"/>
    <w:rsid w:val="005E2EC9"/>
    <w:rsid w:val="005E38FC"/>
    <w:rsid w:val="005E51C6"/>
    <w:rsid w:val="005E654D"/>
    <w:rsid w:val="005E6929"/>
    <w:rsid w:val="005E74D5"/>
    <w:rsid w:val="005E75A4"/>
    <w:rsid w:val="005F32AD"/>
    <w:rsid w:val="005F4379"/>
    <w:rsid w:val="005F4651"/>
    <w:rsid w:val="005F6608"/>
    <w:rsid w:val="005F68D0"/>
    <w:rsid w:val="005F6990"/>
    <w:rsid w:val="0060189F"/>
    <w:rsid w:val="00601FD5"/>
    <w:rsid w:val="006051E3"/>
    <w:rsid w:val="0060649C"/>
    <w:rsid w:val="00607D12"/>
    <w:rsid w:val="006131E5"/>
    <w:rsid w:val="00615147"/>
    <w:rsid w:val="0061569B"/>
    <w:rsid w:val="006164AC"/>
    <w:rsid w:val="00617753"/>
    <w:rsid w:val="00620174"/>
    <w:rsid w:val="0062018F"/>
    <w:rsid w:val="00620238"/>
    <w:rsid w:val="00622422"/>
    <w:rsid w:val="00622A76"/>
    <w:rsid w:val="00623B1D"/>
    <w:rsid w:val="00623C27"/>
    <w:rsid w:val="00625301"/>
    <w:rsid w:val="00625B74"/>
    <w:rsid w:val="00626E71"/>
    <w:rsid w:val="00627327"/>
    <w:rsid w:val="00632A5E"/>
    <w:rsid w:val="00632BB7"/>
    <w:rsid w:val="00633228"/>
    <w:rsid w:val="00634FED"/>
    <w:rsid w:val="00635153"/>
    <w:rsid w:val="00636D1D"/>
    <w:rsid w:val="00636DB9"/>
    <w:rsid w:val="006376DE"/>
    <w:rsid w:val="006404A0"/>
    <w:rsid w:val="00640CD6"/>
    <w:rsid w:val="00642C73"/>
    <w:rsid w:val="006432BF"/>
    <w:rsid w:val="00645BCE"/>
    <w:rsid w:val="00646E15"/>
    <w:rsid w:val="006475DB"/>
    <w:rsid w:val="0064795F"/>
    <w:rsid w:val="00651CF9"/>
    <w:rsid w:val="00652406"/>
    <w:rsid w:val="00653FD0"/>
    <w:rsid w:val="0065424A"/>
    <w:rsid w:val="006551E4"/>
    <w:rsid w:val="0065566C"/>
    <w:rsid w:val="00656227"/>
    <w:rsid w:val="00660012"/>
    <w:rsid w:val="006639A1"/>
    <w:rsid w:val="006645B4"/>
    <w:rsid w:val="0066460A"/>
    <w:rsid w:val="00664BA8"/>
    <w:rsid w:val="00664CE1"/>
    <w:rsid w:val="00666E2A"/>
    <w:rsid w:val="006706AB"/>
    <w:rsid w:val="00676547"/>
    <w:rsid w:val="00677670"/>
    <w:rsid w:val="0068026A"/>
    <w:rsid w:val="006829DE"/>
    <w:rsid w:val="006833BC"/>
    <w:rsid w:val="0068668E"/>
    <w:rsid w:val="00686738"/>
    <w:rsid w:val="00687585"/>
    <w:rsid w:val="006913D6"/>
    <w:rsid w:val="0069149A"/>
    <w:rsid w:val="006915AE"/>
    <w:rsid w:val="00691A80"/>
    <w:rsid w:val="00691DE4"/>
    <w:rsid w:val="006922B4"/>
    <w:rsid w:val="0069248D"/>
    <w:rsid w:val="00692F76"/>
    <w:rsid w:val="006939C1"/>
    <w:rsid w:val="00693DA6"/>
    <w:rsid w:val="00693E3B"/>
    <w:rsid w:val="006976B8"/>
    <w:rsid w:val="006A2570"/>
    <w:rsid w:val="006A29C0"/>
    <w:rsid w:val="006A2D14"/>
    <w:rsid w:val="006A50DD"/>
    <w:rsid w:val="006A538C"/>
    <w:rsid w:val="006A6E23"/>
    <w:rsid w:val="006A6FA8"/>
    <w:rsid w:val="006A7B53"/>
    <w:rsid w:val="006A7CFE"/>
    <w:rsid w:val="006B009D"/>
    <w:rsid w:val="006B10ED"/>
    <w:rsid w:val="006B1373"/>
    <w:rsid w:val="006B2A44"/>
    <w:rsid w:val="006B54FD"/>
    <w:rsid w:val="006B75A1"/>
    <w:rsid w:val="006C0A24"/>
    <w:rsid w:val="006C0F61"/>
    <w:rsid w:val="006C122A"/>
    <w:rsid w:val="006C157F"/>
    <w:rsid w:val="006C16FD"/>
    <w:rsid w:val="006C1ECD"/>
    <w:rsid w:val="006C4B00"/>
    <w:rsid w:val="006C4BAE"/>
    <w:rsid w:val="006C51A3"/>
    <w:rsid w:val="006C78C4"/>
    <w:rsid w:val="006D1E89"/>
    <w:rsid w:val="006D33C3"/>
    <w:rsid w:val="006D45ED"/>
    <w:rsid w:val="006D52ED"/>
    <w:rsid w:val="006D53D9"/>
    <w:rsid w:val="006D6660"/>
    <w:rsid w:val="006E1710"/>
    <w:rsid w:val="006E1D52"/>
    <w:rsid w:val="006E247A"/>
    <w:rsid w:val="006E3B88"/>
    <w:rsid w:val="006E4AB4"/>
    <w:rsid w:val="006E6775"/>
    <w:rsid w:val="006F0F78"/>
    <w:rsid w:val="006F4FFB"/>
    <w:rsid w:val="006F576F"/>
    <w:rsid w:val="006F7A0D"/>
    <w:rsid w:val="0070035D"/>
    <w:rsid w:val="0070288C"/>
    <w:rsid w:val="007029B1"/>
    <w:rsid w:val="0070353E"/>
    <w:rsid w:val="00704A05"/>
    <w:rsid w:val="00705F9B"/>
    <w:rsid w:val="00706222"/>
    <w:rsid w:val="007062E8"/>
    <w:rsid w:val="00710249"/>
    <w:rsid w:val="0071041E"/>
    <w:rsid w:val="00710D49"/>
    <w:rsid w:val="00711129"/>
    <w:rsid w:val="00711FF6"/>
    <w:rsid w:val="00712274"/>
    <w:rsid w:val="00713EFE"/>
    <w:rsid w:val="007145F6"/>
    <w:rsid w:val="00716218"/>
    <w:rsid w:val="007162A8"/>
    <w:rsid w:val="0071699B"/>
    <w:rsid w:val="00717EEC"/>
    <w:rsid w:val="007204B4"/>
    <w:rsid w:val="00720BCE"/>
    <w:rsid w:val="00720FFC"/>
    <w:rsid w:val="00722B9E"/>
    <w:rsid w:val="00723180"/>
    <w:rsid w:val="0072354A"/>
    <w:rsid w:val="00723D13"/>
    <w:rsid w:val="007240E0"/>
    <w:rsid w:val="00724E5A"/>
    <w:rsid w:val="00724E85"/>
    <w:rsid w:val="00725367"/>
    <w:rsid w:val="00726DDD"/>
    <w:rsid w:val="007273BB"/>
    <w:rsid w:val="007309F5"/>
    <w:rsid w:val="00730E31"/>
    <w:rsid w:val="007310A8"/>
    <w:rsid w:val="00731BD8"/>
    <w:rsid w:val="00733F14"/>
    <w:rsid w:val="00741FBC"/>
    <w:rsid w:val="00743303"/>
    <w:rsid w:val="0074377B"/>
    <w:rsid w:val="0074383D"/>
    <w:rsid w:val="007447D8"/>
    <w:rsid w:val="0074554E"/>
    <w:rsid w:val="007461CD"/>
    <w:rsid w:val="00747749"/>
    <w:rsid w:val="007500B7"/>
    <w:rsid w:val="007518BC"/>
    <w:rsid w:val="007518FA"/>
    <w:rsid w:val="00752870"/>
    <w:rsid w:val="00754851"/>
    <w:rsid w:val="00755547"/>
    <w:rsid w:val="00755E2E"/>
    <w:rsid w:val="0075777E"/>
    <w:rsid w:val="00760B14"/>
    <w:rsid w:val="00760D5A"/>
    <w:rsid w:val="00761EB1"/>
    <w:rsid w:val="00763B38"/>
    <w:rsid w:val="00765B78"/>
    <w:rsid w:val="00766EDF"/>
    <w:rsid w:val="00767878"/>
    <w:rsid w:val="00767EF7"/>
    <w:rsid w:val="00770282"/>
    <w:rsid w:val="0077048E"/>
    <w:rsid w:val="007730F2"/>
    <w:rsid w:val="007736C6"/>
    <w:rsid w:val="0077608B"/>
    <w:rsid w:val="00777AA5"/>
    <w:rsid w:val="0078053C"/>
    <w:rsid w:val="007813B2"/>
    <w:rsid w:val="00784651"/>
    <w:rsid w:val="00784B69"/>
    <w:rsid w:val="00785736"/>
    <w:rsid w:val="00787538"/>
    <w:rsid w:val="007875C4"/>
    <w:rsid w:val="007900D1"/>
    <w:rsid w:val="00791D74"/>
    <w:rsid w:val="007922B1"/>
    <w:rsid w:val="007943E2"/>
    <w:rsid w:val="007946A1"/>
    <w:rsid w:val="00796BCE"/>
    <w:rsid w:val="007A1648"/>
    <w:rsid w:val="007A2812"/>
    <w:rsid w:val="007A349F"/>
    <w:rsid w:val="007A3EEE"/>
    <w:rsid w:val="007A44D7"/>
    <w:rsid w:val="007A481E"/>
    <w:rsid w:val="007A50EC"/>
    <w:rsid w:val="007B0C8A"/>
    <w:rsid w:val="007B2769"/>
    <w:rsid w:val="007B2D33"/>
    <w:rsid w:val="007B4EB7"/>
    <w:rsid w:val="007B4F4F"/>
    <w:rsid w:val="007B545E"/>
    <w:rsid w:val="007B5F2E"/>
    <w:rsid w:val="007B70C2"/>
    <w:rsid w:val="007C46D5"/>
    <w:rsid w:val="007C5F65"/>
    <w:rsid w:val="007C6E69"/>
    <w:rsid w:val="007C779D"/>
    <w:rsid w:val="007D0608"/>
    <w:rsid w:val="007D06EA"/>
    <w:rsid w:val="007D197B"/>
    <w:rsid w:val="007D58D8"/>
    <w:rsid w:val="007D653B"/>
    <w:rsid w:val="007D668C"/>
    <w:rsid w:val="007D72B1"/>
    <w:rsid w:val="007E3381"/>
    <w:rsid w:val="007E4593"/>
    <w:rsid w:val="007E4D5C"/>
    <w:rsid w:val="007E63DF"/>
    <w:rsid w:val="007E6D71"/>
    <w:rsid w:val="007F147B"/>
    <w:rsid w:val="007F1B5E"/>
    <w:rsid w:val="007F2BDA"/>
    <w:rsid w:val="007F2E52"/>
    <w:rsid w:val="007F4513"/>
    <w:rsid w:val="007F75BA"/>
    <w:rsid w:val="007F75CF"/>
    <w:rsid w:val="0080025F"/>
    <w:rsid w:val="00800DA8"/>
    <w:rsid w:val="008017CE"/>
    <w:rsid w:val="008027E8"/>
    <w:rsid w:val="008029FC"/>
    <w:rsid w:val="008042BA"/>
    <w:rsid w:val="0080515A"/>
    <w:rsid w:val="008071D7"/>
    <w:rsid w:val="008072AA"/>
    <w:rsid w:val="00810325"/>
    <w:rsid w:val="00810341"/>
    <w:rsid w:val="00810CC8"/>
    <w:rsid w:val="00811851"/>
    <w:rsid w:val="008154E5"/>
    <w:rsid w:val="00815D8D"/>
    <w:rsid w:val="00816C67"/>
    <w:rsid w:val="008220E4"/>
    <w:rsid w:val="008222AE"/>
    <w:rsid w:val="008236F8"/>
    <w:rsid w:val="008261F4"/>
    <w:rsid w:val="0082739E"/>
    <w:rsid w:val="00827E3F"/>
    <w:rsid w:val="0083088D"/>
    <w:rsid w:val="00831D1D"/>
    <w:rsid w:val="0083208C"/>
    <w:rsid w:val="008337A4"/>
    <w:rsid w:val="008354F2"/>
    <w:rsid w:val="0083555B"/>
    <w:rsid w:val="00836860"/>
    <w:rsid w:val="008376B6"/>
    <w:rsid w:val="00842914"/>
    <w:rsid w:val="00842EE9"/>
    <w:rsid w:val="00842F33"/>
    <w:rsid w:val="00844A76"/>
    <w:rsid w:val="008454DC"/>
    <w:rsid w:val="00845A74"/>
    <w:rsid w:val="00845B8D"/>
    <w:rsid w:val="00846EE0"/>
    <w:rsid w:val="00851471"/>
    <w:rsid w:val="008519AD"/>
    <w:rsid w:val="008527F9"/>
    <w:rsid w:val="0085297F"/>
    <w:rsid w:val="00853CE3"/>
    <w:rsid w:val="00856A0A"/>
    <w:rsid w:val="00861360"/>
    <w:rsid w:val="00861B0A"/>
    <w:rsid w:val="00861EB2"/>
    <w:rsid w:val="00862027"/>
    <w:rsid w:val="00864C60"/>
    <w:rsid w:val="00865363"/>
    <w:rsid w:val="008658BC"/>
    <w:rsid w:val="00865BC8"/>
    <w:rsid w:val="00865BF2"/>
    <w:rsid w:val="00865EE0"/>
    <w:rsid w:val="008674AA"/>
    <w:rsid w:val="00867C45"/>
    <w:rsid w:val="008720A0"/>
    <w:rsid w:val="00872CC3"/>
    <w:rsid w:val="00873E0C"/>
    <w:rsid w:val="00874DD8"/>
    <w:rsid w:val="00876935"/>
    <w:rsid w:val="00876D90"/>
    <w:rsid w:val="008771DD"/>
    <w:rsid w:val="00882E94"/>
    <w:rsid w:val="00882FF0"/>
    <w:rsid w:val="0088307E"/>
    <w:rsid w:val="00883216"/>
    <w:rsid w:val="00883B14"/>
    <w:rsid w:val="00884F48"/>
    <w:rsid w:val="00885243"/>
    <w:rsid w:val="00885541"/>
    <w:rsid w:val="00885914"/>
    <w:rsid w:val="0088737E"/>
    <w:rsid w:val="0089022D"/>
    <w:rsid w:val="00893548"/>
    <w:rsid w:val="0089377B"/>
    <w:rsid w:val="0089610E"/>
    <w:rsid w:val="008A1A59"/>
    <w:rsid w:val="008A661E"/>
    <w:rsid w:val="008A70E1"/>
    <w:rsid w:val="008A7BBE"/>
    <w:rsid w:val="008B1410"/>
    <w:rsid w:val="008B2AB7"/>
    <w:rsid w:val="008B31F7"/>
    <w:rsid w:val="008B3375"/>
    <w:rsid w:val="008B36C3"/>
    <w:rsid w:val="008B448C"/>
    <w:rsid w:val="008B5D85"/>
    <w:rsid w:val="008C0272"/>
    <w:rsid w:val="008C09DE"/>
    <w:rsid w:val="008C0ABE"/>
    <w:rsid w:val="008C4101"/>
    <w:rsid w:val="008C7205"/>
    <w:rsid w:val="008D055E"/>
    <w:rsid w:val="008D383E"/>
    <w:rsid w:val="008D4999"/>
    <w:rsid w:val="008D6077"/>
    <w:rsid w:val="008D60ED"/>
    <w:rsid w:val="008E013F"/>
    <w:rsid w:val="008E23A6"/>
    <w:rsid w:val="008E2EBE"/>
    <w:rsid w:val="008E338E"/>
    <w:rsid w:val="008E38D3"/>
    <w:rsid w:val="008E3B2B"/>
    <w:rsid w:val="008E59D9"/>
    <w:rsid w:val="008E602D"/>
    <w:rsid w:val="008E6683"/>
    <w:rsid w:val="008E674A"/>
    <w:rsid w:val="008E6A01"/>
    <w:rsid w:val="008F053F"/>
    <w:rsid w:val="008F1222"/>
    <w:rsid w:val="008F1324"/>
    <w:rsid w:val="008F2FB8"/>
    <w:rsid w:val="008F3A7F"/>
    <w:rsid w:val="008F44CA"/>
    <w:rsid w:val="008F47D4"/>
    <w:rsid w:val="008F5ABB"/>
    <w:rsid w:val="008F6145"/>
    <w:rsid w:val="008F6AA6"/>
    <w:rsid w:val="008F7148"/>
    <w:rsid w:val="0090057C"/>
    <w:rsid w:val="00902C68"/>
    <w:rsid w:val="00902F7B"/>
    <w:rsid w:val="00903477"/>
    <w:rsid w:val="00903CAB"/>
    <w:rsid w:val="0090431F"/>
    <w:rsid w:val="009059C6"/>
    <w:rsid w:val="00911DC9"/>
    <w:rsid w:val="0091243B"/>
    <w:rsid w:val="0091259E"/>
    <w:rsid w:val="009169EE"/>
    <w:rsid w:val="00916AF1"/>
    <w:rsid w:val="00917A77"/>
    <w:rsid w:val="00921C99"/>
    <w:rsid w:val="00922A94"/>
    <w:rsid w:val="0092349C"/>
    <w:rsid w:val="00924482"/>
    <w:rsid w:val="0092475A"/>
    <w:rsid w:val="00925E25"/>
    <w:rsid w:val="00930A13"/>
    <w:rsid w:val="00931524"/>
    <w:rsid w:val="00931A92"/>
    <w:rsid w:val="00932008"/>
    <w:rsid w:val="009325A0"/>
    <w:rsid w:val="009325A9"/>
    <w:rsid w:val="0093397B"/>
    <w:rsid w:val="00936CAA"/>
    <w:rsid w:val="00942ACA"/>
    <w:rsid w:val="009435C7"/>
    <w:rsid w:val="00943CF4"/>
    <w:rsid w:val="009445B4"/>
    <w:rsid w:val="00944923"/>
    <w:rsid w:val="00945C59"/>
    <w:rsid w:val="00946272"/>
    <w:rsid w:val="009473F3"/>
    <w:rsid w:val="00951890"/>
    <w:rsid w:val="009524AD"/>
    <w:rsid w:val="009529B6"/>
    <w:rsid w:val="00953C43"/>
    <w:rsid w:val="00953DB9"/>
    <w:rsid w:val="00954FD9"/>
    <w:rsid w:val="00955CF0"/>
    <w:rsid w:val="00955E31"/>
    <w:rsid w:val="00960053"/>
    <w:rsid w:val="00962DD0"/>
    <w:rsid w:val="00963291"/>
    <w:rsid w:val="009648B3"/>
    <w:rsid w:val="00964E56"/>
    <w:rsid w:val="00965A23"/>
    <w:rsid w:val="00965ACA"/>
    <w:rsid w:val="00966DD5"/>
    <w:rsid w:val="00971450"/>
    <w:rsid w:val="00972209"/>
    <w:rsid w:val="0097322E"/>
    <w:rsid w:val="00973707"/>
    <w:rsid w:val="0097503E"/>
    <w:rsid w:val="00976DEC"/>
    <w:rsid w:val="00980CBA"/>
    <w:rsid w:val="00981DB6"/>
    <w:rsid w:val="0098410B"/>
    <w:rsid w:val="00984B56"/>
    <w:rsid w:val="00986124"/>
    <w:rsid w:val="0098786C"/>
    <w:rsid w:val="00992134"/>
    <w:rsid w:val="00992637"/>
    <w:rsid w:val="00992F78"/>
    <w:rsid w:val="009950B5"/>
    <w:rsid w:val="009A2764"/>
    <w:rsid w:val="009A6141"/>
    <w:rsid w:val="009A6CFD"/>
    <w:rsid w:val="009B10CF"/>
    <w:rsid w:val="009B37F3"/>
    <w:rsid w:val="009B4047"/>
    <w:rsid w:val="009B5FF6"/>
    <w:rsid w:val="009B7320"/>
    <w:rsid w:val="009B7BB9"/>
    <w:rsid w:val="009C05A9"/>
    <w:rsid w:val="009C13B7"/>
    <w:rsid w:val="009C1DAC"/>
    <w:rsid w:val="009C2FBD"/>
    <w:rsid w:val="009C3A38"/>
    <w:rsid w:val="009C5EE8"/>
    <w:rsid w:val="009D0466"/>
    <w:rsid w:val="009D2B54"/>
    <w:rsid w:val="009D311E"/>
    <w:rsid w:val="009D44A5"/>
    <w:rsid w:val="009D532B"/>
    <w:rsid w:val="009D6CC9"/>
    <w:rsid w:val="009D76A0"/>
    <w:rsid w:val="009E13C3"/>
    <w:rsid w:val="009E1710"/>
    <w:rsid w:val="009E3834"/>
    <w:rsid w:val="009E46FB"/>
    <w:rsid w:val="009E74B6"/>
    <w:rsid w:val="009F0B91"/>
    <w:rsid w:val="009F1CF1"/>
    <w:rsid w:val="009F27AF"/>
    <w:rsid w:val="009F2CE7"/>
    <w:rsid w:val="009F3715"/>
    <w:rsid w:val="009F4037"/>
    <w:rsid w:val="009F7141"/>
    <w:rsid w:val="009F7831"/>
    <w:rsid w:val="00A00E27"/>
    <w:rsid w:val="00A02691"/>
    <w:rsid w:val="00A0396C"/>
    <w:rsid w:val="00A06283"/>
    <w:rsid w:val="00A07471"/>
    <w:rsid w:val="00A07D74"/>
    <w:rsid w:val="00A10AA9"/>
    <w:rsid w:val="00A113A3"/>
    <w:rsid w:val="00A116E1"/>
    <w:rsid w:val="00A11B0F"/>
    <w:rsid w:val="00A11C74"/>
    <w:rsid w:val="00A1323E"/>
    <w:rsid w:val="00A13E7E"/>
    <w:rsid w:val="00A151FC"/>
    <w:rsid w:val="00A165CE"/>
    <w:rsid w:val="00A21A1B"/>
    <w:rsid w:val="00A225F2"/>
    <w:rsid w:val="00A226A3"/>
    <w:rsid w:val="00A22B7F"/>
    <w:rsid w:val="00A2441A"/>
    <w:rsid w:val="00A25975"/>
    <w:rsid w:val="00A26C6F"/>
    <w:rsid w:val="00A27D4F"/>
    <w:rsid w:val="00A3048B"/>
    <w:rsid w:val="00A305C0"/>
    <w:rsid w:val="00A30D0A"/>
    <w:rsid w:val="00A3145D"/>
    <w:rsid w:val="00A32214"/>
    <w:rsid w:val="00A32E4C"/>
    <w:rsid w:val="00A34141"/>
    <w:rsid w:val="00A3501E"/>
    <w:rsid w:val="00A35396"/>
    <w:rsid w:val="00A3716F"/>
    <w:rsid w:val="00A37C38"/>
    <w:rsid w:val="00A403F4"/>
    <w:rsid w:val="00A41248"/>
    <w:rsid w:val="00A419C9"/>
    <w:rsid w:val="00A41D96"/>
    <w:rsid w:val="00A42130"/>
    <w:rsid w:val="00A43235"/>
    <w:rsid w:val="00A47889"/>
    <w:rsid w:val="00A47932"/>
    <w:rsid w:val="00A57F88"/>
    <w:rsid w:val="00A60A44"/>
    <w:rsid w:val="00A62665"/>
    <w:rsid w:val="00A648F8"/>
    <w:rsid w:val="00A65B75"/>
    <w:rsid w:val="00A67AB9"/>
    <w:rsid w:val="00A67B4F"/>
    <w:rsid w:val="00A74E20"/>
    <w:rsid w:val="00A76E23"/>
    <w:rsid w:val="00A77ED8"/>
    <w:rsid w:val="00A80F33"/>
    <w:rsid w:val="00A82009"/>
    <w:rsid w:val="00A86817"/>
    <w:rsid w:val="00A9151A"/>
    <w:rsid w:val="00A920E7"/>
    <w:rsid w:val="00A96166"/>
    <w:rsid w:val="00A9662D"/>
    <w:rsid w:val="00AA228A"/>
    <w:rsid w:val="00AA2BFD"/>
    <w:rsid w:val="00AA3557"/>
    <w:rsid w:val="00AA3A38"/>
    <w:rsid w:val="00AA3DDE"/>
    <w:rsid w:val="00AA40D9"/>
    <w:rsid w:val="00AA5CF5"/>
    <w:rsid w:val="00AA7E47"/>
    <w:rsid w:val="00AB0A04"/>
    <w:rsid w:val="00AB1BB4"/>
    <w:rsid w:val="00AB2424"/>
    <w:rsid w:val="00AB2909"/>
    <w:rsid w:val="00AB3760"/>
    <w:rsid w:val="00AB57A6"/>
    <w:rsid w:val="00AB71B0"/>
    <w:rsid w:val="00AB7C17"/>
    <w:rsid w:val="00AC02AA"/>
    <w:rsid w:val="00AC0B06"/>
    <w:rsid w:val="00AC2884"/>
    <w:rsid w:val="00AC4C01"/>
    <w:rsid w:val="00AC4E0D"/>
    <w:rsid w:val="00AC5A07"/>
    <w:rsid w:val="00AC5E48"/>
    <w:rsid w:val="00AC6C88"/>
    <w:rsid w:val="00AC6E94"/>
    <w:rsid w:val="00AC6F5D"/>
    <w:rsid w:val="00AD058C"/>
    <w:rsid w:val="00AD09E3"/>
    <w:rsid w:val="00AD175D"/>
    <w:rsid w:val="00AD2C3F"/>
    <w:rsid w:val="00AD3BDA"/>
    <w:rsid w:val="00AD3F14"/>
    <w:rsid w:val="00AD4D22"/>
    <w:rsid w:val="00AD6536"/>
    <w:rsid w:val="00AD6A2C"/>
    <w:rsid w:val="00AE06AC"/>
    <w:rsid w:val="00AE095F"/>
    <w:rsid w:val="00AE1387"/>
    <w:rsid w:val="00AE15EE"/>
    <w:rsid w:val="00AE1A05"/>
    <w:rsid w:val="00AE1F48"/>
    <w:rsid w:val="00AE2185"/>
    <w:rsid w:val="00AE2754"/>
    <w:rsid w:val="00AE301C"/>
    <w:rsid w:val="00AE3346"/>
    <w:rsid w:val="00AE3C79"/>
    <w:rsid w:val="00AE71D4"/>
    <w:rsid w:val="00AF29B7"/>
    <w:rsid w:val="00AF2FBB"/>
    <w:rsid w:val="00AF3C9B"/>
    <w:rsid w:val="00B0002B"/>
    <w:rsid w:val="00B015C3"/>
    <w:rsid w:val="00B01DFE"/>
    <w:rsid w:val="00B02D69"/>
    <w:rsid w:val="00B034D1"/>
    <w:rsid w:val="00B05DB5"/>
    <w:rsid w:val="00B061F3"/>
    <w:rsid w:val="00B0651F"/>
    <w:rsid w:val="00B07540"/>
    <w:rsid w:val="00B1033F"/>
    <w:rsid w:val="00B1214F"/>
    <w:rsid w:val="00B13949"/>
    <w:rsid w:val="00B13A5A"/>
    <w:rsid w:val="00B140CC"/>
    <w:rsid w:val="00B14D39"/>
    <w:rsid w:val="00B159E3"/>
    <w:rsid w:val="00B176CE"/>
    <w:rsid w:val="00B21219"/>
    <w:rsid w:val="00B21984"/>
    <w:rsid w:val="00B2247F"/>
    <w:rsid w:val="00B225CD"/>
    <w:rsid w:val="00B23A8F"/>
    <w:rsid w:val="00B23C3E"/>
    <w:rsid w:val="00B24AB3"/>
    <w:rsid w:val="00B26C6C"/>
    <w:rsid w:val="00B27AE0"/>
    <w:rsid w:val="00B3026D"/>
    <w:rsid w:val="00B307F2"/>
    <w:rsid w:val="00B30F63"/>
    <w:rsid w:val="00B3230B"/>
    <w:rsid w:val="00B32DE9"/>
    <w:rsid w:val="00B37590"/>
    <w:rsid w:val="00B40A83"/>
    <w:rsid w:val="00B4109A"/>
    <w:rsid w:val="00B41B40"/>
    <w:rsid w:val="00B42E67"/>
    <w:rsid w:val="00B43835"/>
    <w:rsid w:val="00B44629"/>
    <w:rsid w:val="00B4573B"/>
    <w:rsid w:val="00B47AA6"/>
    <w:rsid w:val="00B50FEF"/>
    <w:rsid w:val="00B516C9"/>
    <w:rsid w:val="00B51E57"/>
    <w:rsid w:val="00B521F7"/>
    <w:rsid w:val="00B5483F"/>
    <w:rsid w:val="00B54B8B"/>
    <w:rsid w:val="00B564F8"/>
    <w:rsid w:val="00B603F1"/>
    <w:rsid w:val="00B6043B"/>
    <w:rsid w:val="00B663AD"/>
    <w:rsid w:val="00B67C74"/>
    <w:rsid w:val="00B70847"/>
    <w:rsid w:val="00B71A1D"/>
    <w:rsid w:val="00B72021"/>
    <w:rsid w:val="00B72D46"/>
    <w:rsid w:val="00B75B88"/>
    <w:rsid w:val="00B75DA0"/>
    <w:rsid w:val="00B76EE1"/>
    <w:rsid w:val="00B8357E"/>
    <w:rsid w:val="00B87A3A"/>
    <w:rsid w:val="00B87DE8"/>
    <w:rsid w:val="00B90160"/>
    <w:rsid w:val="00B90646"/>
    <w:rsid w:val="00B90758"/>
    <w:rsid w:val="00B91A6B"/>
    <w:rsid w:val="00B972F9"/>
    <w:rsid w:val="00B975F3"/>
    <w:rsid w:val="00BA37F2"/>
    <w:rsid w:val="00BA3C36"/>
    <w:rsid w:val="00BA7716"/>
    <w:rsid w:val="00BB0642"/>
    <w:rsid w:val="00BB0A39"/>
    <w:rsid w:val="00BB0F31"/>
    <w:rsid w:val="00BB2456"/>
    <w:rsid w:val="00BB28FA"/>
    <w:rsid w:val="00BB30BE"/>
    <w:rsid w:val="00BB4234"/>
    <w:rsid w:val="00BB559D"/>
    <w:rsid w:val="00BB606F"/>
    <w:rsid w:val="00BB7FB7"/>
    <w:rsid w:val="00BC0055"/>
    <w:rsid w:val="00BC0820"/>
    <w:rsid w:val="00BC1F18"/>
    <w:rsid w:val="00BC3610"/>
    <w:rsid w:val="00BC57F1"/>
    <w:rsid w:val="00BC65A9"/>
    <w:rsid w:val="00BD0CF7"/>
    <w:rsid w:val="00BD114E"/>
    <w:rsid w:val="00BD29BA"/>
    <w:rsid w:val="00BD3C99"/>
    <w:rsid w:val="00BD3ED0"/>
    <w:rsid w:val="00BD3F69"/>
    <w:rsid w:val="00BD41A0"/>
    <w:rsid w:val="00BD461C"/>
    <w:rsid w:val="00BD4FC7"/>
    <w:rsid w:val="00BD65C7"/>
    <w:rsid w:val="00BD6A9C"/>
    <w:rsid w:val="00BE1C7A"/>
    <w:rsid w:val="00BE43A7"/>
    <w:rsid w:val="00BE6506"/>
    <w:rsid w:val="00BE7A65"/>
    <w:rsid w:val="00BE7A73"/>
    <w:rsid w:val="00BE7C84"/>
    <w:rsid w:val="00BF0685"/>
    <w:rsid w:val="00BF2697"/>
    <w:rsid w:val="00BF3291"/>
    <w:rsid w:val="00BF4429"/>
    <w:rsid w:val="00BF4777"/>
    <w:rsid w:val="00BF487F"/>
    <w:rsid w:val="00BF4887"/>
    <w:rsid w:val="00BF4AFC"/>
    <w:rsid w:val="00BF5C5A"/>
    <w:rsid w:val="00C00FE9"/>
    <w:rsid w:val="00C025AE"/>
    <w:rsid w:val="00C02772"/>
    <w:rsid w:val="00C04028"/>
    <w:rsid w:val="00C06119"/>
    <w:rsid w:val="00C06ADE"/>
    <w:rsid w:val="00C07E37"/>
    <w:rsid w:val="00C11BBE"/>
    <w:rsid w:val="00C137B5"/>
    <w:rsid w:val="00C139D8"/>
    <w:rsid w:val="00C14C8A"/>
    <w:rsid w:val="00C15F0D"/>
    <w:rsid w:val="00C15F5E"/>
    <w:rsid w:val="00C22A96"/>
    <w:rsid w:val="00C22D03"/>
    <w:rsid w:val="00C23C95"/>
    <w:rsid w:val="00C25B4C"/>
    <w:rsid w:val="00C25E09"/>
    <w:rsid w:val="00C26828"/>
    <w:rsid w:val="00C26AB9"/>
    <w:rsid w:val="00C27936"/>
    <w:rsid w:val="00C30BCE"/>
    <w:rsid w:val="00C31B0C"/>
    <w:rsid w:val="00C31D22"/>
    <w:rsid w:val="00C34093"/>
    <w:rsid w:val="00C34B8E"/>
    <w:rsid w:val="00C35040"/>
    <w:rsid w:val="00C35E2A"/>
    <w:rsid w:val="00C360D9"/>
    <w:rsid w:val="00C370DB"/>
    <w:rsid w:val="00C379B6"/>
    <w:rsid w:val="00C40264"/>
    <w:rsid w:val="00C40B8A"/>
    <w:rsid w:val="00C41A2A"/>
    <w:rsid w:val="00C4410F"/>
    <w:rsid w:val="00C44A62"/>
    <w:rsid w:val="00C45855"/>
    <w:rsid w:val="00C47862"/>
    <w:rsid w:val="00C513C3"/>
    <w:rsid w:val="00C520CC"/>
    <w:rsid w:val="00C52364"/>
    <w:rsid w:val="00C52F1F"/>
    <w:rsid w:val="00C5396D"/>
    <w:rsid w:val="00C54D16"/>
    <w:rsid w:val="00C55633"/>
    <w:rsid w:val="00C579AF"/>
    <w:rsid w:val="00C639C5"/>
    <w:rsid w:val="00C6556E"/>
    <w:rsid w:val="00C669B0"/>
    <w:rsid w:val="00C66B63"/>
    <w:rsid w:val="00C66BDF"/>
    <w:rsid w:val="00C717CC"/>
    <w:rsid w:val="00C74605"/>
    <w:rsid w:val="00C74C90"/>
    <w:rsid w:val="00C754D8"/>
    <w:rsid w:val="00C75B4E"/>
    <w:rsid w:val="00C770E8"/>
    <w:rsid w:val="00C77BBA"/>
    <w:rsid w:val="00C82259"/>
    <w:rsid w:val="00C82F8E"/>
    <w:rsid w:val="00C83F2C"/>
    <w:rsid w:val="00C856DB"/>
    <w:rsid w:val="00C86383"/>
    <w:rsid w:val="00C8689E"/>
    <w:rsid w:val="00C86A61"/>
    <w:rsid w:val="00C86C9A"/>
    <w:rsid w:val="00C906E7"/>
    <w:rsid w:val="00C90B65"/>
    <w:rsid w:val="00C90CE0"/>
    <w:rsid w:val="00C91985"/>
    <w:rsid w:val="00C9199A"/>
    <w:rsid w:val="00C932CC"/>
    <w:rsid w:val="00C94B3B"/>
    <w:rsid w:val="00C954AE"/>
    <w:rsid w:val="00C95E29"/>
    <w:rsid w:val="00C97F1D"/>
    <w:rsid w:val="00CA2233"/>
    <w:rsid w:val="00CA2ADB"/>
    <w:rsid w:val="00CA3FD1"/>
    <w:rsid w:val="00CA460B"/>
    <w:rsid w:val="00CA5301"/>
    <w:rsid w:val="00CA5C78"/>
    <w:rsid w:val="00CA6373"/>
    <w:rsid w:val="00CA7BEA"/>
    <w:rsid w:val="00CA7FB5"/>
    <w:rsid w:val="00CB15D1"/>
    <w:rsid w:val="00CB2A8D"/>
    <w:rsid w:val="00CB45A9"/>
    <w:rsid w:val="00CB4B93"/>
    <w:rsid w:val="00CB4F75"/>
    <w:rsid w:val="00CB5917"/>
    <w:rsid w:val="00CB7C20"/>
    <w:rsid w:val="00CB7DE1"/>
    <w:rsid w:val="00CC1369"/>
    <w:rsid w:val="00CC17DF"/>
    <w:rsid w:val="00CC1B73"/>
    <w:rsid w:val="00CC2E11"/>
    <w:rsid w:val="00CC54C4"/>
    <w:rsid w:val="00CC63DD"/>
    <w:rsid w:val="00CD0349"/>
    <w:rsid w:val="00CD05B8"/>
    <w:rsid w:val="00CD09DD"/>
    <w:rsid w:val="00CD1159"/>
    <w:rsid w:val="00CD11C9"/>
    <w:rsid w:val="00CD3317"/>
    <w:rsid w:val="00CD5FF2"/>
    <w:rsid w:val="00CE0DC4"/>
    <w:rsid w:val="00CE33A8"/>
    <w:rsid w:val="00CE3B72"/>
    <w:rsid w:val="00CE4969"/>
    <w:rsid w:val="00CE6124"/>
    <w:rsid w:val="00CE6340"/>
    <w:rsid w:val="00CF2A3D"/>
    <w:rsid w:val="00CF2B72"/>
    <w:rsid w:val="00CF3631"/>
    <w:rsid w:val="00CF56C4"/>
    <w:rsid w:val="00CF7581"/>
    <w:rsid w:val="00CF7D1E"/>
    <w:rsid w:val="00CF7E09"/>
    <w:rsid w:val="00D00AA5"/>
    <w:rsid w:val="00D018F1"/>
    <w:rsid w:val="00D02103"/>
    <w:rsid w:val="00D0215B"/>
    <w:rsid w:val="00D0637C"/>
    <w:rsid w:val="00D06966"/>
    <w:rsid w:val="00D070C0"/>
    <w:rsid w:val="00D07773"/>
    <w:rsid w:val="00D1019C"/>
    <w:rsid w:val="00D13559"/>
    <w:rsid w:val="00D1461C"/>
    <w:rsid w:val="00D16286"/>
    <w:rsid w:val="00D2075C"/>
    <w:rsid w:val="00D207EC"/>
    <w:rsid w:val="00D20A38"/>
    <w:rsid w:val="00D22FD9"/>
    <w:rsid w:val="00D2318E"/>
    <w:rsid w:val="00D26007"/>
    <w:rsid w:val="00D27A34"/>
    <w:rsid w:val="00D27E77"/>
    <w:rsid w:val="00D307FC"/>
    <w:rsid w:val="00D30CAD"/>
    <w:rsid w:val="00D310F9"/>
    <w:rsid w:val="00D32211"/>
    <w:rsid w:val="00D32418"/>
    <w:rsid w:val="00D348FC"/>
    <w:rsid w:val="00D349DB"/>
    <w:rsid w:val="00D36CC6"/>
    <w:rsid w:val="00D376EF"/>
    <w:rsid w:val="00D377DB"/>
    <w:rsid w:val="00D40B2D"/>
    <w:rsid w:val="00D43976"/>
    <w:rsid w:val="00D45842"/>
    <w:rsid w:val="00D4587B"/>
    <w:rsid w:val="00D4594C"/>
    <w:rsid w:val="00D47D0D"/>
    <w:rsid w:val="00D50059"/>
    <w:rsid w:val="00D50748"/>
    <w:rsid w:val="00D53DA1"/>
    <w:rsid w:val="00D54464"/>
    <w:rsid w:val="00D5458A"/>
    <w:rsid w:val="00D5575E"/>
    <w:rsid w:val="00D576F7"/>
    <w:rsid w:val="00D6361A"/>
    <w:rsid w:val="00D66285"/>
    <w:rsid w:val="00D66F57"/>
    <w:rsid w:val="00D6761B"/>
    <w:rsid w:val="00D703E8"/>
    <w:rsid w:val="00D72A5F"/>
    <w:rsid w:val="00D74F54"/>
    <w:rsid w:val="00D74F8B"/>
    <w:rsid w:val="00D77AB3"/>
    <w:rsid w:val="00D80233"/>
    <w:rsid w:val="00D80B45"/>
    <w:rsid w:val="00D81534"/>
    <w:rsid w:val="00D818F3"/>
    <w:rsid w:val="00D82207"/>
    <w:rsid w:val="00D8225B"/>
    <w:rsid w:val="00D84DF8"/>
    <w:rsid w:val="00D84E41"/>
    <w:rsid w:val="00D86FDC"/>
    <w:rsid w:val="00D873C0"/>
    <w:rsid w:val="00D91775"/>
    <w:rsid w:val="00D96247"/>
    <w:rsid w:val="00D967C4"/>
    <w:rsid w:val="00D96D1F"/>
    <w:rsid w:val="00D97556"/>
    <w:rsid w:val="00D97BB6"/>
    <w:rsid w:val="00D97CEA"/>
    <w:rsid w:val="00DA028D"/>
    <w:rsid w:val="00DA1827"/>
    <w:rsid w:val="00DA306A"/>
    <w:rsid w:val="00DA409E"/>
    <w:rsid w:val="00DA45ED"/>
    <w:rsid w:val="00DA5018"/>
    <w:rsid w:val="00DA7E9B"/>
    <w:rsid w:val="00DB1A33"/>
    <w:rsid w:val="00DB1CFC"/>
    <w:rsid w:val="00DB2D6D"/>
    <w:rsid w:val="00DB2E7F"/>
    <w:rsid w:val="00DB35C7"/>
    <w:rsid w:val="00DB458F"/>
    <w:rsid w:val="00DC0BAA"/>
    <w:rsid w:val="00DC0DB7"/>
    <w:rsid w:val="00DC1528"/>
    <w:rsid w:val="00DC1672"/>
    <w:rsid w:val="00DC386A"/>
    <w:rsid w:val="00DC3FB8"/>
    <w:rsid w:val="00DC4293"/>
    <w:rsid w:val="00DC7210"/>
    <w:rsid w:val="00DD04B1"/>
    <w:rsid w:val="00DD0995"/>
    <w:rsid w:val="00DD27B4"/>
    <w:rsid w:val="00DD323F"/>
    <w:rsid w:val="00DD36AA"/>
    <w:rsid w:val="00DD405D"/>
    <w:rsid w:val="00DD46AE"/>
    <w:rsid w:val="00DD539E"/>
    <w:rsid w:val="00DD5785"/>
    <w:rsid w:val="00DD60ED"/>
    <w:rsid w:val="00DE0FA4"/>
    <w:rsid w:val="00DE188B"/>
    <w:rsid w:val="00DE1C3A"/>
    <w:rsid w:val="00DE3277"/>
    <w:rsid w:val="00DE4AC8"/>
    <w:rsid w:val="00DE4C6F"/>
    <w:rsid w:val="00DE4E12"/>
    <w:rsid w:val="00DE60C4"/>
    <w:rsid w:val="00DE6DB5"/>
    <w:rsid w:val="00DE7CB8"/>
    <w:rsid w:val="00DE7CDD"/>
    <w:rsid w:val="00DF08C0"/>
    <w:rsid w:val="00DF1395"/>
    <w:rsid w:val="00DF151D"/>
    <w:rsid w:val="00DF1707"/>
    <w:rsid w:val="00DF17BB"/>
    <w:rsid w:val="00DF536E"/>
    <w:rsid w:val="00DF6713"/>
    <w:rsid w:val="00DF67DE"/>
    <w:rsid w:val="00E0070D"/>
    <w:rsid w:val="00E02316"/>
    <w:rsid w:val="00E02D6F"/>
    <w:rsid w:val="00E07C89"/>
    <w:rsid w:val="00E13B10"/>
    <w:rsid w:val="00E14DC9"/>
    <w:rsid w:val="00E1617D"/>
    <w:rsid w:val="00E17BF2"/>
    <w:rsid w:val="00E217EF"/>
    <w:rsid w:val="00E2203F"/>
    <w:rsid w:val="00E22237"/>
    <w:rsid w:val="00E2267D"/>
    <w:rsid w:val="00E22CE2"/>
    <w:rsid w:val="00E235AF"/>
    <w:rsid w:val="00E243C7"/>
    <w:rsid w:val="00E251B9"/>
    <w:rsid w:val="00E252FB"/>
    <w:rsid w:val="00E264B1"/>
    <w:rsid w:val="00E30546"/>
    <w:rsid w:val="00E31A71"/>
    <w:rsid w:val="00E33FDA"/>
    <w:rsid w:val="00E44A64"/>
    <w:rsid w:val="00E45831"/>
    <w:rsid w:val="00E464E0"/>
    <w:rsid w:val="00E5070E"/>
    <w:rsid w:val="00E51915"/>
    <w:rsid w:val="00E51AAF"/>
    <w:rsid w:val="00E51BC0"/>
    <w:rsid w:val="00E51D7E"/>
    <w:rsid w:val="00E5371A"/>
    <w:rsid w:val="00E53891"/>
    <w:rsid w:val="00E53E88"/>
    <w:rsid w:val="00E5490B"/>
    <w:rsid w:val="00E54CB9"/>
    <w:rsid w:val="00E54DC7"/>
    <w:rsid w:val="00E56063"/>
    <w:rsid w:val="00E56921"/>
    <w:rsid w:val="00E57319"/>
    <w:rsid w:val="00E6102A"/>
    <w:rsid w:val="00E614D4"/>
    <w:rsid w:val="00E6218F"/>
    <w:rsid w:val="00E626A3"/>
    <w:rsid w:val="00E66480"/>
    <w:rsid w:val="00E674FE"/>
    <w:rsid w:val="00E675DE"/>
    <w:rsid w:val="00E70090"/>
    <w:rsid w:val="00E70A34"/>
    <w:rsid w:val="00E73E39"/>
    <w:rsid w:val="00E73F28"/>
    <w:rsid w:val="00E741F5"/>
    <w:rsid w:val="00E742B2"/>
    <w:rsid w:val="00E763BD"/>
    <w:rsid w:val="00E776C2"/>
    <w:rsid w:val="00E77BC9"/>
    <w:rsid w:val="00E8093D"/>
    <w:rsid w:val="00E8322A"/>
    <w:rsid w:val="00E83BA3"/>
    <w:rsid w:val="00E90C3B"/>
    <w:rsid w:val="00E925AF"/>
    <w:rsid w:val="00E93943"/>
    <w:rsid w:val="00E94D0B"/>
    <w:rsid w:val="00E96EC8"/>
    <w:rsid w:val="00E97048"/>
    <w:rsid w:val="00E97D39"/>
    <w:rsid w:val="00E97D85"/>
    <w:rsid w:val="00EA40D4"/>
    <w:rsid w:val="00EA440B"/>
    <w:rsid w:val="00EA6872"/>
    <w:rsid w:val="00EA6A10"/>
    <w:rsid w:val="00EA6E7F"/>
    <w:rsid w:val="00EA6F32"/>
    <w:rsid w:val="00EA7854"/>
    <w:rsid w:val="00EA79A4"/>
    <w:rsid w:val="00EB1179"/>
    <w:rsid w:val="00EB258B"/>
    <w:rsid w:val="00EB4144"/>
    <w:rsid w:val="00EB4154"/>
    <w:rsid w:val="00EB4B32"/>
    <w:rsid w:val="00EB5FB0"/>
    <w:rsid w:val="00EB6798"/>
    <w:rsid w:val="00EB7214"/>
    <w:rsid w:val="00EB7465"/>
    <w:rsid w:val="00EB7E3A"/>
    <w:rsid w:val="00EC38C5"/>
    <w:rsid w:val="00EC4B45"/>
    <w:rsid w:val="00EC763B"/>
    <w:rsid w:val="00EC7D60"/>
    <w:rsid w:val="00ED1420"/>
    <w:rsid w:val="00ED259C"/>
    <w:rsid w:val="00ED3654"/>
    <w:rsid w:val="00ED3FF9"/>
    <w:rsid w:val="00ED4F93"/>
    <w:rsid w:val="00ED52A1"/>
    <w:rsid w:val="00ED53DD"/>
    <w:rsid w:val="00ED58D5"/>
    <w:rsid w:val="00EE39EC"/>
    <w:rsid w:val="00EE3ED4"/>
    <w:rsid w:val="00EE3F25"/>
    <w:rsid w:val="00EE4C12"/>
    <w:rsid w:val="00EE4C9F"/>
    <w:rsid w:val="00EE5293"/>
    <w:rsid w:val="00EE65C1"/>
    <w:rsid w:val="00EE728F"/>
    <w:rsid w:val="00EE7D3D"/>
    <w:rsid w:val="00EF13BC"/>
    <w:rsid w:val="00EF3950"/>
    <w:rsid w:val="00EF443E"/>
    <w:rsid w:val="00EF47F0"/>
    <w:rsid w:val="00EF4ECA"/>
    <w:rsid w:val="00EF59D1"/>
    <w:rsid w:val="00EF777C"/>
    <w:rsid w:val="00EF7B60"/>
    <w:rsid w:val="00F009C5"/>
    <w:rsid w:val="00F014BA"/>
    <w:rsid w:val="00F02DED"/>
    <w:rsid w:val="00F032C2"/>
    <w:rsid w:val="00F0565E"/>
    <w:rsid w:val="00F063CA"/>
    <w:rsid w:val="00F10593"/>
    <w:rsid w:val="00F10A4A"/>
    <w:rsid w:val="00F10E7A"/>
    <w:rsid w:val="00F13E8A"/>
    <w:rsid w:val="00F14EAE"/>
    <w:rsid w:val="00F17058"/>
    <w:rsid w:val="00F21994"/>
    <w:rsid w:val="00F25072"/>
    <w:rsid w:val="00F26737"/>
    <w:rsid w:val="00F26F8F"/>
    <w:rsid w:val="00F337B9"/>
    <w:rsid w:val="00F34848"/>
    <w:rsid w:val="00F35213"/>
    <w:rsid w:val="00F36C27"/>
    <w:rsid w:val="00F372F7"/>
    <w:rsid w:val="00F400DB"/>
    <w:rsid w:val="00F414EF"/>
    <w:rsid w:val="00F41688"/>
    <w:rsid w:val="00F43BE1"/>
    <w:rsid w:val="00F45DDA"/>
    <w:rsid w:val="00F47763"/>
    <w:rsid w:val="00F510D8"/>
    <w:rsid w:val="00F51460"/>
    <w:rsid w:val="00F5399E"/>
    <w:rsid w:val="00F543F0"/>
    <w:rsid w:val="00F545A4"/>
    <w:rsid w:val="00F55F61"/>
    <w:rsid w:val="00F55FA1"/>
    <w:rsid w:val="00F61790"/>
    <w:rsid w:val="00F63B5C"/>
    <w:rsid w:val="00F664D2"/>
    <w:rsid w:val="00F6656A"/>
    <w:rsid w:val="00F6718F"/>
    <w:rsid w:val="00F67813"/>
    <w:rsid w:val="00F67ABB"/>
    <w:rsid w:val="00F705BC"/>
    <w:rsid w:val="00F71AB7"/>
    <w:rsid w:val="00F71B1D"/>
    <w:rsid w:val="00F75FF7"/>
    <w:rsid w:val="00F76E86"/>
    <w:rsid w:val="00F77294"/>
    <w:rsid w:val="00F77D59"/>
    <w:rsid w:val="00F8263D"/>
    <w:rsid w:val="00F83578"/>
    <w:rsid w:val="00F84F87"/>
    <w:rsid w:val="00F86A48"/>
    <w:rsid w:val="00F87C23"/>
    <w:rsid w:val="00F87F4A"/>
    <w:rsid w:val="00F90573"/>
    <w:rsid w:val="00F91463"/>
    <w:rsid w:val="00F92898"/>
    <w:rsid w:val="00FA1B6D"/>
    <w:rsid w:val="00FA21F0"/>
    <w:rsid w:val="00FA2571"/>
    <w:rsid w:val="00FA2C8B"/>
    <w:rsid w:val="00FA4161"/>
    <w:rsid w:val="00FA42AD"/>
    <w:rsid w:val="00FA7BD9"/>
    <w:rsid w:val="00FB0D0D"/>
    <w:rsid w:val="00FB1C0A"/>
    <w:rsid w:val="00FB1F15"/>
    <w:rsid w:val="00FB2623"/>
    <w:rsid w:val="00FB2BAE"/>
    <w:rsid w:val="00FB4199"/>
    <w:rsid w:val="00FB5617"/>
    <w:rsid w:val="00FB597C"/>
    <w:rsid w:val="00FB7A64"/>
    <w:rsid w:val="00FC0663"/>
    <w:rsid w:val="00FC0DC7"/>
    <w:rsid w:val="00FC1709"/>
    <w:rsid w:val="00FC20D0"/>
    <w:rsid w:val="00FC41BD"/>
    <w:rsid w:val="00FC6945"/>
    <w:rsid w:val="00FC7843"/>
    <w:rsid w:val="00FD0857"/>
    <w:rsid w:val="00FD350B"/>
    <w:rsid w:val="00FD39EF"/>
    <w:rsid w:val="00FD3E8D"/>
    <w:rsid w:val="00FD4C07"/>
    <w:rsid w:val="00FD524C"/>
    <w:rsid w:val="00FD5B86"/>
    <w:rsid w:val="00FD5F2D"/>
    <w:rsid w:val="00FD6D4F"/>
    <w:rsid w:val="00FD6FD7"/>
    <w:rsid w:val="00FE0AB4"/>
    <w:rsid w:val="00FE3859"/>
    <w:rsid w:val="00FE38CB"/>
    <w:rsid w:val="00FE47A5"/>
    <w:rsid w:val="00FE6B17"/>
    <w:rsid w:val="00FE71C5"/>
    <w:rsid w:val="00FF2149"/>
    <w:rsid w:val="00FF21AC"/>
    <w:rsid w:val="00FF5C67"/>
    <w:rsid w:val="00FF61ED"/>
    <w:rsid w:val="00FF61F9"/>
    <w:rsid w:val="00FF68A3"/>
    <w:rsid w:val="00FF7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181818,#f60,#666"/>
    </o:shapedefaults>
    <o:shapelayout v:ext="edit">
      <o:idmap v:ext="edit" data="2"/>
    </o:shapelayout>
  </w:shapeDefaults>
  <w:decimalSymbol w:val="."/>
  <w:listSeparator w:val=","/>
  <w14:docId w14:val="4231AACF"/>
  <w15:docId w15:val="{12CD65C9-CC1C-4944-A2B6-23192CE66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Cambria" w:hAnsi="Cambri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76B6"/>
    <w:pPr>
      <w:spacing w:before="40" w:after="120"/>
    </w:pPr>
    <w:rPr>
      <w:rFonts w:ascii="Arial" w:hAnsi="Arial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50748"/>
    <w:pPr>
      <w:keepNext/>
      <w:pageBreakBefore/>
      <w:spacing w:before="360" w:after="180"/>
      <w:outlineLvl w:val="0"/>
    </w:pPr>
    <w:rPr>
      <w:rFonts w:eastAsia="Times New Roman"/>
      <w:b/>
      <w:bCs/>
      <w:color w:val="FF6600"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0748"/>
    <w:pPr>
      <w:keepNext/>
      <w:spacing w:before="300"/>
      <w:outlineLvl w:val="1"/>
    </w:pPr>
    <w:rPr>
      <w:rFonts w:eastAsia="Times New Roman"/>
      <w:b/>
      <w:bCs/>
      <w:iCs/>
      <w:color w:val="333333"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50748"/>
    <w:pPr>
      <w:keepNext/>
      <w:spacing w:before="300"/>
      <w:outlineLvl w:val="2"/>
    </w:pPr>
    <w:rPr>
      <w:rFonts w:eastAsia="Times New Roman"/>
      <w:b/>
      <w:bCs/>
      <w:color w:val="666666"/>
      <w:sz w:val="28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50748"/>
    <w:pPr>
      <w:keepNext/>
      <w:spacing w:before="300" w:after="180"/>
      <w:outlineLvl w:val="3"/>
    </w:pPr>
    <w:rPr>
      <w:rFonts w:eastAsia="Times New Roman"/>
      <w:b/>
      <w:bCs/>
      <w:color w:val="333333"/>
      <w:sz w:val="24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50748"/>
    <w:pPr>
      <w:spacing w:before="300" w:after="180"/>
      <w:outlineLvl w:val="4"/>
    </w:pPr>
    <w:rPr>
      <w:rFonts w:eastAsia="Times New Roman"/>
      <w:b/>
      <w:bCs/>
      <w:iCs/>
      <w:szCs w:val="26"/>
    </w:rPr>
  </w:style>
  <w:style w:type="paragraph" w:styleId="Heading6">
    <w:name w:val="heading 6"/>
    <w:basedOn w:val="Heading5"/>
    <w:next w:val="Normal"/>
    <w:link w:val="Heading6Char"/>
    <w:rsid w:val="00FD6FD7"/>
    <w:pPr>
      <w:outlineLvl w:val="5"/>
    </w:pPr>
    <w:rPr>
      <w:bCs w:val="0"/>
      <w:i/>
      <w:iCs w:val="0"/>
      <w:color w:val="666666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0748"/>
    <w:rPr>
      <w:rFonts w:ascii="Arial" w:eastAsia="Times New Roman" w:hAnsi="Arial"/>
      <w:b/>
      <w:bCs/>
      <w:color w:val="FF6600"/>
      <w:kern w:val="32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50748"/>
    <w:rPr>
      <w:rFonts w:ascii="Arial" w:eastAsia="Times New Roman" w:hAnsi="Arial"/>
      <w:b/>
      <w:bCs/>
      <w:iCs/>
      <w:color w:val="333333"/>
      <w:sz w:val="32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D50748"/>
    <w:rPr>
      <w:rFonts w:ascii="Arial" w:eastAsia="Times New Roman" w:hAnsi="Arial"/>
      <w:b/>
      <w:bCs/>
      <w:color w:val="666666"/>
      <w:sz w:val="28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D50748"/>
    <w:rPr>
      <w:rFonts w:ascii="Arial" w:eastAsia="Times New Roman" w:hAnsi="Arial"/>
      <w:b/>
      <w:bCs/>
      <w:color w:val="333333"/>
      <w:sz w:val="24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D50748"/>
    <w:rPr>
      <w:rFonts w:ascii="Arial" w:eastAsia="Times New Roman" w:hAnsi="Arial"/>
      <w:b/>
      <w:bCs/>
      <w:iCs/>
      <w:szCs w:val="26"/>
    </w:rPr>
  </w:style>
  <w:style w:type="character" w:customStyle="1" w:styleId="Heading6Char">
    <w:name w:val="Heading 6 Char"/>
    <w:basedOn w:val="DefaultParagraphFont"/>
    <w:link w:val="Heading6"/>
    <w:rsid w:val="00FD6FD7"/>
    <w:rPr>
      <w:rFonts w:ascii="Arial" w:eastAsia="Times New Roman" w:hAnsi="Arial"/>
      <w:b/>
      <w:i/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7062E8"/>
    <w:pPr>
      <w:pBdr>
        <w:bottom w:val="single" w:sz="12" w:space="1" w:color="808080"/>
      </w:pBdr>
      <w:tabs>
        <w:tab w:val="center" w:pos="4680"/>
        <w:tab w:val="right" w:pos="9360"/>
      </w:tabs>
      <w:spacing w:before="0" w:after="180"/>
    </w:pPr>
    <w:rPr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7062E8"/>
    <w:rPr>
      <w:rFonts w:ascii="Arial" w:hAnsi="Arial"/>
      <w:sz w:val="16"/>
      <w:szCs w:val="24"/>
    </w:rPr>
  </w:style>
  <w:style w:type="paragraph" w:styleId="Footer">
    <w:name w:val="footer"/>
    <w:basedOn w:val="Normal"/>
    <w:link w:val="FooterChar"/>
    <w:uiPriority w:val="99"/>
    <w:unhideWhenUsed/>
    <w:rsid w:val="007062E8"/>
    <w:pPr>
      <w:pBdr>
        <w:top w:val="single" w:sz="12" w:space="1" w:color="808080"/>
      </w:pBdr>
      <w:tabs>
        <w:tab w:val="center" w:pos="4680"/>
        <w:tab w:val="right" w:pos="9360"/>
      </w:tabs>
      <w:spacing w:before="240" w:after="0"/>
    </w:pPr>
    <w:rPr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7062E8"/>
    <w:rPr>
      <w:rFonts w:ascii="Arial" w:hAnsi="Arial"/>
      <w:sz w:val="16"/>
      <w:szCs w:val="24"/>
    </w:rPr>
  </w:style>
  <w:style w:type="paragraph" w:customStyle="1" w:styleId="copyright">
    <w:name w:val="copyright"/>
    <w:basedOn w:val="Normal"/>
    <w:rsid w:val="001B41ED"/>
    <w:pPr>
      <w:spacing w:before="0" w:after="0"/>
    </w:pPr>
    <w:rPr>
      <w:sz w:val="18"/>
    </w:rPr>
  </w:style>
  <w:style w:type="table" w:styleId="TableGrid">
    <w:name w:val="Table Grid"/>
    <w:basedOn w:val="TableNormal"/>
    <w:uiPriority w:val="59"/>
    <w:rsid w:val="00DD323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Bullet1">
    <w:name w:val="Bullet 1"/>
    <w:basedOn w:val="Normal"/>
    <w:link w:val="Bullet1Char"/>
    <w:qFormat/>
    <w:rsid w:val="005D62B1"/>
    <w:pPr>
      <w:numPr>
        <w:numId w:val="1"/>
      </w:numPr>
      <w:ind w:left="288" w:hanging="288"/>
    </w:pPr>
  </w:style>
  <w:style w:type="character" w:customStyle="1" w:styleId="Bullet1Char">
    <w:name w:val="Bullet 1 Char"/>
    <w:basedOn w:val="DefaultParagraphFont"/>
    <w:link w:val="Bullet1"/>
    <w:rsid w:val="002453D4"/>
    <w:rPr>
      <w:rFonts w:ascii="Arial" w:hAnsi="Arial"/>
      <w:szCs w:val="24"/>
    </w:rPr>
  </w:style>
  <w:style w:type="paragraph" w:customStyle="1" w:styleId="Bullet2">
    <w:name w:val="Bullet 2"/>
    <w:basedOn w:val="Normal"/>
    <w:link w:val="Bullet2Char"/>
    <w:qFormat/>
    <w:rsid w:val="00DE3277"/>
    <w:pPr>
      <w:numPr>
        <w:numId w:val="4"/>
      </w:numPr>
      <w:ind w:left="576" w:hanging="288"/>
    </w:pPr>
  </w:style>
  <w:style w:type="character" w:customStyle="1" w:styleId="Bullet2Char">
    <w:name w:val="Bullet 2 Char"/>
    <w:basedOn w:val="DefaultParagraphFont"/>
    <w:link w:val="Bullet2"/>
    <w:rsid w:val="00DE3277"/>
    <w:rPr>
      <w:rFonts w:ascii="Arial" w:hAnsi="Arial"/>
      <w:szCs w:val="24"/>
    </w:rPr>
  </w:style>
  <w:style w:type="paragraph" w:customStyle="1" w:styleId="Bullet3">
    <w:name w:val="Bullet 3"/>
    <w:basedOn w:val="Normal"/>
    <w:link w:val="Bullet3Char"/>
    <w:qFormat/>
    <w:rsid w:val="006131E5"/>
    <w:pPr>
      <w:numPr>
        <w:numId w:val="5"/>
      </w:numPr>
      <w:tabs>
        <w:tab w:val="left" w:pos="864"/>
      </w:tabs>
    </w:pPr>
  </w:style>
  <w:style w:type="character" w:customStyle="1" w:styleId="Bullet3Char">
    <w:name w:val="Bullet 3 Char"/>
    <w:basedOn w:val="DefaultParagraphFont"/>
    <w:link w:val="Bullet3"/>
    <w:rsid w:val="006131E5"/>
    <w:rPr>
      <w:rFonts w:ascii="Arial" w:hAnsi="Arial"/>
      <w:szCs w:val="24"/>
    </w:rPr>
  </w:style>
  <w:style w:type="paragraph" w:customStyle="1" w:styleId="Step1">
    <w:name w:val="Step 1"/>
    <w:basedOn w:val="Normal"/>
    <w:qFormat/>
    <w:rsid w:val="00E02316"/>
    <w:pPr>
      <w:numPr>
        <w:numId w:val="2"/>
      </w:numPr>
    </w:pPr>
  </w:style>
  <w:style w:type="table" w:styleId="MediumShading2-Accent5">
    <w:name w:val="Medium Shading 2 Accent 5"/>
    <w:basedOn w:val="TableNormal"/>
    <w:uiPriority w:val="64"/>
    <w:rsid w:val="00DD323F"/>
    <w:rPr>
      <w:rFonts w:ascii="Calibri" w:eastAsia="Times New Roman" w:hAnsi="Calibri"/>
      <w:sz w:val="22"/>
      <w:szCs w:val="22"/>
      <w:lang w:bidi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DD323F"/>
    <w:rPr>
      <w:rFonts w:eastAsia="Times New Roman"/>
      <w:color w:val="000000"/>
      <w:sz w:val="22"/>
      <w:szCs w:val="22"/>
      <w:lang w:bidi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paragraph" w:customStyle="1" w:styleId="TableHeading">
    <w:name w:val="Table Heading"/>
    <w:basedOn w:val="Normal"/>
    <w:qFormat/>
    <w:rsid w:val="007D72B1"/>
    <w:pPr>
      <w:keepNext/>
      <w:spacing w:after="20"/>
    </w:pPr>
    <w:rPr>
      <w:b/>
      <w:sz w:val="18"/>
      <w:szCs w:val="18"/>
    </w:rPr>
  </w:style>
  <w:style w:type="paragraph" w:customStyle="1" w:styleId="TableText">
    <w:name w:val="Table Text"/>
    <w:basedOn w:val="Normal"/>
    <w:link w:val="TableTextCharChar"/>
    <w:qFormat/>
    <w:rsid w:val="005660DB"/>
    <w:pPr>
      <w:spacing w:after="20"/>
    </w:pPr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59F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59F0"/>
    <w:rPr>
      <w:rFonts w:ascii="Tahoma" w:hAnsi="Tahoma" w:cs="Tahoma"/>
      <w:sz w:val="16"/>
      <w:szCs w:val="16"/>
    </w:rPr>
  </w:style>
  <w:style w:type="paragraph" w:customStyle="1" w:styleId="Step2">
    <w:name w:val="Step 2"/>
    <w:basedOn w:val="Normal"/>
    <w:link w:val="Step2Char"/>
    <w:qFormat/>
    <w:rsid w:val="00FB2BAE"/>
    <w:pPr>
      <w:numPr>
        <w:ilvl w:val="1"/>
        <w:numId w:val="2"/>
      </w:numPr>
      <w:ind w:left="720"/>
    </w:pPr>
  </w:style>
  <w:style w:type="character" w:customStyle="1" w:styleId="Step2Char">
    <w:name w:val="Step 2 Char"/>
    <w:basedOn w:val="DefaultParagraphFont"/>
    <w:link w:val="Step2"/>
    <w:rsid w:val="00FB2BAE"/>
    <w:rPr>
      <w:rFonts w:ascii="Arial" w:hAnsi="Arial"/>
      <w:szCs w:val="24"/>
    </w:rPr>
  </w:style>
  <w:style w:type="paragraph" w:customStyle="1" w:styleId="Step3">
    <w:name w:val="Step 3"/>
    <w:basedOn w:val="Step2"/>
    <w:link w:val="Step3Char"/>
    <w:qFormat/>
    <w:rsid w:val="004D3968"/>
    <w:pPr>
      <w:numPr>
        <w:ilvl w:val="2"/>
      </w:numPr>
    </w:pPr>
  </w:style>
  <w:style w:type="character" w:customStyle="1" w:styleId="Step3Char">
    <w:name w:val="Step 3 Char"/>
    <w:basedOn w:val="Step2Char"/>
    <w:link w:val="Step3"/>
    <w:rsid w:val="004D3968"/>
    <w:rPr>
      <w:rFonts w:ascii="Arial" w:hAnsi="Arial"/>
      <w:szCs w:val="24"/>
    </w:rPr>
  </w:style>
  <w:style w:type="paragraph" w:styleId="TOCHeading">
    <w:name w:val="TOC Heading"/>
    <w:basedOn w:val="Heading1"/>
    <w:next w:val="Normal"/>
    <w:uiPriority w:val="39"/>
    <w:unhideWhenUsed/>
    <w:rsid w:val="00003438"/>
    <w:pPr>
      <w:outlineLvl w:val="9"/>
    </w:pPr>
  </w:style>
  <w:style w:type="paragraph" w:styleId="TOC1">
    <w:name w:val="toc 1"/>
    <w:basedOn w:val="Normal"/>
    <w:next w:val="Normal"/>
    <w:uiPriority w:val="39"/>
    <w:unhideWhenUsed/>
    <w:rsid w:val="00CA6373"/>
    <w:pPr>
      <w:tabs>
        <w:tab w:val="right" w:leader="dot" w:pos="9360"/>
      </w:tabs>
      <w:spacing w:before="240"/>
    </w:pPr>
    <w:rPr>
      <w:b/>
      <w:sz w:val="22"/>
    </w:rPr>
  </w:style>
  <w:style w:type="paragraph" w:styleId="TOC2">
    <w:name w:val="toc 2"/>
    <w:basedOn w:val="Normal"/>
    <w:next w:val="Normal"/>
    <w:uiPriority w:val="39"/>
    <w:unhideWhenUsed/>
    <w:rsid w:val="00CA6373"/>
    <w:pPr>
      <w:tabs>
        <w:tab w:val="right" w:leader="dot" w:pos="9360"/>
      </w:tabs>
      <w:ind w:left="360"/>
    </w:pPr>
  </w:style>
  <w:style w:type="paragraph" w:styleId="TOC3">
    <w:name w:val="toc 3"/>
    <w:basedOn w:val="Normal"/>
    <w:next w:val="Normal"/>
    <w:uiPriority w:val="39"/>
    <w:unhideWhenUsed/>
    <w:rsid w:val="00CA6373"/>
    <w:pPr>
      <w:tabs>
        <w:tab w:val="right" w:leader="dot" w:pos="9360"/>
      </w:tabs>
      <w:ind w:left="720"/>
    </w:pPr>
  </w:style>
  <w:style w:type="character" w:styleId="Hyperlink">
    <w:name w:val="Hyperlink"/>
    <w:basedOn w:val="DefaultParagraphFont"/>
    <w:uiPriority w:val="99"/>
    <w:unhideWhenUsed/>
    <w:rsid w:val="000254E4"/>
    <w:rPr>
      <w:color w:val="3377BB"/>
      <w:u w:val="single"/>
    </w:rPr>
  </w:style>
  <w:style w:type="paragraph" w:styleId="TOC4">
    <w:name w:val="toc 4"/>
    <w:basedOn w:val="Normal"/>
    <w:next w:val="Normal"/>
    <w:uiPriority w:val="39"/>
    <w:semiHidden/>
    <w:unhideWhenUsed/>
    <w:rsid w:val="00CA6373"/>
    <w:pPr>
      <w:tabs>
        <w:tab w:val="right" w:leader="dot" w:pos="9360"/>
      </w:tabs>
      <w:ind w:left="1080"/>
    </w:pPr>
  </w:style>
  <w:style w:type="paragraph" w:customStyle="1" w:styleId="Note">
    <w:name w:val="Note"/>
    <w:basedOn w:val="Normal"/>
    <w:next w:val="NoteText"/>
    <w:qFormat/>
    <w:rsid w:val="000E23DC"/>
    <w:pPr>
      <w:keepNext/>
      <w:spacing w:before="200"/>
      <w:ind w:left="187"/>
    </w:pPr>
  </w:style>
  <w:style w:type="paragraph" w:customStyle="1" w:styleId="NoteText">
    <w:name w:val="Note Text"/>
    <w:basedOn w:val="Note"/>
    <w:rsid w:val="000E23DC"/>
    <w:pPr>
      <w:keepNext w:val="0"/>
      <w:spacing w:before="120"/>
      <w:ind w:left="360"/>
    </w:pPr>
  </w:style>
  <w:style w:type="paragraph" w:customStyle="1" w:styleId="TableBullet1">
    <w:name w:val="Table Bullet 1"/>
    <w:basedOn w:val="TableText"/>
    <w:qFormat/>
    <w:rsid w:val="00883B14"/>
    <w:pPr>
      <w:numPr>
        <w:numId w:val="3"/>
      </w:numPr>
      <w:ind w:left="216" w:hanging="216"/>
    </w:pPr>
  </w:style>
  <w:style w:type="paragraph" w:customStyle="1" w:styleId="TableBullet2">
    <w:name w:val="Table Bullet 2"/>
    <w:basedOn w:val="TableText"/>
    <w:qFormat/>
    <w:rsid w:val="006C0A24"/>
    <w:pPr>
      <w:numPr>
        <w:numId w:val="6"/>
      </w:numPr>
      <w:tabs>
        <w:tab w:val="left" w:pos="432"/>
      </w:tabs>
      <w:ind w:left="432" w:hanging="216"/>
    </w:pPr>
  </w:style>
  <w:style w:type="paragraph" w:customStyle="1" w:styleId="CoverProductName">
    <w:name w:val="Cover Product Name"/>
    <w:basedOn w:val="Normal"/>
    <w:rsid w:val="005E2EC9"/>
    <w:pPr>
      <w:suppressAutoHyphens/>
      <w:spacing w:before="1680" w:after="0" w:line="280" w:lineRule="atLeast"/>
      <w:ind w:left="-288"/>
    </w:pPr>
    <w:rPr>
      <w:rFonts w:ascii="Univers for Fiserv 55" w:hAnsi="Univers for Fiserv 55" w:cs="Arial"/>
      <w:color w:val="FF6600"/>
      <w:sz w:val="40"/>
      <w:szCs w:val="40"/>
    </w:rPr>
  </w:style>
  <w:style w:type="paragraph" w:customStyle="1" w:styleId="CoverDocumentTitle">
    <w:name w:val="Cover Document Title"/>
    <w:basedOn w:val="Normal"/>
    <w:rsid w:val="005E2EC9"/>
    <w:pPr>
      <w:suppressAutoHyphens/>
      <w:spacing w:before="90" w:after="0"/>
      <w:ind w:left="-288"/>
    </w:pPr>
    <w:rPr>
      <w:rFonts w:ascii="Univers for Fiserv 55" w:hAnsi="Univers for Fiserv 55" w:cs="Arial"/>
      <w:sz w:val="28"/>
      <w:szCs w:val="28"/>
    </w:rPr>
  </w:style>
  <w:style w:type="paragraph" w:customStyle="1" w:styleId="CoverDate-Version">
    <w:name w:val="Cover Date-Version"/>
    <w:basedOn w:val="Normal"/>
    <w:rsid w:val="00FE47A5"/>
    <w:pPr>
      <w:spacing w:before="300" w:after="0" w:line="120" w:lineRule="auto"/>
      <w:ind w:left="-288"/>
    </w:pPr>
    <w:rPr>
      <w:rFonts w:ascii="Univers for Fiserv 55" w:hAnsi="Univers for Fiserv 55" w:cs="Arial"/>
      <w:color w:val="666666"/>
      <w:sz w:val="19"/>
      <w:szCs w:val="20"/>
    </w:rPr>
  </w:style>
  <w:style w:type="paragraph" w:customStyle="1" w:styleId="StepBullet1">
    <w:name w:val="Step Bullet 1"/>
    <w:basedOn w:val="Bullet1"/>
    <w:link w:val="StepBullet1Char"/>
    <w:qFormat/>
    <w:rsid w:val="002453D4"/>
    <w:pPr>
      <w:ind w:left="720" w:hanging="360"/>
    </w:pPr>
  </w:style>
  <w:style w:type="character" w:customStyle="1" w:styleId="StepBullet1Char">
    <w:name w:val="Step Bullet 1 Char"/>
    <w:basedOn w:val="Bullet1Char"/>
    <w:link w:val="StepBullet1"/>
    <w:rsid w:val="002453D4"/>
    <w:rPr>
      <w:rFonts w:ascii="Arial" w:hAnsi="Arial"/>
      <w:szCs w:val="24"/>
    </w:rPr>
  </w:style>
  <w:style w:type="paragraph" w:customStyle="1" w:styleId="StepBullet2">
    <w:name w:val="Step Bullet 2"/>
    <w:basedOn w:val="Bullet2"/>
    <w:link w:val="StepBullet2Char"/>
    <w:qFormat/>
    <w:rsid w:val="00102DCB"/>
    <w:pPr>
      <w:ind w:left="1080" w:hanging="360"/>
    </w:pPr>
  </w:style>
  <w:style w:type="character" w:customStyle="1" w:styleId="StepBullet2Char">
    <w:name w:val="Step Bullet 2 Char"/>
    <w:basedOn w:val="Bullet2Char"/>
    <w:link w:val="StepBullet2"/>
    <w:rsid w:val="00102DCB"/>
    <w:rPr>
      <w:rFonts w:ascii="Arial" w:hAnsi="Arial"/>
      <w:szCs w:val="24"/>
    </w:rPr>
  </w:style>
  <w:style w:type="paragraph" w:customStyle="1" w:styleId="StepBullet3">
    <w:name w:val="Step Bullet 3"/>
    <w:basedOn w:val="Bullet3"/>
    <w:link w:val="StepBullet3Char"/>
    <w:qFormat/>
    <w:rsid w:val="00E53891"/>
    <w:pPr>
      <w:ind w:left="1440" w:hanging="360"/>
    </w:pPr>
  </w:style>
  <w:style w:type="character" w:customStyle="1" w:styleId="StepBullet3Char">
    <w:name w:val="Step Bullet 3 Char"/>
    <w:basedOn w:val="Bullet3Char"/>
    <w:link w:val="StepBullet3"/>
    <w:rsid w:val="00E53891"/>
    <w:rPr>
      <w:rFonts w:ascii="Arial" w:hAnsi="Arial"/>
      <w:szCs w:val="24"/>
    </w:rPr>
  </w:style>
  <w:style w:type="table" w:customStyle="1" w:styleId="MediumList11">
    <w:name w:val="Medium List 11"/>
    <w:basedOn w:val="TableNormal"/>
    <w:uiPriority w:val="65"/>
    <w:rsid w:val="00F13E8A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rPr>
        <w:rFonts w:ascii="Cambria" w:eastAsia="Times New Roman" w:hAnsi="Cambria" w:cs="Times New Roman"/>
      </w:rPr>
      <w:tblPr/>
      <w:tcPr>
        <w:shd w:val="clear" w:color="auto" w:fill="D9D9D9"/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D9D9D9"/>
      </w:tcPr>
    </w:tblStylePr>
  </w:style>
  <w:style w:type="paragraph" w:customStyle="1" w:styleId="StyleNoteFirstline0">
    <w:name w:val="Style Note + First line:  0&quot;"/>
    <w:basedOn w:val="Note"/>
    <w:rsid w:val="008A7BBE"/>
    <w:pPr>
      <w:ind w:left="936"/>
    </w:pPr>
    <w:rPr>
      <w:rFonts w:eastAsia="Times New Roman"/>
      <w:szCs w:val="20"/>
    </w:rPr>
  </w:style>
  <w:style w:type="paragraph" w:customStyle="1" w:styleId="CodeSample">
    <w:name w:val="Code Sample"/>
    <w:basedOn w:val="Normal"/>
    <w:qFormat/>
    <w:rsid w:val="00545E4A"/>
    <w:rPr>
      <w:rFonts w:ascii="Consolas" w:hAnsi="Consolas" w:cs="Courier New"/>
      <w:szCs w:val="18"/>
    </w:rPr>
  </w:style>
  <w:style w:type="character" w:customStyle="1" w:styleId="CodeSampleInline">
    <w:name w:val="Code Sample Inline"/>
    <w:basedOn w:val="DefaultParagraphFont"/>
    <w:qFormat/>
    <w:rsid w:val="00141DFA"/>
    <w:rPr>
      <w:rFonts w:ascii="Consolas" w:hAnsi="Consolas" w:cs="Courier New"/>
      <w:sz w:val="20"/>
      <w:szCs w:val="18"/>
    </w:rPr>
  </w:style>
  <w:style w:type="paragraph" w:styleId="Index1">
    <w:name w:val="index 1"/>
    <w:basedOn w:val="Normal"/>
    <w:next w:val="Normal"/>
    <w:autoRedefine/>
    <w:uiPriority w:val="99"/>
    <w:unhideWhenUsed/>
    <w:rsid w:val="00B02D69"/>
    <w:pPr>
      <w:tabs>
        <w:tab w:val="right" w:leader="dot" w:pos="4310"/>
      </w:tabs>
      <w:ind w:left="288" w:hanging="288"/>
    </w:pPr>
  </w:style>
  <w:style w:type="paragraph" w:styleId="IndexHeading">
    <w:name w:val="index heading"/>
    <w:basedOn w:val="Normal"/>
    <w:next w:val="Index1"/>
    <w:uiPriority w:val="99"/>
    <w:unhideWhenUsed/>
    <w:rsid w:val="00CD11C9"/>
    <w:pPr>
      <w:spacing w:before="240"/>
    </w:pPr>
    <w:rPr>
      <w:rFonts w:eastAsia="Times New Roman"/>
      <w:b/>
      <w:bCs/>
      <w:sz w:val="22"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936CAA"/>
    <w:pPr>
      <w:ind w:left="576" w:hanging="288"/>
    </w:pPr>
  </w:style>
  <w:style w:type="character" w:styleId="FollowedHyperlink">
    <w:name w:val="FollowedHyperlink"/>
    <w:basedOn w:val="DefaultParagraphFont"/>
    <w:uiPriority w:val="99"/>
    <w:semiHidden/>
    <w:unhideWhenUsed/>
    <w:rsid w:val="000254E4"/>
    <w:rPr>
      <w:color w:val="666666"/>
      <w:u w:val="single"/>
    </w:rPr>
  </w:style>
  <w:style w:type="table" w:customStyle="1" w:styleId="FiservBlueShading">
    <w:name w:val="FiservBlueShading"/>
    <w:basedOn w:val="TableNormal"/>
    <w:qFormat/>
    <w:rsid w:val="00112520"/>
    <w:tblPr>
      <w:tblInd w:w="115" w:type="dxa"/>
      <w:tblBorders>
        <w:top w:val="single" w:sz="4" w:space="0" w:color="808080"/>
        <w:bottom w:val="single" w:sz="4" w:space="0" w:color="808080"/>
        <w:insideH w:val="single" w:sz="4" w:space="0" w:color="808080"/>
        <w:insideV w:val="single" w:sz="4" w:space="0" w:color="808080"/>
      </w:tblBorders>
      <w:tblCellMar>
        <w:top w:w="29" w:type="dxa"/>
        <w:left w:w="115" w:type="dxa"/>
        <w:bottom w:w="29" w:type="dxa"/>
        <w:right w:w="115" w:type="dxa"/>
      </w:tblCellMar>
    </w:tblPr>
    <w:trPr>
      <w:cantSplit/>
    </w:trPr>
    <w:tblStylePr w:type="firstRow">
      <w:tblPr/>
      <w:trPr>
        <w:tblHeader/>
      </w:trPr>
      <w:tcPr>
        <w:shd w:val="clear" w:color="auto" w:fill="6699CC"/>
      </w:tcPr>
    </w:tblStylePr>
  </w:style>
  <w:style w:type="table" w:customStyle="1" w:styleId="FiservHeadingsInColumn">
    <w:name w:val="FiservHeadingsInColumn"/>
    <w:basedOn w:val="TableNormal"/>
    <w:qFormat/>
    <w:rsid w:val="00112520"/>
    <w:rPr>
      <w:rFonts w:ascii="Arial" w:hAnsi="Arial"/>
    </w:rPr>
    <w:tblPr>
      <w:tblInd w:w="158" w:type="dxa"/>
      <w:tblBorders>
        <w:insideH w:val="single" w:sz="4" w:space="0" w:color="808080"/>
        <w:insideV w:val="single" w:sz="4" w:space="0" w:color="808080"/>
      </w:tblBorders>
      <w:tblCellMar>
        <w:top w:w="58" w:type="dxa"/>
        <w:left w:w="158" w:type="dxa"/>
        <w:bottom w:w="58" w:type="dxa"/>
        <w:right w:w="158" w:type="dxa"/>
      </w:tblCellMar>
    </w:tblPr>
    <w:trPr>
      <w:cantSplit/>
    </w:trPr>
    <w:tcPr>
      <w:shd w:val="clear" w:color="auto" w:fill="auto"/>
    </w:tcPr>
    <w:tblStylePr w:type="firstCol">
      <w:rPr>
        <w:b w:val="0"/>
      </w:rPr>
    </w:tblStylePr>
  </w:style>
  <w:style w:type="table" w:customStyle="1" w:styleId="FiservTraditional">
    <w:name w:val="FiservTraditional"/>
    <w:basedOn w:val="TableNormal"/>
    <w:qFormat/>
    <w:rsid w:val="00112520"/>
    <w:rPr>
      <w:rFonts w:ascii="Arial" w:hAnsi="Arial"/>
    </w:rPr>
    <w:tblPr>
      <w:tblInd w:w="115" w:type="dxa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  <w:tblCellMar>
        <w:top w:w="29" w:type="dxa"/>
        <w:left w:w="115" w:type="dxa"/>
        <w:bottom w:w="29" w:type="dxa"/>
        <w:right w:w="115" w:type="dxa"/>
      </w:tblCellMar>
    </w:tblPr>
    <w:trPr>
      <w:cantSplit/>
    </w:trPr>
    <w:tcPr>
      <w:shd w:val="clear" w:color="auto" w:fill="auto"/>
    </w:tcPr>
    <w:tblStylePr w:type="firstRow">
      <w:tblPr/>
      <w:trPr>
        <w:tblHeader/>
      </w:trPr>
    </w:tblStylePr>
  </w:style>
  <w:style w:type="table" w:customStyle="1" w:styleId="FiservReversedHeading">
    <w:name w:val="FiservReversedHeading"/>
    <w:basedOn w:val="FiservTraditional"/>
    <w:qFormat/>
    <w:rsid w:val="00112520"/>
    <w:tblPr/>
    <w:tcPr>
      <w:shd w:val="clear" w:color="auto" w:fill="auto"/>
    </w:tcPr>
    <w:tblStylePr w:type="firstRow">
      <w:rPr>
        <w:color w:val="auto"/>
      </w:rPr>
      <w:tblPr/>
      <w:trPr>
        <w:tblHeader/>
      </w:trPr>
      <w:tcPr>
        <w:shd w:val="clear" w:color="auto" w:fill="666666"/>
      </w:tcPr>
    </w:tblStylePr>
  </w:style>
  <w:style w:type="table" w:customStyle="1" w:styleId="FiservShadingNoSide">
    <w:name w:val="FiservShadingNoSide"/>
    <w:basedOn w:val="FiservTraditional"/>
    <w:qFormat/>
    <w:rsid w:val="00112520"/>
    <w:tblPr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cPr>
      <w:shd w:val="clear" w:color="auto" w:fill="auto"/>
    </w:tcPr>
    <w:tblStylePr w:type="firstRow">
      <w:tblPr/>
      <w:trPr>
        <w:tblHeader/>
      </w:trPr>
      <w:tcPr>
        <w:shd w:val="clear" w:color="auto" w:fill="BFBFBF"/>
      </w:tcPr>
    </w:tblStylePr>
  </w:style>
  <w:style w:type="table" w:customStyle="1" w:styleId="FiservShadingNoVertical">
    <w:name w:val="FiservShadingNoVertical"/>
    <w:basedOn w:val="FiservShadingNoSide"/>
    <w:qFormat/>
    <w:rsid w:val="00112520"/>
    <w:tblPr/>
    <w:tcPr>
      <w:shd w:val="clear" w:color="auto" w:fill="auto"/>
    </w:tcPr>
    <w:tblStylePr w:type="firstRow">
      <w:tblPr/>
      <w:trPr>
        <w:tblHeader/>
      </w:trPr>
      <w:tcPr>
        <w:shd w:val="clear" w:color="auto" w:fill="BFBFBF"/>
      </w:tcPr>
    </w:tblStylePr>
  </w:style>
  <w:style w:type="table" w:customStyle="1" w:styleId="FiservBandedShading">
    <w:name w:val="FiservBandedShading"/>
    <w:basedOn w:val="TableNormal"/>
    <w:uiPriority w:val="63"/>
    <w:rsid w:val="00112520"/>
    <w:rPr>
      <w:rFonts w:ascii="Arial" w:hAnsi="Arial"/>
    </w:rPr>
    <w:tblPr>
      <w:tblStyleRowBandSize w:val="1"/>
      <w:tblStyleColBandSize w:val="1"/>
      <w:tblInd w:w="115" w:type="dxa"/>
      <w:tblBorders>
        <w:top w:val="single" w:sz="4" w:space="0" w:color="808080"/>
        <w:bottom w:val="single" w:sz="4" w:space="0" w:color="808080"/>
        <w:insideH w:val="single" w:sz="4" w:space="0" w:color="808080"/>
        <w:insideV w:val="single" w:sz="4" w:space="0" w:color="808080"/>
      </w:tblBorders>
      <w:tblCellMar>
        <w:top w:w="29" w:type="dxa"/>
        <w:left w:w="115" w:type="dxa"/>
        <w:bottom w:w="29" w:type="dxa"/>
        <w:right w:w="115" w:type="dxa"/>
      </w:tblCellMar>
    </w:tblPr>
    <w:trPr>
      <w:cantSplit/>
    </w:trPr>
    <w:tblStylePr w:type="firstRow">
      <w:pPr>
        <w:spacing w:before="0" w:after="0" w:line="240" w:lineRule="auto"/>
      </w:pPr>
      <w:rPr>
        <w:rFonts w:ascii="Arial" w:hAnsi="Arial"/>
        <w:b w:val="0"/>
        <w:bCs/>
        <w:color w:val="auto"/>
      </w:rPr>
      <w:tblPr/>
      <w:trPr>
        <w:tblHeader/>
      </w:trPr>
      <w:tcPr>
        <w:tcBorders>
          <w:top w:val="single" w:sz="4" w:space="0" w:color="808080"/>
          <w:left w:val="nil"/>
          <w:bottom w:val="single" w:sz="4" w:space="0" w:color="808080"/>
          <w:right w:val="nil"/>
          <w:insideV w:val="nil"/>
        </w:tcBorders>
        <w:shd w:val="clear" w:color="auto" w:fill="7F7F7F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4" w:space="0" w:color="808080"/>
          <w:left w:val="single" w:sz="8" w:space="0" w:color="404040"/>
          <w:bottom w:val="single" w:sz="4" w:space="0" w:color="808080"/>
          <w:right w:val="single" w:sz="8" w:space="0" w:color="404040"/>
          <w:insideH w:val="single" w:sz="4" w:space="0" w:color="808080"/>
          <w:insideV w:val="single" w:sz="4" w:space="0" w:color="808080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  <w:tblStylePr w:type="band1Vert">
      <w:tblPr/>
      <w:tcPr>
        <w:tcBorders>
          <w:insideH w:val="nil"/>
          <w:insideV w:val="nil"/>
        </w:tcBorders>
        <w:shd w:val="clear" w:color="auto" w:fill="C0C0C0"/>
      </w:tcPr>
    </w:tblStylePr>
    <w:tblStylePr w:type="band2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band1Horz">
      <w:rPr>
        <w:rFonts w:ascii="Arial" w:hAnsi="Arial"/>
      </w:rPr>
    </w:tblStylePr>
    <w:tblStylePr w:type="band2Horz">
      <w:tblPr/>
      <w:tcPr>
        <w:shd w:val="clear" w:color="auto" w:fill="DCDCDC"/>
      </w:tcPr>
    </w:tblStylePr>
  </w:style>
  <w:style w:type="paragraph" w:customStyle="1" w:styleId="CautionHanging">
    <w:name w:val="Caution Hanging"/>
    <w:basedOn w:val="Normal"/>
    <w:rsid w:val="00A35396"/>
    <w:pPr>
      <w:spacing w:before="120" w:line="280" w:lineRule="exact"/>
      <w:ind w:left="1440" w:hanging="1080"/>
    </w:pPr>
    <w:rPr>
      <w:color w:val="333333"/>
    </w:rPr>
  </w:style>
  <w:style w:type="paragraph" w:customStyle="1" w:styleId="CautionHangingBullet">
    <w:name w:val="Caution Hanging Bullet"/>
    <w:basedOn w:val="NoteHangingBullet"/>
    <w:rsid w:val="007D72B1"/>
  </w:style>
  <w:style w:type="paragraph" w:customStyle="1" w:styleId="NoteHangingBullet">
    <w:name w:val="Note Hanging Bullet"/>
    <w:basedOn w:val="NoteIconBullet"/>
    <w:rsid w:val="007D72B1"/>
    <w:pPr>
      <w:spacing w:after="120"/>
    </w:pPr>
  </w:style>
  <w:style w:type="paragraph" w:customStyle="1" w:styleId="NoteIconBullet">
    <w:name w:val="Note Icon Bullet"/>
    <w:basedOn w:val="NoteIcon"/>
    <w:rsid w:val="007D72B1"/>
    <w:pPr>
      <w:spacing w:before="0"/>
      <w:ind w:left="0"/>
      <w:contextualSpacing w:val="0"/>
    </w:pPr>
  </w:style>
  <w:style w:type="paragraph" w:customStyle="1" w:styleId="NoteIcon">
    <w:name w:val="Note Icon"/>
    <w:basedOn w:val="Normal"/>
    <w:rsid w:val="007D72B1"/>
    <w:pPr>
      <w:spacing w:before="180" w:after="180" w:line="280" w:lineRule="exact"/>
      <w:ind w:left="936"/>
      <w:contextualSpacing/>
    </w:pPr>
    <w:rPr>
      <w:color w:val="333333"/>
    </w:rPr>
  </w:style>
  <w:style w:type="paragraph" w:customStyle="1" w:styleId="NoteBullet">
    <w:name w:val="Note Bullet"/>
    <w:basedOn w:val="Normal"/>
    <w:rsid w:val="0021210C"/>
    <w:pPr>
      <w:numPr>
        <w:numId w:val="8"/>
      </w:numPr>
    </w:pPr>
  </w:style>
  <w:style w:type="paragraph" w:customStyle="1" w:styleId="Note-Hanging">
    <w:name w:val="Note - Hanging"/>
    <w:basedOn w:val="Normal"/>
    <w:rsid w:val="000E23DC"/>
    <w:pPr>
      <w:spacing w:before="120" w:line="280" w:lineRule="exact"/>
      <w:ind w:left="1080" w:hanging="720"/>
    </w:pPr>
    <w:rPr>
      <w:color w:val="333333"/>
    </w:rPr>
  </w:style>
  <w:style w:type="paragraph" w:customStyle="1" w:styleId="Caution-Hanging">
    <w:name w:val="Caution - Hanging"/>
    <w:basedOn w:val="Note-Hanging"/>
    <w:rsid w:val="000E23DC"/>
    <w:pPr>
      <w:ind w:left="1440" w:hanging="1080"/>
    </w:pPr>
  </w:style>
  <w:style w:type="paragraph" w:customStyle="1" w:styleId="Note-Icon">
    <w:name w:val="Note - Icon"/>
    <w:basedOn w:val="Normal"/>
    <w:rsid w:val="000E23DC"/>
    <w:pPr>
      <w:spacing w:before="120" w:line="280" w:lineRule="exact"/>
      <w:ind w:left="936"/>
    </w:pPr>
    <w:rPr>
      <w:color w:val="333333"/>
    </w:rPr>
  </w:style>
  <w:style w:type="paragraph" w:customStyle="1" w:styleId="Note-IconBullet">
    <w:name w:val="Note - Icon Bullet"/>
    <w:basedOn w:val="Note-Icon"/>
    <w:rsid w:val="00042C4C"/>
    <w:pPr>
      <w:numPr>
        <w:numId w:val="7"/>
      </w:numPr>
      <w:spacing w:before="40"/>
    </w:pPr>
  </w:style>
  <w:style w:type="paragraph" w:customStyle="1" w:styleId="Note-HangingBullet">
    <w:name w:val="Note - Hanging Bullet"/>
    <w:basedOn w:val="Note-IconBullet"/>
    <w:rsid w:val="00A35396"/>
    <w:pPr>
      <w:ind w:left="1440"/>
    </w:pPr>
  </w:style>
  <w:style w:type="paragraph" w:customStyle="1" w:styleId="Caution-HangingBullet">
    <w:name w:val="Caution - Hanging Bullet"/>
    <w:basedOn w:val="Note-HangingBullet"/>
    <w:rsid w:val="0021210C"/>
  </w:style>
  <w:style w:type="paragraph" w:customStyle="1" w:styleId="GlossaryTerm">
    <w:name w:val="Glossary Term"/>
    <w:basedOn w:val="Heading4"/>
    <w:next w:val="Normal"/>
    <w:rsid w:val="00530EFD"/>
  </w:style>
  <w:style w:type="character" w:styleId="CommentReference">
    <w:name w:val="annotation reference"/>
    <w:basedOn w:val="DefaultParagraphFont"/>
    <w:uiPriority w:val="99"/>
    <w:semiHidden/>
    <w:unhideWhenUsed/>
    <w:rsid w:val="009C13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C13B7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C13B7"/>
    <w:rPr>
      <w:rFonts w:ascii="Arial" w:hAnsi="Arial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13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13B7"/>
    <w:rPr>
      <w:rFonts w:ascii="Arial" w:hAnsi="Arial"/>
      <w:b/>
      <w:bCs/>
    </w:rPr>
  </w:style>
  <w:style w:type="character" w:customStyle="1" w:styleId="TableTextCharChar">
    <w:name w:val="Table Text Char Char"/>
    <w:basedOn w:val="DefaultParagraphFont"/>
    <w:link w:val="TableText"/>
    <w:rsid w:val="0072354A"/>
    <w:rPr>
      <w:rFonts w:ascii="Arial" w:hAnsi="Arial"/>
      <w:sz w:val="18"/>
      <w:szCs w:val="18"/>
    </w:rPr>
  </w:style>
  <w:style w:type="paragraph" w:customStyle="1" w:styleId="NoteHead">
    <w:name w:val="Note Head"/>
    <w:basedOn w:val="Normal"/>
    <w:rsid w:val="00DF67DE"/>
    <w:pPr>
      <w:spacing w:before="200"/>
      <w:ind w:left="187"/>
    </w:pPr>
    <w:rPr>
      <w:rFonts w:eastAsia="Times New Roman"/>
      <w:b/>
      <w:bCs/>
      <w:color w:val="FF660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4B0E30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7310A8"/>
    <w:rPr>
      <w:rFonts w:ascii="Arial" w:hAnsi="Arial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567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Courier New" w:eastAsia="Times New Roman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567DB"/>
    <w:rPr>
      <w:rFonts w:ascii="Courier New" w:eastAsia="Times New Roman" w:hAnsi="Courier New" w:cs="Courier New"/>
    </w:rPr>
  </w:style>
  <w:style w:type="character" w:customStyle="1" w:styleId="normaltextrun">
    <w:name w:val="normaltextrun"/>
    <w:basedOn w:val="DefaultParagraphFont"/>
    <w:rsid w:val="00A305C0"/>
  </w:style>
  <w:style w:type="paragraph" w:customStyle="1" w:styleId="paragraph">
    <w:name w:val="paragraph"/>
    <w:basedOn w:val="Normal"/>
    <w:rsid w:val="00A305C0"/>
    <w:pPr>
      <w:spacing w:before="100" w:beforeAutospacing="1" w:after="100" w:afterAutospacing="1"/>
    </w:pPr>
    <w:rPr>
      <w:rFonts w:ascii="Times New Roman" w:eastAsia="Times New Roman" w:hAnsi="Times New Roman"/>
      <w:sz w:val="24"/>
    </w:rPr>
  </w:style>
  <w:style w:type="character" w:customStyle="1" w:styleId="scxw192259001">
    <w:name w:val="scxw192259001"/>
    <w:basedOn w:val="DefaultParagraphFont"/>
    <w:rsid w:val="00A305C0"/>
  </w:style>
  <w:style w:type="character" w:customStyle="1" w:styleId="eop">
    <w:name w:val="eop"/>
    <w:basedOn w:val="DefaultParagraphFont"/>
    <w:rsid w:val="00A305C0"/>
  </w:style>
  <w:style w:type="character" w:customStyle="1" w:styleId="ui-provider">
    <w:name w:val="ui-provider"/>
    <w:basedOn w:val="DefaultParagraphFont"/>
    <w:rsid w:val="00DE0FA4"/>
  </w:style>
  <w:style w:type="character" w:styleId="Strong">
    <w:name w:val="Strong"/>
    <w:basedOn w:val="DefaultParagraphFont"/>
    <w:uiPriority w:val="22"/>
    <w:qFormat/>
    <w:rsid w:val="00DE0FA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99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96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5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27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6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05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1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hyperlink" Target="http://www.fiserv.com" TargetMode="External"/><Relationship Id="rId18" Type="http://schemas.openxmlformats.org/officeDocument/2006/relationships/header" Target="header3.xml"/><Relationship Id="rId26" Type="http://schemas.openxmlformats.org/officeDocument/2006/relationships/header" Target="header7.xml"/><Relationship Id="rId39" Type="http://schemas.openxmlformats.org/officeDocument/2006/relationships/header" Target="header10.xml"/><Relationship Id="rId3" Type="http://schemas.openxmlformats.org/officeDocument/2006/relationships/customXml" Target="../customXml/item3.xml"/><Relationship Id="rId21" Type="http://schemas.openxmlformats.org/officeDocument/2006/relationships/header" Target="header5.xml"/><Relationship Id="rId34" Type="http://schemas.openxmlformats.org/officeDocument/2006/relationships/header" Target="header8.xml"/><Relationship Id="rId42" Type="http://schemas.openxmlformats.org/officeDocument/2006/relationships/fontTable" Target="fontTable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footer" Target="footer2.xml"/><Relationship Id="rId25" Type="http://schemas.openxmlformats.org/officeDocument/2006/relationships/image" Target="media/image4.png"/><Relationship Id="rId33" Type="http://schemas.openxmlformats.org/officeDocument/2006/relationships/image" Target="media/image11.png"/><Relationship Id="rId38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header" Target="header4.xml"/><Relationship Id="rId29" Type="http://schemas.openxmlformats.org/officeDocument/2006/relationships/image" Target="media/image7.png"/><Relationship Id="rId41" Type="http://schemas.openxmlformats.org/officeDocument/2006/relationships/header" Target="header1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3.png"/><Relationship Id="rId32" Type="http://schemas.openxmlformats.org/officeDocument/2006/relationships/image" Target="media/image10.png"/><Relationship Id="rId37" Type="http://schemas.openxmlformats.org/officeDocument/2006/relationships/image" Target="media/image13.png"/><Relationship Id="rId40" Type="http://schemas.openxmlformats.org/officeDocument/2006/relationships/image" Target="media/image15.png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23" Type="http://schemas.openxmlformats.org/officeDocument/2006/relationships/header" Target="header6.xml"/><Relationship Id="rId28" Type="http://schemas.openxmlformats.org/officeDocument/2006/relationships/image" Target="media/image6.png"/><Relationship Id="rId36" Type="http://schemas.openxmlformats.org/officeDocument/2006/relationships/header" Target="header9.xml"/><Relationship Id="rId10" Type="http://schemas.openxmlformats.org/officeDocument/2006/relationships/webSettings" Target="webSettings.xml"/><Relationship Id="rId19" Type="http://schemas.openxmlformats.org/officeDocument/2006/relationships/footer" Target="footer3.xml"/><Relationship Id="rId31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header" Target="header1.xml"/><Relationship Id="rId22" Type="http://schemas.openxmlformats.org/officeDocument/2006/relationships/footer" Target="footer4.xm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2.png"/><Relationship Id="rId43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wilkes\AppData\Roaming\Microsoft\Templates\User%20Guide%20Template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?mso-contentType ?>
<SharedContentType xmlns="Microsoft.SharePoint.Taxonomy.ContentTypeSync" SourceId="6735b442-54d6-4961-9b71-6218880f13c5" ContentTypeId="0x01" PreviousValue="false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sisl xmlns:xsd="http://www.w3.org/2001/XMLSchema" xmlns:xsi="http://www.w3.org/2001/XMLSchema-instance" xmlns="http://www.boldonjames.com/2008/01/sie/internal/label" sislVersion="0" policy="180d06e4-a44d-42a9-abe2-9bd0f71c347d" origin="userSelected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EAP Document" ma:contentTypeID="0x0101009189AB5D3D2647B580F011DA2F356FB30100DDA5090F4334A34FBF25F5904DBBBBAF" ma:contentTypeVersion="37" ma:contentTypeDescription="Create a new document." ma:contentTypeScope="" ma:versionID="1110a517582c182b46baff9fab63ca1d">
  <xsd:schema xmlns:xsd="http://www.w3.org/2001/XMLSchema" xmlns:xs="http://www.w3.org/2001/XMLSchema" xmlns:p="http://schemas.microsoft.com/office/2006/metadata/properties" xmlns:ns1="http://schemas.microsoft.com/sharepoint/v3" xmlns:ns2="0ab6e89f-68ee-4ac0-8904-afcc0389badb" xmlns:ns3="42cb92ba-c672-47a2-b502-0233cf1421eb" targetNamespace="http://schemas.microsoft.com/office/2006/metadata/properties" ma:root="true" ma:fieldsID="739e918955e1c3c81118697f039b04e0" ns1:_="" ns2:_="" ns3:_="">
    <xsd:import namespace="http://schemas.microsoft.com/sharepoint/v3"/>
    <xsd:import namespace="0ab6e89f-68ee-4ac0-8904-afcc0389badb"/>
    <xsd:import namespace="42cb92ba-c672-47a2-b502-0233cf1421eb"/>
    <xsd:element name="properties">
      <xsd:complexType>
        <xsd:sequence>
          <xsd:element name="documentManagement">
            <xsd:complexType>
              <xsd:all>
                <xsd:element ref="ns2:EAPContentOwner"/>
                <xsd:element ref="ns2:ReviewDate"/>
                <xsd:element ref="ns2:DisplayOrder" minOccurs="0"/>
                <xsd:element ref="ns1:RoutingRuleDescription" minOccurs="0"/>
                <xsd:element ref="ns3:TaxCatchAll" minOccurs="0"/>
                <xsd:element ref="ns2:TargetRoleTaxHTField0" minOccurs="0"/>
                <xsd:element ref="ns2:TargetBusinessUnitsTaxHTField0" minOccurs="0"/>
                <xsd:element ref="ns2:EAPSubjectTypeTaxHTField0" minOccurs="0"/>
                <xsd:element ref="ns2:Sub-heading" minOccurs="0"/>
                <xsd:element ref="ns2:TaxKeywordTaxHTField" minOccurs="0"/>
                <xsd:element ref="ns2:TargetLocationsTaxHTField0" minOccurs="0"/>
                <xsd:element ref="ns3:TaxCatchAllLabe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RoutingRuleDescription" ma:index="11" nillable="true" ma:displayName="Description" ma:hidden="true" ma:internalName="RoutingRuleDescription" ma:readOnly="false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b6e89f-68ee-4ac0-8904-afcc0389badb" elementFormDefault="qualified">
    <xsd:import namespace="http://schemas.microsoft.com/office/2006/documentManagement/types"/>
    <xsd:import namespace="http://schemas.microsoft.com/office/infopath/2007/PartnerControls"/>
    <xsd:element name="EAPContentOwner" ma:index="8" ma:displayName="EAP Content Owner" ma:internalName="EAPContentOwne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ReviewDate" ma:index="9" ma:displayName="Review Date" ma:format="DateTime" ma:internalName="ReviewDate">
      <xsd:simpleType>
        <xsd:restriction base="dms:DateTime"/>
      </xsd:simpleType>
    </xsd:element>
    <xsd:element name="DisplayOrder" ma:index="10" nillable="true" ma:displayName="Display Order" ma:internalName="DisplayOrder">
      <xsd:simpleType>
        <xsd:restriction base="dms:Number"/>
      </xsd:simpleType>
    </xsd:element>
    <xsd:element name="TargetRoleTaxHTField0" ma:index="14" ma:taxonomy="true" ma:internalName="TargetRoleTaxHTField0" ma:taxonomyFieldName="TargetRole" ma:displayName="Target Role" ma:readOnly="false" ma:default="" ma:fieldId="{0e946d2b-bf4e-448a-9056-c7965064223c}" ma:taxonomyMulti="true" ma:sspId="6735b442-54d6-4961-9b71-6218880f13c5" ma:termSetId="0dbd6226-b874-486e-9e84-c755d42bd6b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rgetBusinessUnitsTaxHTField0" ma:index="16" ma:taxonomy="true" ma:internalName="TargetBusinessUnitsTaxHTField0" ma:taxonomyFieldName="TargetBusinessUnits" ma:displayName="Target Organizations" ma:readOnly="false" ma:default="" ma:fieldId="{a014da0b-d9f1-4122-93eb-9707e6bc0fb8}" ma:taxonomyMulti="true" ma:sspId="6735b442-54d6-4961-9b71-6218880f13c5" ma:termSetId="ff315bea-529b-4928-902d-5cd954771cdd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EAPSubjectTypeTaxHTField0" ma:index="18" ma:taxonomy="true" ma:internalName="EAPSubjectTypeTaxHTField0" ma:taxonomyFieldName="EAPSubject" ma:displayName="EAP Subject" ma:default="" ma:fieldId="{b209d0be-f227-4424-a72a-b0c638265d2a}" ma:taxonomyMulti="true" ma:sspId="6735b442-54d6-4961-9b71-6218880f13c5" ma:termSetId="6af51ca7-899c-4757-a13f-4c748504b5bf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ub-heading" ma:index="20" nillable="true" ma:displayName="Sub-heading" ma:internalName="Sub_x002d_heading">
      <xsd:simpleType>
        <xsd:restriction base="dms:Text">
          <xsd:maxLength value="75"/>
        </xsd:restriction>
      </xsd:simpleType>
    </xsd:element>
    <xsd:element name="TaxKeywordTaxHTField" ma:index="21" nillable="true" ma:taxonomy="true" ma:internalName="TaxKeywordTaxHTField" ma:taxonomyFieldName="TaxKeyword" ma:displayName="Enterprise Keywords" ma:fieldId="{23f27201-bee3-471e-b2e7-b64fd8b7ca38}" ma:taxonomyMulti="true" ma:sspId="6735b442-54d6-4961-9b71-6218880f13c5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  <xsd:element name="TargetLocationsTaxHTField0" ma:index="22" ma:taxonomy="true" ma:internalName="TargetLocationsTaxHTField0" ma:taxonomyFieldName="TargetLocations" ma:displayName="Target Locations" ma:readOnly="false" ma:default="" ma:fieldId="{5c8a158b-2afc-45a9-818e-4297bd009f36}" ma:taxonomyMulti="true" ma:sspId="6735b442-54d6-4961-9b71-6218880f13c5" ma:termSetId="137e295b-0fc0-4fed-9cab-575153a37a02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cb92ba-c672-47a2-b502-0233cf1421eb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ca0ef594-7261-4221-ae90-8dbce6d12a6f}" ma:internalName="TaxCatchAll" ma:showField="CatchAllData" ma:web="0ab6e89f-68ee-4ac0-8904-afcc0389bad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24" nillable="true" ma:displayName="Taxonomy Catch All Column1" ma:hidden="true" ma:list="{ca0ef594-7261-4221-ae90-8dbce6d12a6f}" ma:internalName="TaxCatchAllLabel" ma:readOnly="true" ma:showField="CatchAllDataLabel" ma:web="0ab6e89f-68ee-4ac0-8904-afcc0389bad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rgetLocationsTaxHTField0 xmlns="0ab6e89f-68ee-4ac0-8904-afcc0389badb">
      <Terms xmlns="http://schemas.microsoft.com/office/infopath/2007/PartnerControls">
        <TermInfo xmlns="http://schemas.microsoft.com/office/infopath/2007/PartnerControls">
          <TermName xmlns="http://schemas.microsoft.com/office/infopath/2007/PartnerControls">Any Location</TermName>
          <TermId xmlns="http://schemas.microsoft.com/office/infopath/2007/PartnerControls">5173c1a4-6a78-4906-84d9-1a426bcf4217</TermId>
        </TermInfo>
      </Terms>
    </TargetLocationsTaxHTField0>
    <EAPContentOwner xmlns="0ab6e89f-68ee-4ac0-8904-afcc0389badb">
      <UserInfo>
        <DisplayName>Ackerman, Lauren (Brookfield)</DisplayName>
        <AccountId>10861</AccountId>
        <AccountType/>
      </UserInfo>
    </EAPContentOwner>
    <EAPSubjectTypeTaxHTField0 xmlns="0ab6e89f-68ee-4ac0-8904-afcc0389badb">
      <Terms xmlns="http://schemas.microsoft.com/office/infopath/2007/PartnerControls">
        <TermInfo xmlns="http://schemas.microsoft.com/office/infopath/2007/PartnerControls">
          <TermName xmlns="http://schemas.microsoft.com/office/infopath/2007/PartnerControls">Color Me Orange</TermName>
          <TermId xmlns="http://schemas.microsoft.com/office/infopath/2007/PartnerControls">a9a81a2a-44af-4614-8780-7495ac05530d</TermId>
        </TermInfo>
      </Terms>
    </EAPSubjectTypeTaxHTField0>
    <DisplayOrder xmlns="0ab6e89f-68ee-4ac0-8904-afcc0389badb" xsi:nil="true"/>
    <ReviewDate xmlns="0ab6e89f-68ee-4ac0-8904-afcc0389badb">2017-12-07T05:00:00+00:00</ReviewDate>
    <TargetBusinessUnitsTaxHTField0 xmlns="0ab6e89f-68ee-4ac0-8904-afcc0389badb">
      <Terms xmlns="http://schemas.microsoft.com/office/infopath/2007/PartnerControls">
        <TermInfo xmlns="http://schemas.microsoft.com/office/infopath/2007/PartnerControls">
          <TermName xmlns="http://schemas.microsoft.com/office/infopath/2007/PartnerControls">Any Organization</TermName>
          <TermId xmlns="http://schemas.microsoft.com/office/infopath/2007/PartnerControls">0f8b6e47-1032-4ef0-aaf5-84ee1711f31e</TermId>
        </TermInfo>
      </Terms>
    </TargetBusinessUnitsTaxHTField0>
    <Sub-heading xmlns="0ab6e89f-68ee-4ac0-8904-afcc0389badb" xsi:nil="true"/>
    <TaxCatchAll xmlns="42cb92ba-c672-47a2-b502-0233cf1421eb">
      <Value>251</Value>
      <Value>270</Value>
      <Value>191</Value>
      <Value>204</Value>
    </TaxCatchAll>
    <TaxKeywordTaxHTField xmlns="0ab6e89f-68ee-4ac0-8904-afcc0389badb">
      <Terms xmlns="http://schemas.microsoft.com/office/infopath/2007/PartnerControls">
        <TermInfo xmlns="http://schemas.microsoft.com/office/infopath/2007/PartnerControls">
          <TermName xmlns="http://schemas.microsoft.com/office/infopath/2007/PartnerControls">May 2023</TermName>
          <TermId xmlns="http://schemas.microsoft.com/office/infopath/2007/PartnerControls">e08a3dd9-d81b-47eb-ac39-05724d18860b</TermId>
        </TermInfo>
      </Terms>
    </TaxKeywordTaxHTField>
    <TargetRoleTaxHTField0 xmlns="0ab6e89f-68ee-4ac0-8904-afcc0389badb">
      <Terms xmlns="http://schemas.microsoft.com/office/infopath/2007/PartnerControls">
        <TermInfo xmlns="http://schemas.microsoft.com/office/infopath/2007/PartnerControls">
          <TermName xmlns="http://schemas.microsoft.com/office/infopath/2007/PartnerControls">Any Role</TermName>
          <TermId xmlns="http://schemas.microsoft.com/office/infopath/2007/PartnerControls">99234724-5d83-4b7f-8049-776fa106686c</TermId>
        </TermInfo>
      </Terms>
    </TargetRoleTaxHTField0>
    <RoutingRuleDescription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64BE7959-2AE4-4337-AFFD-72A10E1F8697}">
  <ds:schemaRefs>
    <ds:schemaRef ds:uri="Microsoft.SharePoint.Taxonomy.ContentTypeSync"/>
  </ds:schemaRefs>
</ds:datastoreItem>
</file>

<file path=customXml/itemProps2.xml><?xml version="1.0" encoding="utf-8"?>
<ds:datastoreItem xmlns:ds="http://schemas.openxmlformats.org/officeDocument/2006/customXml" ds:itemID="{8E33261B-0C74-4F9D-8C18-144992CFE5A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DB45AF9-A56B-4CA6-B263-07E54D3DB59B}">
  <ds:schemaRefs>
    <ds:schemaRef ds:uri="http://www.w3.org/2001/XMLSchema"/>
    <ds:schemaRef ds:uri="http://www.boldonjames.com/2008/01/sie/internal/label"/>
  </ds:schemaRefs>
</ds:datastoreItem>
</file>

<file path=customXml/itemProps4.xml><?xml version="1.0" encoding="utf-8"?>
<ds:datastoreItem xmlns:ds="http://schemas.openxmlformats.org/officeDocument/2006/customXml" ds:itemID="{DA5427B0-E3C1-4FC3-8003-6BCB8D336E8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0ab6e89f-68ee-4ac0-8904-afcc0389badb"/>
    <ds:schemaRef ds:uri="42cb92ba-c672-47a2-b502-0233cf1421e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A649ACD1-E38A-4C70-BA73-71ED65A38CEE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CA274F5A-7D0B-4DBA-9678-8F8529813E61}">
  <ds:schemaRefs>
    <ds:schemaRef ds:uri="http://schemas.microsoft.com/office/2006/metadata/properties"/>
    <ds:schemaRef ds:uri="http://schemas.microsoft.com/office/infopath/2007/PartnerControls"/>
    <ds:schemaRef ds:uri="0ab6e89f-68ee-4ac0-8904-afcc0389badb"/>
    <ds:schemaRef ds:uri="42cb92ba-c672-47a2-b502-0233cf1421eb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User Guide Template</Template>
  <TotalTime>1178</TotalTime>
  <Pages>29</Pages>
  <Words>4955</Words>
  <Characters>28246</Characters>
  <Application>Microsoft Office Word</Application>
  <DocSecurity>0</DocSecurity>
  <Lines>235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Technical Integration Guide</vt:lpstr>
    </vt:vector>
  </TitlesOfParts>
  <Company>Fiserv</Company>
  <LinksUpToDate>false</LinksUpToDate>
  <CharactersWithSpaces>33135</CharactersWithSpaces>
  <SharedDoc>false</SharedDoc>
  <HLinks>
    <vt:vector size="162" baseType="variant">
      <vt:variant>
        <vt:i4>1638459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_Toc268180993</vt:lpwstr>
      </vt:variant>
      <vt:variant>
        <vt:i4>1638459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_Toc268180992</vt:lpwstr>
      </vt:variant>
      <vt:variant>
        <vt:i4>1638459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_Toc268180991</vt:lpwstr>
      </vt:variant>
      <vt:variant>
        <vt:i4>1638459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_Toc268180990</vt:lpwstr>
      </vt:variant>
      <vt:variant>
        <vt:i4>1572923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_Toc268180989</vt:lpwstr>
      </vt:variant>
      <vt:variant>
        <vt:i4>1572923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_Toc268180988</vt:lpwstr>
      </vt:variant>
      <vt:variant>
        <vt:i4>1572923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_Toc268180987</vt:lpwstr>
      </vt:variant>
      <vt:variant>
        <vt:i4>1572923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_Toc268180986</vt:lpwstr>
      </vt:variant>
      <vt:variant>
        <vt:i4>1572923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_Toc268180985</vt:lpwstr>
      </vt:variant>
      <vt:variant>
        <vt:i4>1572923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_Toc268180984</vt:lpwstr>
      </vt:variant>
      <vt:variant>
        <vt:i4>1572923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_Toc268180983</vt:lpwstr>
      </vt:variant>
      <vt:variant>
        <vt:i4>1572923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_Toc268180982</vt:lpwstr>
      </vt:variant>
      <vt:variant>
        <vt:i4>1572923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_Toc268180981</vt:lpwstr>
      </vt:variant>
      <vt:variant>
        <vt:i4>1572923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_Toc268180980</vt:lpwstr>
      </vt:variant>
      <vt:variant>
        <vt:i4>1507387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_Toc268180979</vt:lpwstr>
      </vt:variant>
      <vt:variant>
        <vt:i4>1507387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_Toc268180978</vt:lpwstr>
      </vt:variant>
      <vt:variant>
        <vt:i4>1507387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_Toc268180977</vt:lpwstr>
      </vt:variant>
      <vt:variant>
        <vt:i4>1507387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_Toc268180976</vt:lpwstr>
      </vt:variant>
      <vt:variant>
        <vt:i4>1507387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_Toc268180975</vt:lpwstr>
      </vt:variant>
      <vt:variant>
        <vt:i4>1507387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_Toc268180974</vt:lpwstr>
      </vt:variant>
      <vt:variant>
        <vt:i4>1507387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_Toc268180973</vt:lpwstr>
      </vt:variant>
      <vt:variant>
        <vt:i4>1507387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_Toc268180972</vt:lpwstr>
      </vt:variant>
      <vt:variant>
        <vt:i4>1507387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_Toc268180971</vt:lpwstr>
      </vt:variant>
      <vt:variant>
        <vt:i4>1507387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_Toc268180970</vt:lpwstr>
      </vt:variant>
      <vt:variant>
        <vt:i4>1441851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_Toc268180969</vt:lpwstr>
      </vt:variant>
      <vt:variant>
        <vt:i4>1441851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_Toc268180968</vt:lpwstr>
      </vt:variant>
      <vt:variant>
        <vt:i4>2228260</vt:i4>
      </vt:variant>
      <vt:variant>
        <vt:i4>9</vt:i4>
      </vt:variant>
      <vt:variant>
        <vt:i4>0</vt:i4>
      </vt:variant>
      <vt:variant>
        <vt:i4>5</vt:i4>
      </vt:variant>
      <vt:variant>
        <vt:lpwstr>http://www.fiserv.com/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Technical Integration Guide</dc:title>
  <dc:subject>Turnkey Service for Zelle®: Mobile SDK</dc:subject>
  <dc:creator>chris.wilkes@fiserv.com</dc:creator>
  <cp:keywords>May 2023</cp:keywords>
  <dc:description>                                                              </dc:description>
  <cp:lastModifiedBy>Wilkes, Chris (Alpharetta)</cp:lastModifiedBy>
  <cp:revision>785</cp:revision>
  <cp:lastPrinted>2010-09-24T16:36:00Z</cp:lastPrinted>
  <dcterms:created xsi:type="dcterms:W3CDTF">2019-09-23T17:53:00Z</dcterms:created>
  <dcterms:modified xsi:type="dcterms:W3CDTF">2023-05-04T15:57:00Z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axKeyword">
    <vt:lpwstr/>
  </property>
  <property fmtid="{D5CDD505-2E9C-101B-9397-08002B2CF9AE}" pid="3" name="TargetRole">
    <vt:lpwstr>204;#Any Role|99234724-5d83-4b7f-8049-776fa106686c</vt:lpwstr>
  </property>
  <property fmtid="{D5CDD505-2E9C-101B-9397-08002B2CF9AE}" pid="4" name="ContentTypeId">
    <vt:lpwstr>0x0101009189AB5D3D2647B580F011DA2F356FB30100DDA5090F4334A34FBF25F5904DBBBBAF</vt:lpwstr>
  </property>
  <property fmtid="{D5CDD505-2E9C-101B-9397-08002B2CF9AE}" pid="5" name="TargetLocations">
    <vt:lpwstr>191;#Any Location|5173c1a4-6a78-4906-84d9-1a426bcf4217</vt:lpwstr>
  </property>
  <property fmtid="{D5CDD505-2E9C-101B-9397-08002B2CF9AE}" pid="6" name="TargetBusinessUnits">
    <vt:lpwstr>270;#Any Organization|0f8b6e47-1032-4ef0-aaf5-84ee1711f31e</vt:lpwstr>
  </property>
  <property fmtid="{D5CDD505-2E9C-101B-9397-08002B2CF9AE}" pid="7" name="EAPSubject">
    <vt:lpwstr>251;#Color Me Orange|a9a81a2a-44af-4614-8780-7495ac05530d</vt:lpwstr>
  </property>
  <property fmtid="{D5CDD505-2E9C-101B-9397-08002B2CF9AE}" pid="8" name="docIndexRef">
    <vt:lpwstr>2dc40bed-321f-4de0-be4b-2af8c8301bed</vt:lpwstr>
  </property>
  <property fmtid="{D5CDD505-2E9C-101B-9397-08002B2CF9AE}" pid="9" name="bjSaver">
    <vt:lpwstr>dUa2wZKjYGNOhS0o02umvhaTZbGTfQ3z</vt:lpwstr>
  </property>
  <property fmtid="{D5CDD505-2E9C-101B-9397-08002B2CF9AE}" pid="10" name="bjDocumentSecurityLabel">
    <vt:lpwstr>This item has no classification</vt:lpwstr>
  </property>
  <property fmtid="{D5CDD505-2E9C-101B-9397-08002B2CF9AE}" pid="11" name="bjClsUserRVM">
    <vt:lpwstr>[]</vt:lpwstr>
  </property>
</Properties>
</file>